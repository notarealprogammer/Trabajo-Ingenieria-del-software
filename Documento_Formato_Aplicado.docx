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3E31" w14:textId="77777777" w:rsidR="008154F2" w:rsidRPr="00277F0C" w:rsidRDefault="008154F2" w:rsidP="008154F2">
      <w:pPr>
        <w:jc w:val="center"/>
        <w:rPr>
          <w:b/>
          <w:bCs/>
          <w:color w:val="7F7F7F" w:themeColor="text1" w:themeTint="80"/>
          <w:sz w:val="72"/>
          <w:szCs w:val="72"/>
          <w:u w:val="single"/>
        </w:rPr>
      </w:pPr>
      <w:r w:rsidRPr="00277F0C">
        <w:rPr>
          <w:rFonts w:ascii="Jumble" w:hAnsi="Jumble"/>
          <w:b/>
          <w:bCs/>
          <w:color w:val="6FD96F"/>
          <w:sz w:val="40"/>
          <w:szCs w:val="48"/>
          <w:u w:val="single"/>
        </w:rPr>
        <w:t>1. Resumen Ejecutivo</w:t>
      </w:r>
    </w:p>
    <w:p w14:paraId="79769745"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4B166"/>
          <w:sz w:val="30"/>
          <w:szCs w:val="30"/>
        </w:rPr>
        <w:t xml:space="preserve">1.1 </w:t>
      </w:r>
      <w:r w:rsidRPr="00277F0C">
        <w:rPr>
          <w:rFonts w:ascii="Cambria" w:hAnsi="Cambria"/>
          <w:b/>
          <w:bCs/>
          <w:color w:val="F4B166"/>
          <w:sz w:val="30"/>
          <w:szCs w:val="30"/>
        </w:rPr>
        <w:t>Breve descripción:</w:t>
      </w:r>
    </w:p>
    <w:p w14:paraId="5596181E" w14:textId="77777777" w:rsidR="008154F2" w:rsidRPr="00277F0C" w:rsidRDefault="008154F2" w:rsidP="008154F2">
      <w:pPr>
        <w:rPr>
          <w:rFonts w:ascii="Cambria" w:hAnsi="Cambria"/>
        </w:rPr>
      </w:pPr>
      <w:r w:rsidRPr="00277F0C">
        <w:rPr>
          <w:rFonts w:ascii="Cambria" w:hAnsi="Cambria"/>
          <w:sz w:val="24"/>
        </w:rPr>
        <w:t xml:space="preserve">El proyecto consiste en una aplicación móvil diseñada para ayudar a jugadores de Mus a aprender, mejorar sus decisiones y comprender mejor las probabilidades del juego. La </w:t>
      </w:r>
      <w:proofErr w:type="gramStart"/>
      <w:r w:rsidRPr="00277F0C">
        <w:rPr>
          <w:rFonts w:ascii="Cambria" w:hAnsi="Cambria"/>
          <w:sz w:val="24"/>
        </w:rPr>
        <w:t>app</w:t>
      </w:r>
      <w:proofErr w:type="gramEnd"/>
      <w:r w:rsidRPr="00277F0C">
        <w:rPr>
          <w:rFonts w:ascii="Cambria" w:hAnsi="Cambria"/>
          <w:sz w:val="24"/>
        </w:rPr>
        <w:t xml:space="preserve"> permite introducir manos reales, analizar situaciones mediante simulaciones Monte Carlo y recibir recomendaciones claras y justificadas. También incluye un modo de entrenamiento y estadísticas personales para seguir el progreso.</w:t>
      </w:r>
    </w:p>
    <w:p w14:paraId="7A282005" w14:textId="77777777" w:rsidR="008154F2" w:rsidRPr="00277F0C" w:rsidRDefault="008154F2" w:rsidP="008154F2"/>
    <w:p w14:paraId="706159F2" w14:textId="77777777" w:rsidR="008154F2" w:rsidRPr="00277F0C" w:rsidRDefault="008154F2" w:rsidP="008154F2">
      <w:pPr>
        <w:rPr>
          <w:rFonts w:ascii="Cambria" w:hAnsi="Cambria"/>
          <w:b/>
          <w:bCs/>
          <w:color w:val="F6C5AC" w:themeColor="accent2" w:themeTint="66"/>
          <w:sz w:val="30"/>
          <w:szCs w:val="30"/>
        </w:rPr>
      </w:pPr>
      <w:r>
        <w:rPr>
          <w:rFonts w:ascii="Jumble" w:hAnsi="Jumble"/>
          <w:b/>
          <w:bCs/>
          <w:color w:val="6FD96F"/>
          <w:sz w:val="40"/>
          <w:szCs w:val="30"/>
          <w:u w:val="single"/>
        </w:rPr>
        <w:t xml:space="preserve">1. 2 </w:t>
      </w:r>
      <w:r w:rsidRPr="00277F0C">
        <w:rPr>
          <w:rFonts w:ascii="Jumble" w:hAnsi="Jumble"/>
          <w:b/>
          <w:bCs/>
          <w:color w:val="6FD96F"/>
          <w:sz w:val="40"/>
          <w:szCs w:val="30"/>
          <w:u w:val="single"/>
        </w:rPr>
        <w:t>Objetivos principales:</w:t>
      </w:r>
    </w:p>
    <w:p w14:paraId="61C49C1D" w14:textId="77777777" w:rsidR="008154F2" w:rsidRPr="00277F0C" w:rsidRDefault="008154F2" w:rsidP="008154F2">
      <w:pPr>
        <w:rPr>
          <w:rFonts w:ascii="Cambria" w:hAnsi="Cambria"/>
        </w:rPr>
      </w:pPr>
      <w:r w:rsidRPr="00277F0C">
        <w:rPr>
          <w:rFonts w:ascii="Cambria" w:hAnsi="Cambria"/>
          <w:sz w:val="24"/>
        </w:rPr>
        <w:t>• Mejorar el nivel estratégico del usuario mediante análisis automatizados.</w:t>
      </w:r>
    </w:p>
    <w:p w14:paraId="4EA5E079" w14:textId="77777777" w:rsidR="008154F2" w:rsidRPr="00277F0C" w:rsidRDefault="008154F2" w:rsidP="008154F2">
      <w:pPr>
        <w:rPr>
          <w:rFonts w:ascii="Cambria" w:hAnsi="Cambria"/>
        </w:rPr>
      </w:pPr>
      <w:r w:rsidRPr="00277F0C">
        <w:rPr>
          <w:rFonts w:ascii="Cambria" w:hAnsi="Cambria"/>
          <w:sz w:val="24"/>
        </w:rPr>
        <w:t>• Facilitar el aprendizaje del Mus mediante un sistema de entrenamiento guiado.</w:t>
      </w:r>
    </w:p>
    <w:p w14:paraId="4CA156ED" w14:textId="77777777" w:rsidR="008154F2" w:rsidRPr="00277F0C" w:rsidRDefault="008154F2" w:rsidP="008154F2">
      <w:pPr>
        <w:rPr>
          <w:rFonts w:ascii="Cambria" w:hAnsi="Cambria"/>
        </w:rPr>
      </w:pPr>
      <w:r w:rsidRPr="00277F0C">
        <w:rPr>
          <w:rFonts w:ascii="Cambria" w:hAnsi="Cambria"/>
          <w:sz w:val="24"/>
        </w:rPr>
        <w:t>• Ofrecer estadísticas avanzadas que permitan ver progresos y errores.</w:t>
      </w:r>
    </w:p>
    <w:p w14:paraId="64909B2F" w14:textId="77777777" w:rsidR="008154F2" w:rsidRPr="00277F0C" w:rsidRDefault="008154F2" w:rsidP="008154F2">
      <w:pPr>
        <w:rPr>
          <w:rFonts w:ascii="Cambria" w:hAnsi="Cambria"/>
        </w:rPr>
      </w:pPr>
      <w:r w:rsidRPr="00277F0C">
        <w:rPr>
          <w:rFonts w:ascii="Cambria" w:hAnsi="Cambria"/>
          <w:sz w:val="24"/>
        </w:rPr>
        <w:t>• Crear una base tecnológica escalable para futuras versiones.</w:t>
      </w:r>
    </w:p>
    <w:p w14:paraId="1A9E5928" w14:textId="77777777" w:rsidR="008154F2" w:rsidRPr="005B40B9" w:rsidRDefault="008154F2" w:rsidP="008154F2">
      <w:pPr>
        <w:rPr>
          <w:rFonts w:ascii="Cambria" w:hAnsi="Cambria"/>
        </w:rPr>
      </w:pPr>
      <w:r w:rsidRPr="00277F0C">
        <w:rPr>
          <w:rFonts w:ascii="Cambria" w:hAnsi="Cambria"/>
          <w:sz w:val="24"/>
        </w:rPr>
        <w:t xml:space="preserve">• Monetizar la aplicación mediante modelo </w:t>
      </w:r>
      <w:proofErr w:type="spellStart"/>
      <w:r w:rsidRPr="00277F0C">
        <w:rPr>
          <w:rFonts w:ascii="Cambria" w:hAnsi="Cambria"/>
          <w:sz w:val="24"/>
        </w:rPr>
        <w:t>freemium</w:t>
      </w:r>
      <w:proofErr w:type="spellEnd"/>
      <w:r>
        <w:rPr>
          <w:rFonts w:ascii="Cambria" w:hAnsi="Cambria"/>
          <w:sz w:val="24"/>
        </w:rPr>
        <w:t xml:space="preserve">, que consistirá en cuatro gamas del producto, una versión gratuita con anuncios, y luego tres “premium” de pago que serán las siguientes: El plan Básico que no tendrá anuncios, el plan Pro que contendrá </w:t>
      </w:r>
      <w:r w:rsidRPr="005B40B9">
        <w:rPr>
          <w:rFonts w:ascii="Cambria" w:hAnsi="Cambria"/>
          <w:sz w:val="24"/>
        </w:rPr>
        <w:t>simulaciones avanzadas y estadísticas detalladas</w:t>
      </w:r>
      <w:r>
        <w:rPr>
          <w:rFonts w:ascii="Cambria" w:hAnsi="Cambria"/>
          <w:sz w:val="24"/>
        </w:rPr>
        <w:t xml:space="preserve"> y el plan Élite con exportación de datos y prioridad de servidor. </w:t>
      </w:r>
    </w:p>
    <w:p w14:paraId="47CF0968" w14:textId="77777777" w:rsidR="008154F2" w:rsidRPr="00277F0C" w:rsidRDefault="008154F2" w:rsidP="008154F2">
      <w:pPr>
        <w:rPr>
          <w:rFonts w:ascii="Cambria" w:hAnsi="Cambria"/>
        </w:rPr>
      </w:pPr>
    </w:p>
    <w:p w14:paraId="6CA8A542"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4B166"/>
          <w:sz w:val="30"/>
          <w:szCs w:val="30"/>
        </w:rPr>
        <w:t xml:space="preserve">1.3 </w:t>
      </w:r>
      <w:r w:rsidRPr="00277F0C">
        <w:rPr>
          <w:rFonts w:ascii="Cambria" w:hAnsi="Cambria"/>
          <w:b/>
          <w:bCs/>
          <w:color w:val="F4B166"/>
          <w:sz w:val="30"/>
          <w:szCs w:val="30"/>
        </w:rPr>
        <w:t>Alcance general:</w:t>
      </w:r>
    </w:p>
    <w:p w14:paraId="1CD8C3F3" w14:textId="77777777" w:rsidR="008154F2" w:rsidRPr="00277F0C" w:rsidRDefault="008154F2" w:rsidP="008154F2">
      <w:pPr>
        <w:rPr>
          <w:rFonts w:ascii="Cambria" w:hAnsi="Cambria"/>
        </w:rPr>
      </w:pPr>
      <w:r w:rsidRPr="00277F0C">
        <w:rPr>
          <w:rFonts w:ascii="Cambria" w:hAnsi="Cambria"/>
          <w:sz w:val="24"/>
        </w:rPr>
        <w:t xml:space="preserve">La aplicación permitirá introducir la mano del jugador y el estado de la partida, analizar probabilidades reales, mostrar recomendaciones óptimas y permitir entrenar con escenarios preparados. </w:t>
      </w:r>
      <w:r>
        <w:rPr>
          <w:rFonts w:ascii="Cambria" w:hAnsi="Cambria"/>
          <w:sz w:val="24"/>
        </w:rPr>
        <w:t xml:space="preserve">El sistema funcionará de manera online mediante una conexión a una base de datos que es la que procesa los datos y tiene el motor monte </w:t>
      </w:r>
      <w:proofErr w:type="spellStart"/>
      <w:r>
        <w:rPr>
          <w:rFonts w:ascii="Cambria" w:hAnsi="Cambria"/>
          <w:sz w:val="24"/>
        </w:rPr>
        <w:t>carlo</w:t>
      </w:r>
      <w:proofErr w:type="spellEnd"/>
      <w:r>
        <w:rPr>
          <w:rFonts w:ascii="Cambria" w:hAnsi="Cambria"/>
          <w:sz w:val="24"/>
        </w:rPr>
        <w:t>, centrándose</w:t>
      </w:r>
      <w:r w:rsidRPr="00277F0C">
        <w:rPr>
          <w:rFonts w:ascii="Cambria" w:hAnsi="Cambria"/>
          <w:sz w:val="24"/>
        </w:rPr>
        <w:t xml:space="preserve"> únicamente en el análisis y aprendizaje del Mus, sin incluir multijugador ni reconocimiento automático de cartas.</w:t>
      </w:r>
    </w:p>
    <w:p w14:paraId="42E1F534" w14:textId="77777777" w:rsidR="008154F2" w:rsidRPr="00277F0C" w:rsidRDefault="008154F2" w:rsidP="008154F2">
      <w:pPr>
        <w:rPr>
          <w:rFonts w:ascii="Cambria" w:hAnsi="Cambria"/>
        </w:rPr>
      </w:pPr>
    </w:p>
    <w:p w14:paraId="7188A102"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4B166"/>
          <w:sz w:val="30"/>
          <w:szCs w:val="30"/>
        </w:rPr>
        <w:t xml:space="preserve">1.4 </w:t>
      </w:r>
      <w:r w:rsidRPr="00277F0C">
        <w:rPr>
          <w:rFonts w:ascii="Cambria" w:hAnsi="Cambria"/>
          <w:b/>
          <w:bCs/>
          <w:color w:val="F4B166"/>
          <w:sz w:val="30"/>
          <w:szCs w:val="30"/>
        </w:rPr>
        <w:t>Beneficios esperados:</w:t>
      </w:r>
    </w:p>
    <w:p w14:paraId="2195B0C1" w14:textId="77777777" w:rsidR="008154F2" w:rsidRPr="00277F0C" w:rsidRDefault="008154F2" w:rsidP="008154F2">
      <w:pPr>
        <w:rPr>
          <w:rFonts w:ascii="Cambria" w:hAnsi="Cambria"/>
        </w:rPr>
      </w:pPr>
      <w:r w:rsidRPr="00277F0C">
        <w:rPr>
          <w:rFonts w:ascii="Cambria" w:hAnsi="Cambria"/>
          <w:sz w:val="24"/>
        </w:rPr>
        <w:t>Para los usuarios:</w:t>
      </w:r>
    </w:p>
    <w:p w14:paraId="06AAACAA" w14:textId="77777777" w:rsidR="008154F2" w:rsidRPr="00277F0C" w:rsidRDefault="008154F2" w:rsidP="008154F2">
      <w:pPr>
        <w:rPr>
          <w:rFonts w:ascii="Cambria" w:hAnsi="Cambria"/>
        </w:rPr>
      </w:pPr>
      <w:r w:rsidRPr="00277F0C">
        <w:rPr>
          <w:rFonts w:ascii="Cambria" w:hAnsi="Cambria"/>
          <w:sz w:val="24"/>
        </w:rPr>
        <w:t>• Aprendizaje accesible y progresivo del Mus.</w:t>
      </w:r>
    </w:p>
    <w:p w14:paraId="5CAEB359" w14:textId="77777777" w:rsidR="008154F2" w:rsidRPr="00277F0C" w:rsidRDefault="008154F2" w:rsidP="008154F2">
      <w:pPr>
        <w:rPr>
          <w:rFonts w:ascii="Cambria" w:hAnsi="Cambria"/>
        </w:rPr>
      </w:pPr>
      <w:r w:rsidRPr="00277F0C">
        <w:rPr>
          <w:rFonts w:ascii="Cambria" w:hAnsi="Cambria"/>
          <w:sz w:val="24"/>
        </w:rPr>
        <w:t>• Mejor comprensión de las decisiones gracias a explicaciones claras.</w:t>
      </w:r>
    </w:p>
    <w:p w14:paraId="35234303" w14:textId="77777777" w:rsidR="008154F2" w:rsidRPr="00277F0C" w:rsidRDefault="008154F2" w:rsidP="008154F2">
      <w:pPr>
        <w:rPr>
          <w:rFonts w:ascii="Cambria" w:hAnsi="Cambria"/>
        </w:rPr>
      </w:pPr>
      <w:r w:rsidRPr="00277F0C">
        <w:rPr>
          <w:rFonts w:ascii="Cambria" w:hAnsi="Cambria"/>
          <w:sz w:val="24"/>
        </w:rPr>
        <w:lastRenderedPageBreak/>
        <w:t>• Estadísticas que muestran la evolución del jugador.</w:t>
      </w:r>
    </w:p>
    <w:p w14:paraId="24CE903A" w14:textId="77777777" w:rsidR="008154F2" w:rsidRPr="00277F0C" w:rsidRDefault="008154F2" w:rsidP="008154F2">
      <w:pPr>
        <w:rPr>
          <w:rFonts w:ascii="Cambria" w:hAnsi="Cambria"/>
        </w:rPr>
      </w:pPr>
      <w:r w:rsidRPr="00277F0C">
        <w:rPr>
          <w:rFonts w:ascii="Cambria" w:hAnsi="Cambria"/>
          <w:sz w:val="24"/>
        </w:rPr>
        <w:t xml:space="preserve">• Funcionamiento </w:t>
      </w:r>
      <w:r>
        <w:rPr>
          <w:rFonts w:ascii="Cambria" w:hAnsi="Cambria"/>
          <w:sz w:val="24"/>
        </w:rPr>
        <w:t>con</w:t>
      </w:r>
      <w:r w:rsidRPr="00277F0C">
        <w:rPr>
          <w:rFonts w:ascii="Cambria" w:hAnsi="Cambria"/>
          <w:sz w:val="24"/>
        </w:rPr>
        <w:t xml:space="preserve"> Internet.</w:t>
      </w:r>
    </w:p>
    <w:p w14:paraId="237FB526" w14:textId="77777777" w:rsidR="008154F2" w:rsidRPr="00277F0C" w:rsidRDefault="008154F2" w:rsidP="008154F2">
      <w:pPr>
        <w:rPr>
          <w:rFonts w:ascii="Cambria" w:hAnsi="Cambria"/>
        </w:rPr>
      </w:pPr>
    </w:p>
    <w:p w14:paraId="75552F7E" w14:textId="77777777" w:rsidR="008154F2" w:rsidRPr="00277F0C" w:rsidRDefault="008154F2" w:rsidP="008154F2">
      <w:pPr>
        <w:rPr>
          <w:rFonts w:ascii="Cambria" w:hAnsi="Cambria"/>
        </w:rPr>
      </w:pPr>
      <w:r w:rsidRPr="00277F0C">
        <w:rPr>
          <w:rFonts w:ascii="Cambria" w:hAnsi="Cambria"/>
          <w:sz w:val="24"/>
        </w:rPr>
        <w:t>Para inversores:</w:t>
      </w:r>
    </w:p>
    <w:p w14:paraId="600BF9EB" w14:textId="77777777" w:rsidR="008154F2" w:rsidRDefault="008154F2" w:rsidP="008154F2">
      <w:pPr>
        <w:rPr>
          <w:rFonts w:ascii="Cambria" w:hAnsi="Cambria"/>
        </w:rPr>
      </w:pPr>
      <w:r w:rsidRPr="00277F0C">
        <w:rPr>
          <w:rFonts w:ascii="Cambria" w:hAnsi="Cambria"/>
          <w:sz w:val="24"/>
        </w:rPr>
        <w:t>• Producto con un enfoque único y alto potencial de crecimiento.</w:t>
      </w:r>
    </w:p>
    <w:p w14:paraId="467FA408" w14:textId="77777777" w:rsidR="008154F2" w:rsidRPr="00277F0C" w:rsidRDefault="008154F2" w:rsidP="008154F2">
      <w:pPr>
        <w:rPr>
          <w:rFonts w:ascii="Cambria" w:hAnsi="Cambria"/>
        </w:rPr>
      </w:pPr>
      <w:r w:rsidRPr="00277F0C">
        <w:rPr>
          <w:rFonts w:ascii="Cambria" w:hAnsi="Cambria"/>
          <w:sz w:val="24"/>
        </w:rPr>
        <w:t xml:space="preserve">• </w:t>
      </w:r>
      <w:r>
        <w:rPr>
          <w:rFonts w:ascii="Cambria" w:hAnsi="Cambria"/>
          <w:sz w:val="24"/>
        </w:rPr>
        <w:t>Explotación de un nicho desatendido por el mercado, siendo nostros la primera “solución”.</w:t>
      </w:r>
    </w:p>
    <w:p w14:paraId="29C4A3D2" w14:textId="77777777" w:rsidR="008154F2" w:rsidRPr="00277F0C" w:rsidRDefault="008154F2" w:rsidP="008154F2">
      <w:pPr>
        <w:rPr>
          <w:rFonts w:ascii="Cambria" w:hAnsi="Cambria"/>
        </w:rPr>
      </w:pPr>
      <w:r w:rsidRPr="00277F0C">
        <w:rPr>
          <w:rFonts w:ascii="Cambria" w:hAnsi="Cambria"/>
          <w:sz w:val="24"/>
        </w:rPr>
        <w:t>• Modelo de monetización sostenible</w:t>
      </w:r>
      <w:r>
        <w:rPr>
          <w:rFonts w:ascii="Cambria" w:hAnsi="Cambria"/>
          <w:sz w:val="24"/>
        </w:rPr>
        <w:t xml:space="preserve"> y consolidado por otras empresas del sector</w:t>
      </w:r>
      <w:r w:rsidRPr="00277F0C">
        <w:rPr>
          <w:rFonts w:ascii="Cambria" w:hAnsi="Cambria"/>
          <w:sz w:val="24"/>
        </w:rPr>
        <w:t>.</w:t>
      </w:r>
    </w:p>
    <w:p w14:paraId="77CD6BC1" w14:textId="77777777" w:rsidR="008154F2" w:rsidRPr="00277F0C" w:rsidRDefault="008154F2" w:rsidP="008154F2">
      <w:pPr>
        <w:rPr>
          <w:rFonts w:ascii="Cambria" w:hAnsi="Cambria"/>
        </w:rPr>
      </w:pPr>
      <w:r w:rsidRPr="00277F0C">
        <w:rPr>
          <w:rFonts w:ascii="Cambria" w:hAnsi="Cambria"/>
          <w:sz w:val="24"/>
        </w:rPr>
        <w:t>• Base escalable para añadir multijugador o IA avanzada en el futuro.</w:t>
      </w:r>
    </w:p>
    <w:p w14:paraId="1EABBB5C" w14:textId="77777777" w:rsidR="008154F2" w:rsidRPr="00277F0C" w:rsidRDefault="008154F2" w:rsidP="008154F2">
      <w:pPr>
        <w:rPr>
          <w:rFonts w:ascii="Cambria" w:hAnsi="Cambria"/>
        </w:rPr>
      </w:pPr>
    </w:p>
    <w:p w14:paraId="3D3F6FCB"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4B166"/>
          <w:sz w:val="30"/>
          <w:szCs w:val="30"/>
        </w:rPr>
        <w:t xml:space="preserve">1.5 </w:t>
      </w:r>
      <w:r w:rsidRPr="00277F0C">
        <w:rPr>
          <w:rFonts w:ascii="Cambria" w:hAnsi="Cambria"/>
          <w:b/>
          <w:bCs/>
          <w:color w:val="F4B166"/>
          <w:sz w:val="30"/>
          <w:szCs w:val="30"/>
        </w:rPr>
        <w:t>Cronograma:</w:t>
      </w:r>
    </w:p>
    <w:p w14:paraId="45B0A180" w14:textId="77777777" w:rsidR="008154F2" w:rsidRPr="00277F0C" w:rsidRDefault="008154F2" w:rsidP="008154F2">
      <w:pPr>
        <w:rPr>
          <w:rFonts w:ascii="Cambria" w:hAnsi="Cambria"/>
        </w:rPr>
      </w:pPr>
      <w:r w:rsidRPr="00277F0C">
        <w:rPr>
          <w:rFonts w:ascii="Cambria" w:hAnsi="Cambria"/>
          <w:sz w:val="24"/>
        </w:rPr>
        <w:t>El proyecto se desarrollará en aproximadamente 22 semanas:</w:t>
      </w:r>
    </w:p>
    <w:p w14:paraId="243094C7" w14:textId="77777777" w:rsidR="008154F2" w:rsidRPr="00277F0C" w:rsidRDefault="008154F2" w:rsidP="008154F2">
      <w:pPr>
        <w:rPr>
          <w:rFonts w:ascii="Cambria" w:hAnsi="Cambria"/>
        </w:rPr>
      </w:pPr>
      <w:r w:rsidRPr="00277F0C">
        <w:rPr>
          <w:rFonts w:ascii="Cambria" w:hAnsi="Cambria"/>
          <w:sz w:val="24"/>
        </w:rPr>
        <w:t>• Semanas 1–3: Análisis y especificación del sistema.</w:t>
      </w:r>
    </w:p>
    <w:p w14:paraId="76C851A2" w14:textId="77777777" w:rsidR="008154F2" w:rsidRPr="00277F0C" w:rsidRDefault="008154F2" w:rsidP="008154F2">
      <w:pPr>
        <w:rPr>
          <w:rFonts w:ascii="Cambria" w:hAnsi="Cambria"/>
        </w:rPr>
      </w:pPr>
      <w:r w:rsidRPr="00277F0C">
        <w:rPr>
          <w:rFonts w:ascii="Cambria" w:hAnsi="Cambria"/>
          <w:sz w:val="24"/>
        </w:rPr>
        <w:t>• Semanas 4–7: Diseño de arquitectura, diagramas y prototipos.</w:t>
      </w:r>
    </w:p>
    <w:p w14:paraId="7DF0AEA8" w14:textId="77777777" w:rsidR="008154F2" w:rsidRPr="00277F0C" w:rsidRDefault="008154F2" w:rsidP="008154F2">
      <w:pPr>
        <w:rPr>
          <w:rFonts w:ascii="Cambria" w:hAnsi="Cambria"/>
        </w:rPr>
      </w:pPr>
      <w:r w:rsidRPr="00277F0C">
        <w:rPr>
          <w:rFonts w:ascii="Cambria" w:hAnsi="Cambria"/>
          <w:sz w:val="24"/>
        </w:rPr>
        <w:t>• Semanas 8–15: Desarrollo de módulos principales.</w:t>
      </w:r>
    </w:p>
    <w:p w14:paraId="15695826" w14:textId="77777777" w:rsidR="008154F2" w:rsidRPr="00277F0C" w:rsidRDefault="008154F2" w:rsidP="008154F2">
      <w:pPr>
        <w:rPr>
          <w:rFonts w:ascii="Cambria" w:hAnsi="Cambria"/>
        </w:rPr>
      </w:pPr>
      <w:r w:rsidRPr="00277F0C">
        <w:rPr>
          <w:rFonts w:ascii="Cambria" w:hAnsi="Cambria"/>
          <w:sz w:val="24"/>
        </w:rPr>
        <w:t>• Semanas 16–19: Pruebas y optimización.</w:t>
      </w:r>
    </w:p>
    <w:p w14:paraId="056759B0" w14:textId="77777777" w:rsidR="008154F2" w:rsidRPr="00277F0C" w:rsidRDefault="008154F2" w:rsidP="008154F2">
      <w:pPr>
        <w:rPr>
          <w:rFonts w:ascii="Cambria" w:hAnsi="Cambria"/>
        </w:rPr>
      </w:pPr>
      <w:r w:rsidRPr="00277F0C">
        <w:rPr>
          <w:rFonts w:ascii="Cambria" w:hAnsi="Cambria"/>
          <w:sz w:val="24"/>
        </w:rPr>
        <w:t>• Semanas 20–21: Documentación y empaquetado.</w:t>
      </w:r>
    </w:p>
    <w:p w14:paraId="68E86B09" w14:textId="77777777" w:rsidR="008154F2" w:rsidRDefault="008154F2" w:rsidP="008154F2">
      <w:pPr>
        <w:rPr>
          <w:rFonts w:ascii="Cambria" w:hAnsi="Cambria"/>
        </w:rPr>
      </w:pPr>
      <w:r w:rsidRPr="00277F0C">
        <w:rPr>
          <w:rFonts w:ascii="Cambria" w:hAnsi="Cambria"/>
          <w:sz w:val="24"/>
        </w:rPr>
        <w:t>• Semana 22: Presentación final a inversores.</w:t>
      </w:r>
    </w:p>
    <w:p w14:paraId="375F17A7" w14:textId="77777777" w:rsidR="008154F2" w:rsidRDefault="008154F2" w:rsidP="008154F2">
      <w:pPr>
        <w:rPr>
          <w:rFonts w:ascii="Cambria" w:hAnsi="Cambria"/>
        </w:rPr>
      </w:pPr>
    </w:p>
    <w:p w14:paraId="561B4446" w14:textId="77777777" w:rsidR="008154F2" w:rsidRDefault="008154F2" w:rsidP="008154F2">
      <w:pPr>
        <w:rPr>
          <w:rFonts w:ascii="Cambria" w:hAnsi="Cambria"/>
        </w:rPr>
      </w:pPr>
    </w:p>
    <w:p w14:paraId="6F170CC4" w14:textId="77777777" w:rsidR="008154F2" w:rsidRDefault="008154F2" w:rsidP="008154F2">
      <w:pPr>
        <w:rPr>
          <w:rFonts w:ascii="Cambria" w:hAnsi="Cambria"/>
        </w:rPr>
      </w:pPr>
    </w:p>
    <w:p w14:paraId="6251A526" w14:textId="77777777" w:rsidR="008154F2" w:rsidRDefault="008154F2" w:rsidP="008154F2">
      <w:pPr>
        <w:rPr>
          <w:rFonts w:ascii="Cambria" w:hAnsi="Cambria"/>
        </w:rPr>
      </w:pPr>
    </w:p>
    <w:p w14:paraId="71399D03" w14:textId="77777777" w:rsidR="008154F2" w:rsidRDefault="008154F2" w:rsidP="008154F2">
      <w:pPr>
        <w:rPr>
          <w:rFonts w:ascii="Cambria" w:hAnsi="Cambria"/>
        </w:rPr>
      </w:pPr>
    </w:p>
    <w:p w14:paraId="4A495FBF" w14:textId="77777777" w:rsidR="008154F2" w:rsidRDefault="008154F2" w:rsidP="008154F2">
      <w:pPr>
        <w:rPr>
          <w:rFonts w:ascii="Cambria" w:hAnsi="Cambria"/>
        </w:rPr>
      </w:pPr>
    </w:p>
    <w:p w14:paraId="7BEAEC56" w14:textId="77777777" w:rsidR="008154F2" w:rsidRDefault="008154F2" w:rsidP="008154F2">
      <w:pPr>
        <w:rPr>
          <w:rFonts w:ascii="Cambria" w:hAnsi="Cambria"/>
        </w:rPr>
      </w:pPr>
    </w:p>
    <w:p w14:paraId="7E79AA28" w14:textId="77777777" w:rsidR="008154F2" w:rsidRDefault="008154F2" w:rsidP="008154F2">
      <w:pPr>
        <w:rPr>
          <w:rFonts w:ascii="Cambria" w:hAnsi="Cambria"/>
        </w:rPr>
      </w:pPr>
    </w:p>
    <w:p w14:paraId="1C81B7BF" w14:textId="77777777" w:rsidR="008154F2" w:rsidRDefault="008154F2" w:rsidP="008154F2">
      <w:pPr>
        <w:rPr>
          <w:rFonts w:ascii="Cambria" w:hAnsi="Cambria"/>
        </w:rPr>
      </w:pPr>
    </w:p>
    <w:p w14:paraId="3772CD90" w14:textId="77777777" w:rsidR="008154F2" w:rsidRDefault="008154F2" w:rsidP="008154F2">
      <w:pPr>
        <w:rPr>
          <w:rFonts w:ascii="Cambria" w:hAnsi="Cambria"/>
        </w:rPr>
      </w:pPr>
    </w:p>
    <w:p w14:paraId="4A44E979" w14:textId="77777777" w:rsidR="008154F2" w:rsidRDefault="008154F2" w:rsidP="008154F2">
      <w:pPr>
        <w:rPr>
          <w:rFonts w:ascii="Cambria" w:hAnsi="Cambria"/>
        </w:rPr>
      </w:pPr>
    </w:p>
    <w:p w14:paraId="50BDB0D4" w14:textId="77777777" w:rsidR="008154F2" w:rsidRPr="00082333" w:rsidRDefault="008154F2" w:rsidP="008154F2">
      <w:pPr>
        <w:pStyle w:val="Ttulo"/>
        <w:rPr>
          <w:rFonts w:ascii="Arial" w:hAnsi="Arial" w:cs="Arial"/>
        </w:rPr>
      </w:pPr>
      <w:r w:rsidRPr="00082333">
        <w:rPr>
          <w:rFonts w:ascii="Jumble" w:hAnsi="Jumble" w:cs="Arial"/>
          <w:b/>
          <w:color w:val="6FD96F"/>
          <w:sz w:val="40"/>
          <w:u w:val="single"/>
        </w:rPr>
        <w:lastRenderedPageBreak/>
        <w:t>2. Antecedentes y Justificación</w:t>
      </w:r>
    </w:p>
    <w:p w14:paraId="1835A81C" w14:textId="77777777" w:rsidR="008154F2" w:rsidRPr="00082333" w:rsidRDefault="008154F2" w:rsidP="008154F2">
      <w:pPr>
        <w:pStyle w:val="Ttulo1"/>
        <w:rPr>
          <w:rFonts w:ascii="Arial" w:hAnsi="Arial" w:cs="Arial"/>
        </w:rPr>
      </w:pPr>
      <w:r w:rsidRPr="00082333">
        <w:rPr>
          <w:rFonts w:ascii="Cambria" w:hAnsi="Cambria" w:cs="Arial"/>
          <w:color w:val="F4B166"/>
          <w:sz w:val="30"/>
        </w:rPr>
        <w:t>2.1. Contexto del problema o necesidad</w:t>
      </w:r>
    </w:p>
    <w:p w14:paraId="5D7EEDA5"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El mus es un juego de cartas profundamente arraigado en la cultura española, transmitido de generación en generación tanto en entornos familiares como sociales. A pesar de su amplia popularidad, muchos jugadores lo perciben como un juego especialmente complejo, lo que desincentiva su aprendizaje y práctica. Esta percepción se fundamenta en diversos factores.</w:t>
      </w:r>
    </w:p>
    <w:p w14:paraId="696FCAF9"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En primer lugar, la </w:t>
      </w:r>
      <w:r w:rsidRPr="00082333">
        <w:rPr>
          <w:rFonts w:ascii="Cambria" w:hAnsi="Cambria" w:cs="Arial"/>
          <w:b/>
          <w:bCs/>
          <w:sz w:val="24"/>
          <w:szCs w:val="22"/>
        </w:rPr>
        <w:t>falta de información disponible para el jugador</w:t>
      </w:r>
      <w:r w:rsidRPr="00082333">
        <w:rPr>
          <w:rFonts w:ascii="Cambria" w:hAnsi="Cambria" w:cs="Arial"/>
          <w:sz w:val="24"/>
          <w:szCs w:val="22"/>
        </w:rPr>
        <w:t xml:space="preserve"> condiciona la toma de decisiones. En una partida con cuatro jugadores y dieciséis cartas repartidas (cuatro por cada jugador), doce de ellas son desconocidas. Esta incertidumbre genera inseguridad al no saber con exactitud si es posible ganar la mano en curso. Aunque existe un sistema de señas utilizado para compartir información con el compañero, en la práctica suele ser insuficiente para resolver por completo esta limitación.</w:t>
      </w:r>
    </w:p>
    <w:p w14:paraId="00CAB237"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En segundo lugar, el mus combina elementos de </w:t>
      </w:r>
      <w:r w:rsidRPr="00082333">
        <w:rPr>
          <w:rFonts w:ascii="Cambria" w:hAnsi="Cambria" w:cs="Arial"/>
          <w:b/>
          <w:bCs/>
          <w:sz w:val="24"/>
          <w:szCs w:val="22"/>
        </w:rPr>
        <w:t>azar, estrategia, comunicación limitada y psicología</w:t>
      </w:r>
      <w:r w:rsidRPr="00082333">
        <w:rPr>
          <w:rFonts w:ascii="Cambria" w:hAnsi="Cambria" w:cs="Arial"/>
          <w:sz w:val="24"/>
          <w:szCs w:val="22"/>
        </w:rPr>
        <w:t>, lo que incrementa su complejidad. Aunque el juego presenta constantes numéricas —como el número total de cartas o la distribución fija de figuras—, los jugadores noveles pueden sentirse abrumados al no dominar el conteo, la interpretación de señales o el análisis del comportamiento de rivales y compañero.</w:t>
      </w:r>
    </w:p>
    <w:p w14:paraId="7B238FD7"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En tercer lugar, se observa una </w:t>
      </w:r>
      <w:r w:rsidRPr="00082333">
        <w:rPr>
          <w:rFonts w:ascii="Cambria" w:hAnsi="Cambria" w:cs="Arial"/>
          <w:b/>
          <w:bCs/>
          <w:sz w:val="24"/>
          <w:szCs w:val="22"/>
        </w:rPr>
        <w:t>escasez significativa de literatura científica</w:t>
      </w:r>
      <w:r w:rsidRPr="00082333">
        <w:rPr>
          <w:rFonts w:ascii="Cambria" w:hAnsi="Cambria" w:cs="Arial"/>
          <w:sz w:val="24"/>
          <w:szCs w:val="22"/>
        </w:rPr>
        <w:t xml:space="preserve"> relacionada con el mus. A diferencia de juegos como el póker, que cuenta con numerosos estudios académicos, programas especializados y un entorno profesionalizado, el mus no ha experimentado este desarrollo teórico. Esta carencia dificulta su análisis estructurado y limita la creación de herramientas avanzadas que contribuyan a su comprensión.</w:t>
      </w:r>
    </w:p>
    <w:p w14:paraId="1E521D3A"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A estos factores se suma la </w:t>
      </w:r>
      <w:r w:rsidRPr="00082333">
        <w:rPr>
          <w:rFonts w:ascii="Cambria" w:hAnsi="Cambria" w:cs="Arial"/>
          <w:b/>
          <w:bCs/>
          <w:sz w:val="24"/>
          <w:szCs w:val="22"/>
        </w:rPr>
        <w:t>poca profesionalización del entorno competitivo</w:t>
      </w:r>
      <w:r w:rsidRPr="00082333">
        <w:rPr>
          <w:rFonts w:ascii="Cambria" w:hAnsi="Cambria" w:cs="Arial"/>
          <w:sz w:val="24"/>
          <w:szCs w:val="22"/>
        </w:rPr>
        <w:t>. Los torneos de mus suelen carecer de estadísticas oficiales, análisis detallados o sistemas estandarizados de evaluación, especialmente si se comparan con juegos de azar o disciplinas de estrategia más desarrolladas. La incorporación de herramientas matemáticas y modelos probabilísticos podría mejorar la calidad de las competiciones y ofrecer una experiencia más informada tanto para jugadores como para espectadores.</w:t>
      </w:r>
    </w:p>
    <w:p w14:paraId="4F37EB4C"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Por último, en un contexto en el que las nuevas tecnologías están transformando la forma de ocio, los juegos tradicionales corren el riesgo de perder relevancia. La digitalización del mus contribuiría a garantizar su continuidad en las próximas décadas. Asimismo, la introducción de inteligencia artificial en este ámbito permitiría acercarlo a nuevas generaciones, haciendo el juego más accesible, atractivo y adaptable a los entornos digitales actuales.</w:t>
      </w:r>
    </w:p>
    <w:p w14:paraId="2F4AA96A" w14:textId="77777777" w:rsidR="008154F2" w:rsidRPr="00082333" w:rsidRDefault="008154F2" w:rsidP="008154F2">
      <w:pPr>
        <w:jc w:val="both"/>
        <w:rPr>
          <w:rFonts w:ascii="Arial" w:hAnsi="Arial" w:cs="Arial"/>
        </w:rPr>
      </w:pPr>
    </w:p>
    <w:p w14:paraId="5E520313" w14:textId="77777777" w:rsidR="008154F2" w:rsidRPr="00082333" w:rsidRDefault="008154F2" w:rsidP="008154F2">
      <w:pPr>
        <w:pStyle w:val="Ttulo1"/>
      </w:pPr>
      <w:r w:rsidRPr="00082333">
        <w:rPr>
          <w:rFonts w:ascii="Cambria" w:hAnsi="Cambria"/>
          <w:color w:val="F4B166"/>
          <w:sz w:val="30"/>
        </w:rPr>
        <w:lastRenderedPageBreak/>
        <w:t>2.2. Situación actual: qué se intenta mejorar o resolver</w:t>
      </w:r>
    </w:p>
    <w:p w14:paraId="0B4CD941"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En la actualidad, aunque el mus sigue siendo practicado en bares, hogares y peñas, su </w:t>
      </w:r>
      <w:r w:rsidRPr="00082333">
        <w:rPr>
          <w:rFonts w:ascii="Cambria" w:hAnsi="Cambria" w:cs="Arial"/>
          <w:b/>
          <w:bCs/>
          <w:sz w:val="24"/>
          <w:szCs w:val="22"/>
        </w:rPr>
        <w:t>análisis técnico y formal</w:t>
      </w:r>
      <w:r w:rsidRPr="00082333">
        <w:rPr>
          <w:rFonts w:ascii="Cambria" w:hAnsi="Cambria" w:cs="Arial"/>
          <w:sz w:val="24"/>
          <w:szCs w:val="22"/>
        </w:rPr>
        <w:t xml:space="preserve"> continúa siendo muy limitado. La mayor parte del conocimiento deriva de la experiencia personal o de recomendaciones transmitidas oralmente, lo que impide contar con una referencia objetiva sobre la calidad de las decisiones tomadas durante una partida.</w:t>
      </w:r>
    </w:p>
    <w:p w14:paraId="1E3754ED"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Uno de los principales problemas es la </w:t>
      </w:r>
      <w:r w:rsidRPr="00082333">
        <w:rPr>
          <w:rFonts w:ascii="Cambria" w:hAnsi="Cambria" w:cs="Arial"/>
          <w:b/>
          <w:bCs/>
          <w:sz w:val="24"/>
          <w:szCs w:val="22"/>
        </w:rPr>
        <w:t>ausencia de modelos matemáticos claros</w:t>
      </w:r>
      <w:r w:rsidRPr="00082333">
        <w:rPr>
          <w:rFonts w:ascii="Cambria" w:hAnsi="Cambria" w:cs="Arial"/>
          <w:sz w:val="24"/>
          <w:szCs w:val="22"/>
        </w:rPr>
        <w:t>. A diferencia de juegos como el póker o el blackjack, que disponen de simuladores, estudios probabilísticos y cursos especializados, el mus carece de herramientas que permitan calcular probabilidades fiables o determinar la mejor opción en cada lance. No existe actualmente una forma accesible de conocer la probabilidad real de ganar la grande, la chica o los pares con una mano determinada, lo que hace que el progreso del jugador dependa más de la intuición que de datos objetivos.</w:t>
      </w:r>
    </w:p>
    <w:p w14:paraId="4BC1D86C"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Otro aspecto relevante es la </w:t>
      </w:r>
      <w:r w:rsidRPr="00082333">
        <w:rPr>
          <w:rFonts w:ascii="Cambria" w:hAnsi="Cambria" w:cs="Arial"/>
          <w:b/>
          <w:bCs/>
          <w:sz w:val="24"/>
          <w:szCs w:val="22"/>
        </w:rPr>
        <w:t>diversidad de reglas y la falta de un estándar oficial</w:t>
      </w:r>
      <w:r w:rsidRPr="00082333">
        <w:rPr>
          <w:rFonts w:ascii="Cambria" w:hAnsi="Cambria" w:cs="Arial"/>
          <w:sz w:val="24"/>
          <w:szCs w:val="22"/>
        </w:rPr>
        <w:t xml:space="preserve">. Las diferencias regionales afectan a las señas permitidas, al tanteo o al valor otorgado a determinadas jugadas. Aunque esta riqueza cultural es parte de la identidad del mus, dificulta el desarrollo de modelos predictivos generalizables. Tal como ocurrió con el póker —que logró consolidar el Texas </w:t>
      </w:r>
      <w:proofErr w:type="spellStart"/>
      <w:r w:rsidRPr="00082333">
        <w:rPr>
          <w:rFonts w:ascii="Cambria" w:hAnsi="Cambria" w:cs="Arial"/>
          <w:sz w:val="24"/>
          <w:szCs w:val="22"/>
        </w:rPr>
        <w:t>Hold’em</w:t>
      </w:r>
      <w:proofErr w:type="spellEnd"/>
      <w:r w:rsidRPr="00082333">
        <w:rPr>
          <w:rFonts w:ascii="Cambria" w:hAnsi="Cambria" w:cs="Arial"/>
          <w:sz w:val="24"/>
          <w:szCs w:val="22"/>
        </w:rPr>
        <w:t xml:space="preserve"> como variante de referencia pese a la existencia de múltiples versiones—, el análisis técnico podría contribuir a establecer una modalidad estándar del mus y clasificar el resto como variantes reconocidas.</w:t>
      </w:r>
    </w:p>
    <w:p w14:paraId="66987648"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Asimismo, el mus incorpora factores psicológicos y sociales, como la interpretación de señas, la lectura del rival y la gestión emocional. Estos elementos, aunque esenciales, son difíciles de analizar sin una base objetiva, lo que complica especialmente el aprendizaje de los jugadores noveles.</w:t>
      </w:r>
    </w:p>
    <w:p w14:paraId="01FE9A34"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En el ámbito competitivo, los torneos suelen carecer de estadísticas, análisis </w:t>
      </w:r>
      <w:proofErr w:type="spellStart"/>
      <w:r w:rsidRPr="00082333">
        <w:rPr>
          <w:rFonts w:ascii="Cambria" w:hAnsi="Cambria" w:cs="Arial"/>
          <w:sz w:val="24"/>
          <w:szCs w:val="22"/>
        </w:rPr>
        <w:t>post-partida</w:t>
      </w:r>
      <w:proofErr w:type="spellEnd"/>
      <w:r w:rsidRPr="00082333">
        <w:rPr>
          <w:rFonts w:ascii="Cambria" w:hAnsi="Cambria" w:cs="Arial"/>
          <w:sz w:val="24"/>
          <w:szCs w:val="22"/>
        </w:rPr>
        <w:t xml:space="preserve"> o herramientas que evalúen el rendimiento de las parejas. Mientras otros juegos han evolucionado hacia entornos más profesionalizados, el mus mantiene prácticas similares a las de décadas pasadas. La introducción de modelos matemáticos y algoritmos predictivos podría mejorar la organización, aportar datos precisos y elevar la calidad del juego competitivo.</w:t>
      </w:r>
    </w:p>
    <w:p w14:paraId="1F6E5B8A"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Finalmente, aunque existen plataformas digitales para jugar al mus online, la mayoría carece de inteligencias artificiales suficientemente avanzadas como para simular el comportamiento estratégico de un jugador experto. Esta limitación afecta tanto al aprendizaje como al entrenamiento. En un mundo cada vez más digitalizado, la modernización del mus es esencial para garantizar su supervivencia y su relevancia cultural.</w:t>
      </w:r>
    </w:p>
    <w:p w14:paraId="67BA7BC6" w14:textId="77777777" w:rsidR="008154F2" w:rsidRPr="00082333" w:rsidRDefault="008154F2" w:rsidP="008154F2">
      <w:pPr>
        <w:jc w:val="both"/>
        <w:rPr>
          <w:rFonts w:ascii="Arial" w:hAnsi="Arial" w:cs="Arial"/>
        </w:rPr>
      </w:pPr>
    </w:p>
    <w:p w14:paraId="782B4613" w14:textId="77777777" w:rsidR="008154F2" w:rsidRPr="00082333" w:rsidRDefault="008154F2" w:rsidP="008154F2">
      <w:pPr>
        <w:pStyle w:val="Ttulo1"/>
      </w:pPr>
      <w:r w:rsidRPr="00082333">
        <w:rPr>
          <w:rFonts w:ascii="Cambria" w:hAnsi="Cambria"/>
          <w:color w:val="F4B166"/>
          <w:sz w:val="30"/>
        </w:rPr>
        <w:lastRenderedPageBreak/>
        <w:t>2.3. Impacto esperado (económico, técnico y social)</w:t>
      </w:r>
    </w:p>
    <w:p w14:paraId="2F2C3D5E"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El desarrollo de un algoritmo predictivo orientado al mus no solo busca aportar una perspectiva matemática del juego, sino también generar un impacto significativo en diversos ámbitos: técnico, competitivo, económico y social.</w:t>
      </w:r>
    </w:p>
    <w:p w14:paraId="4F3AF95E" w14:textId="77777777" w:rsidR="008154F2" w:rsidRPr="00082333" w:rsidRDefault="008154F2" w:rsidP="008154F2">
      <w:pPr>
        <w:jc w:val="both"/>
        <w:rPr>
          <w:rFonts w:ascii="Arial" w:hAnsi="Arial" w:cs="Arial"/>
          <w:b/>
          <w:bCs/>
          <w:sz w:val="22"/>
          <w:szCs w:val="22"/>
        </w:rPr>
      </w:pPr>
      <w:r w:rsidRPr="00082333">
        <w:rPr>
          <w:rFonts w:ascii="Cambria" w:hAnsi="Cambria" w:cs="Arial"/>
          <w:b/>
          <w:bCs/>
          <w:sz w:val="24"/>
          <w:szCs w:val="22"/>
        </w:rPr>
        <w:t>Impacto técnico</w:t>
      </w:r>
    </w:p>
    <w:p w14:paraId="247D6A29"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La creación de modelos predictivos permitirá obtener información que actualmente resulta inaccesible: probabilidades de éxito en cada lance, valor esperado de las decisiones, simulaciones completas de manos y recomendaciones basadas en datos. Estos avances facilitarán el aprendizaje, elevarán el nivel global de juego y servirán de base para desarrollar aplicaciones, motores de inteligencia artificial y sistemas de análisis avanzados.</w:t>
      </w:r>
    </w:p>
    <w:p w14:paraId="7A5E66A8" w14:textId="77777777" w:rsidR="008154F2" w:rsidRPr="00082333" w:rsidRDefault="008154F2" w:rsidP="008154F2">
      <w:pPr>
        <w:jc w:val="both"/>
        <w:rPr>
          <w:rFonts w:ascii="Arial" w:hAnsi="Arial" w:cs="Arial"/>
          <w:b/>
          <w:bCs/>
          <w:sz w:val="22"/>
          <w:szCs w:val="22"/>
        </w:rPr>
      </w:pPr>
      <w:r w:rsidRPr="00082333">
        <w:rPr>
          <w:rFonts w:ascii="Cambria" w:hAnsi="Cambria" w:cs="Arial"/>
          <w:b/>
          <w:bCs/>
          <w:sz w:val="24"/>
          <w:szCs w:val="22"/>
        </w:rPr>
        <w:t>Impacto en el ámbito competitivo</w:t>
      </w:r>
    </w:p>
    <w:p w14:paraId="12952AFA"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 xml:space="preserve">La introducción de estadísticas, análisis </w:t>
      </w:r>
      <w:proofErr w:type="spellStart"/>
      <w:r w:rsidRPr="00082333">
        <w:rPr>
          <w:rFonts w:ascii="Cambria" w:hAnsi="Cambria" w:cs="Arial"/>
          <w:sz w:val="24"/>
          <w:szCs w:val="22"/>
        </w:rPr>
        <w:t>post-partida</w:t>
      </w:r>
      <w:proofErr w:type="spellEnd"/>
      <w:r w:rsidRPr="00082333">
        <w:rPr>
          <w:rFonts w:ascii="Cambria" w:hAnsi="Cambria" w:cs="Arial"/>
          <w:sz w:val="24"/>
          <w:szCs w:val="22"/>
        </w:rPr>
        <w:t xml:space="preserve"> y herramientas de seguimiento profesionalizará los torneos. Será posible estudiar patrones, comparar estrategias y crear rankings basados en datos objetivos. Este enfoque acercará el mus al nivel de otros juegos competitivos y permitirá establecer una modalidad estándar, de forma similar a la consolidación del Texas </w:t>
      </w:r>
      <w:proofErr w:type="spellStart"/>
      <w:r w:rsidRPr="00082333">
        <w:rPr>
          <w:rFonts w:ascii="Cambria" w:hAnsi="Cambria" w:cs="Arial"/>
          <w:sz w:val="24"/>
          <w:szCs w:val="22"/>
        </w:rPr>
        <w:t>Hold’em</w:t>
      </w:r>
      <w:proofErr w:type="spellEnd"/>
      <w:r w:rsidRPr="00082333">
        <w:rPr>
          <w:rFonts w:ascii="Cambria" w:hAnsi="Cambria" w:cs="Arial"/>
          <w:sz w:val="24"/>
          <w:szCs w:val="22"/>
        </w:rPr>
        <w:t xml:space="preserve"> en el póker.</w:t>
      </w:r>
    </w:p>
    <w:p w14:paraId="7F9E7AAE" w14:textId="77777777" w:rsidR="008154F2" w:rsidRPr="00082333" w:rsidRDefault="008154F2" w:rsidP="008154F2">
      <w:pPr>
        <w:jc w:val="both"/>
        <w:rPr>
          <w:rFonts w:ascii="Arial" w:hAnsi="Arial" w:cs="Arial"/>
          <w:b/>
          <w:bCs/>
          <w:sz w:val="22"/>
          <w:szCs w:val="22"/>
        </w:rPr>
      </w:pPr>
      <w:r w:rsidRPr="00082333">
        <w:rPr>
          <w:rFonts w:ascii="Cambria" w:hAnsi="Cambria" w:cs="Arial"/>
          <w:b/>
          <w:bCs/>
          <w:sz w:val="24"/>
          <w:szCs w:val="22"/>
        </w:rPr>
        <w:t>Impacto económico</w:t>
      </w:r>
    </w:p>
    <w:p w14:paraId="7DD55872"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La profesionalización atraerá a patrocinadores, organizadores y empresas interesadas en desarrollar plataformas, aplicaciones móviles, contenidos formativos o eventos retransmitidos. La digitalización del mus puede abrir nuevos mercados, desde academias online hasta competiciones digitales. La existencia de un motor matemático fiable incrementará notablemente la viabilidad y atractivo de estas iniciativas.</w:t>
      </w:r>
    </w:p>
    <w:p w14:paraId="7CAF1BB3" w14:textId="77777777" w:rsidR="008154F2" w:rsidRPr="00082333" w:rsidRDefault="008154F2" w:rsidP="008154F2">
      <w:pPr>
        <w:jc w:val="both"/>
        <w:rPr>
          <w:rFonts w:ascii="Arial" w:hAnsi="Arial" w:cs="Arial"/>
          <w:b/>
          <w:bCs/>
          <w:sz w:val="22"/>
          <w:szCs w:val="22"/>
        </w:rPr>
      </w:pPr>
      <w:r w:rsidRPr="00082333">
        <w:rPr>
          <w:rFonts w:ascii="Cambria" w:hAnsi="Cambria" w:cs="Arial"/>
          <w:b/>
          <w:bCs/>
          <w:sz w:val="24"/>
          <w:szCs w:val="22"/>
        </w:rPr>
        <w:t>Impacto social y cultural</w:t>
      </w:r>
    </w:p>
    <w:p w14:paraId="64C69FD4"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El mus forma parte del patrimonio cultural de numerosas regiones de España, pero su continuidad depende de su capacidad de adaptarse a las nuevas formas de ocio. Incorporar tecnologías como la inteligencia artificial permitirá modernizarlo sin perder su esencia. Además, la digitalización y el análisis formal contribuirán a documentar sus variantes y preservar su historia. Esto facilitará su transmisión a nuevas generaciones y garantizará su presencia en la cultura popular futura.</w:t>
      </w:r>
    </w:p>
    <w:p w14:paraId="32EE8752" w14:textId="77777777" w:rsidR="008154F2" w:rsidRPr="00082333" w:rsidRDefault="008154F2" w:rsidP="008154F2">
      <w:pPr>
        <w:jc w:val="both"/>
        <w:rPr>
          <w:rFonts w:ascii="Arial" w:hAnsi="Arial" w:cs="Arial"/>
          <w:b/>
          <w:bCs/>
        </w:rPr>
      </w:pPr>
    </w:p>
    <w:p w14:paraId="03CA1F92" w14:textId="77777777" w:rsidR="008154F2" w:rsidRPr="00082333" w:rsidRDefault="008154F2" w:rsidP="008154F2">
      <w:pPr>
        <w:jc w:val="both"/>
        <w:rPr>
          <w:rFonts w:ascii="Arial" w:hAnsi="Arial" w:cs="Arial"/>
          <w:sz w:val="22"/>
          <w:szCs w:val="22"/>
        </w:rPr>
      </w:pPr>
      <w:r w:rsidRPr="00082333">
        <w:rPr>
          <w:rFonts w:ascii="Cambria" w:hAnsi="Cambria" w:cs="Arial"/>
          <w:sz w:val="24"/>
          <w:szCs w:val="22"/>
        </w:rPr>
        <w:t>En conjunto, el mus se encuentra en un punto de transición: conserva su tradición, pero carece de una base técnica sólida que permita estudiarlo, profesionalizarlo y adaptarlo a los entornos digitales actuales. El desarrollo de un algoritmo predictivo representa un paso necesario para modernizar el juego, ampliar su alcance y asegurar su continuidad cultural, competitiva y social.</w:t>
      </w:r>
    </w:p>
    <w:p w14:paraId="7C29E227" w14:textId="77777777" w:rsidR="008154F2" w:rsidRDefault="008154F2" w:rsidP="008154F2"/>
    <w:p w14:paraId="6DD5E242" w14:textId="77777777" w:rsidR="008154F2" w:rsidRDefault="008154F2" w:rsidP="008154F2"/>
    <w:p w14:paraId="4155F3FD" w14:textId="77777777" w:rsidR="008154F2" w:rsidRDefault="008154F2" w:rsidP="008154F2"/>
    <w:p w14:paraId="197E0E0C" w14:textId="77777777" w:rsidR="008154F2" w:rsidRPr="00D310DE" w:rsidRDefault="008154F2" w:rsidP="008154F2">
      <w:pPr>
        <w:rPr>
          <w:b/>
          <w:bCs/>
          <w:sz w:val="22"/>
          <w:szCs w:val="22"/>
        </w:rPr>
      </w:pPr>
      <w:r w:rsidRPr="00D310DE">
        <w:rPr>
          <w:rFonts w:ascii="Jumble" w:hAnsi="Jumble"/>
          <w:b/>
          <w:bCs/>
          <w:color w:val="6FD96F"/>
          <w:sz w:val="40"/>
          <w:szCs w:val="22"/>
          <w:u w:val="single"/>
        </w:rPr>
        <w:lastRenderedPageBreak/>
        <w:t>3. Objetivos del Proyecto</w:t>
      </w:r>
    </w:p>
    <w:p w14:paraId="13EDB3BC" w14:textId="77777777" w:rsidR="008154F2" w:rsidRPr="00D310DE" w:rsidRDefault="008154F2" w:rsidP="008154F2">
      <w:pPr>
        <w:rPr>
          <w:sz w:val="22"/>
          <w:szCs w:val="22"/>
        </w:rPr>
      </w:pPr>
      <w:r w:rsidRPr="00D310DE">
        <w:rPr>
          <w:rFonts w:ascii="Cambria" w:hAnsi="Cambria"/>
          <w:sz w:val="24"/>
          <w:szCs w:val="22"/>
        </w:rPr>
        <w:t>Nuestro propósito es modernizar la transmisión de conocimiento de uno de los juegos de cartas más complejos y tradicionales, transformando la experiencia de aprendizaje mediante tecnología de vanguardia y conectividad.</w:t>
      </w:r>
    </w:p>
    <w:p w14:paraId="2114F0D1" w14:textId="77777777" w:rsidR="008154F2" w:rsidRPr="00D310DE" w:rsidRDefault="008154F2" w:rsidP="008154F2">
      <w:pPr>
        <w:rPr>
          <w:b/>
          <w:bCs/>
          <w:sz w:val="22"/>
          <w:szCs w:val="22"/>
        </w:rPr>
      </w:pPr>
      <w:r w:rsidRPr="00D310DE">
        <w:rPr>
          <w:rFonts w:ascii="Cambria" w:hAnsi="Cambria"/>
          <w:b/>
          <w:bCs/>
          <w:color w:val="F4B166"/>
          <w:sz w:val="30"/>
          <w:szCs w:val="22"/>
        </w:rPr>
        <w:t>3.1. Objetivo General</w:t>
      </w:r>
    </w:p>
    <w:p w14:paraId="3B673A46" w14:textId="77777777" w:rsidR="008154F2" w:rsidRPr="00D310DE" w:rsidRDefault="008154F2" w:rsidP="008154F2">
      <w:pPr>
        <w:rPr>
          <w:sz w:val="22"/>
          <w:szCs w:val="22"/>
        </w:rPr>
      </w:pPr>
      <w:r w:rsidRPr="00D310DE">
        <w:rPr>
          <w:rFonts w:ascii="Cambria" w:hAnsi="Cambria"/>
          <w:sz w:val="24"/>
          <w:szCs w:val="22"/>
        </w:rPr>
        <w:t>Desarrollar y lanzar al mercado una plataforma online interactiva de aprendizaje de Mus que, mediante la integración de un motor de inteligencia artificial basado en simulaciones Monte Carlo en la nube, permita a jugadores de cualquier nivel perfeccionar su técnica, analizar jugadas en tiempo real y comprender la lógica matemática detrás de cada decisión, digitalizando la experiencia de un mentor experto.</w:t>
      </w:r>
    </w:p>
    <w:p w14:paraId="023359B0" w14:textId="77777777" w:rsidR="008154F2" w:rsidRPr="00D310DE" w:rsidRDefault="008154F2" w:rsidP="008154F2">
      <w:pPr>
        <w:rPr>
          <w:b/>
          <w:bCs/>
          <w:sz w:val="22"/>
          <w:szCs w:val="22"/>
        </w:rPr>
      </w:pPr>
      <w:r w:rsidRPr="00D310DE">
        <w:rPr>
          <w:rFonts w:ascii="Cambria" w:hAnsi="Cambria"/>
          <w:b/>
          <w:bCs/>
          <w:color w:val="F4B166"/>
          <w:sz w:val="30"/>
          <w:szCs w:val="22"/>
        </w:rPr>
        <w:t>3.2. Objetivos Específicos</w:t>
      </w:r>
    </w:p>
    <w:p w14:paraId="070468A4" w14:textId="77777777" w:rsidR="008154F2" w:rsidRPr="00D310DE" w:rsidRDefault="008154F2" w:rsidP="008154F2">
      <w:pPr>
        <w:rPr>
          <w:sz w:val="22"/>
          <w:szCs w:val="22"/>
        </w:rPr>
      </w:pPr>
      <w:r w:rsidRPr="00D310DE">
        <w:rPr>
          <w:rFonts w:ascii="Cambria" w:hAnsi="Cambria"/>
          <w:sz w:val="24"/>
          <w:szCs w:val="22"/>
        </w:rPr>
        <w:t>Para garantizar el cumplimiento de nuestra visión y la viabilidad del modelo de negocio, hemos desglosado el proyecto en las siguientes metas concretas y medibles:</w:t>
      </w:r>
    </w:p>
    <w:p w14:paraId="4F2F1BCB"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 w:val="24"/>
          <w:szCs w:val="22"/>
        </w:rPr>
        <w:t xml:space="preserve">Implementar el Motor de Decisión Remoto (Core): </w:t>
      </w:r>
      <w:r w:rsidRPr="00D310DE">
        <w:rPr>
          <w:rFonts w:ascii="Cambria" w:hAnsi="Cambria"/>
          <w:sz w:val="24"/>
          <w:szCs w:val="22"/>
        </w:rPr>
        <w:t>Desarrollar un algoritmo de recomendación basado en el método de Monte Carlo alojado en servidores externos, capaz de procesar miles de simulaciones por petición y devolver la mejor opción estadística (envite, órdago o paso) al dispositivo del usuario con una latencia inferior a 3 segundos.</w:t>
      </w:r>
    </w:p>
    <w:p w14:paraId="5D4A1EC4"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 w:val="24"/>
          <w:szCs w:val="22"/>
        </w:rPr>
        <w:t xml:space="preserve">Optimizar la Experiencia de Usuario (Input): </w:t>
      </w:r>
      <w:r w:rsidRPr="00D310DE">
        <w:rPr>
          <w:rFonts w:ascii="Cambria" w:hAnsi="Cambria"/>
          <w:sz w:val="24"/>
          <w:szCs w:val="22"/>
        </w:rPr>
        <w:t xml:space="preserve">Diseñar y validar una interfaz de entrada manual de cartas y estados de partida (tanteo, mano, postre) que sea intuitiva y rápida, permitiendo al usuario configurar una situación de juego real en menos de 15 segundos para no interrumpir el flujo de </w:t>
      </w:r>
      <w:proofErr w:type="gramStart"/>
      <w:r w:rsidRPr="00D310DE">
        <w:rPr>
          <w:rFonts w:ascii="Cambria" w:hAnsi="Cambria"/>
          <w:sz w:val="24"/>
          <w:szCs w:val="22"/>
        </w:rPr>
        <w:t>aprendizaje</w:t>
      </w:r>
      <w:r w:rsidRPr="00D310DE">
        <w:rPr>
          <w:rFonts w:ascii="Cambria" w:hAnsi="Cambria"/>
          <w:b/>
          <w:bCs/>
          <w:sz w:val="24"/>
          <w:szCs w:val="22"/>
        </w:rPr>
        <w:t xml:space="preserve"> .</w:t>
      </w:r>
      <w:proofErr w:type="gramEnd"/>
    </w:p>
    <w:p w14:paraId="7F8B228F"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 w:val="24"/>
          <w:szCs w:val="22"/>
        </w:rPr>
        <w:t xml:space="preserve">Desarrollar el Módulo de Entrenamiento Adaptativo: </w:t>
      </w:r>
      <w:r w:rsidRPr="00D310DE">
        <w:rPr>
          <w:rFonts w:ascii="Cambria" w:hAnsi="Cambria"/>
          <w:sz w:val="24"/>
          <w:szCs w:val="22"/>
        </w:rPr>
        <w:t>Crear un sistema de escenarios predefinidos escalables en 3 niveles de dificultad (Principiante, Intermedio, Experto) que cubran las fases críticas del juego, proporcionando retroalimentación didáctica basada en los aciertos y errores del usuario.</w:t>
      </w:r>
    </w:p>
    <w:p w14:paraId="17B9D498"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 w:val="24"/>
          <w:szCs w:val="22"/>
        </w:rPr>
        <w:t xml:space="preserve">Integrar Analítica de Rendimiento en la Nube: </w:t>
      </w:r>
      <w:r w:rsidRPr="00D310DE">
        <w:rPr>
          <w:rFonts w:ascii="Cambria" w:hAnsi="Cambria"/>
          <w:sz w:val="24"/>
          <w:szCs w:val="22"/>
        </w:rPr>
        <w:t xml:space="preserve">Construir un panel de estadísticas persistente vinculado a un perfil de usuario registrado, que almacene el historial de decisiones y permita visualizar la evolución del aprendizaje y la tasa de acierto respecto a la IA desde cualquier </w:t>
      </w:r>
      <w:proofErr w:type="gramStart"/>
      <w:r w:rsidRPr="00D310DE">
        <w:rPr>
          <w:rFonts w:ascii="Cambria" w:hAnsi="Cambria"/>
          <w:sz w:val="24"/>
          <w:szCs w:val="22"/>
        </w:rPr>
        <w:t>dispositivo .</w:t>
      </w:r>
      <w:proofErr w:type="gramEnd"/>
    </w:p>
    <w:p w14:paraId="4F1D7C72"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 w:val="24"/>
          <w:szCs w:val="22"/>
        </w:rPr>
        <w:t xml:space="preserve">Validar el Modelo de Negocio (Freemium): </w:t>
      </w:r>
    </w:p>
    <w:p w14:paraId="393C0837" w14:textId="77777777" w:rsidR="008154F2" w:rsidRDefault="008154F2" w:rsidP="008154F2">
      <w:pPr>
        <w:rPr>
          <w:sz w:val="22"/>
          <w:szCs w:val="22"/>
        </w:rPr>
      </w:pPr>
      <w:r w:rsidRPr="00D310DE">
        <w:rPr>
          <w:rFonts w:ascii="Cambria" w:hAnsi="Cambria"/>
          <w:b/>
          <w:bCs/>
          <w:sz w:val="24"/>
          <w:szCs w:val="22"/>
        </w:rPr>
        <w:t xml:space="preserve">Lanzamiento del MVP (Producto Mínimo Viable): </w:t>
      </w:r>
      <w:r w:rsidRPr="00D310DE">
        <w:rPr>
          <w:rFonts w:ascii="Cambria" w:hAnsi="Cambria"/>
          <w:sz w:val="24"/>
          <w:szCs w:val="22"/>
        </w:rPr>
        <w:t>Desplegar una versión funcional y estable de la aplicación (excluyendo multijugador en tiempo real) lista para pruebas de usuario y demostración a inversores en un plazo de 22 semanas, cumpliendo con los estándares de calidad definidos en el plan de gestión.</w:t>
      </w:r>
    </w:p>
    <w:p w14:paraId="4F1407E9" w14:textId="77777777" w:rsidR="008154F2" w:rsidRDefault="008154F2" w:rsidP="008154F2">
      <w:pPr>
        <w:rPr>
          <w:sz w:val="22"/>
          <w:szCs w:val="22"/>
        </w:rPr>
      </w:pPr>
    </w:p>
    <w:p w14:paraId="4E805EFE" w14:textId="77777777" w:rsidR="008154F2" w:rsidRDefault="008154F2" w:rsidP="008154F2">
      <w:pPr>
        <w:rPr>
          <w:sz w:val="22"/>
          <w:szCs w:val="22"/>
        </w:rPr>
      </w:pPr>
    </w:p>
    <w:p w14:paraId="2DC91EF3" w14:textId="77777777" w:rsidR="008154F2" w:rsidRPr="004B5AB0" w:rsidRDefault="008154F2" w:rsidP="008154F2">
      <w:pPr>
        <w:spacing w:afterLines="102" w:after="244" w:line="240" w:lineRule="auto"/>
        <w:ind w:left="720" w:hanging="720"/>
        <w:rPr>
          <w:rFonts w:ascii="Jumble" w:hAnsi="Jumble"/>
          <w:sz w:val="40"/>
          <w:szCs w:val="40"/>
        </w:rPr>
      </w:pPr>
      <w:r w:rsidRPr="004B5AB0">
        <w:rPr>
          <w:rFonts w:ascii="Jumble" w:hAnsi="Jumble"/>
          <w:b/>
          <w:color w:val="6FD96F"/>
          <w:sz w:val="40"/>
          <w:szCs w:val="40"/>
          <w:u w:val="single"/>
        </w:rPr>
        <w:lastRenderedPageBreak/>
        <w:t xml:space="preserve">4. Alcance del Proyecto </w:t>
      </w:r>
    </w:p>
    <w:p w14:paraId="17B5209A" w14:textId="77777777" w:rsidR="008154F2" w:rsidRDefault="008154F2" w:rsidP="008154F2">
      <w:pPr>
        <w:spacing w:afterLines="102" w:after="244" w:line="240" w:lineRule="auto"/>
      </w:pPr>
      <w:r w:rsidRPr="00CC540D">
        <w:rPr>
          <w:rFonts w:ascii="Cambria" w:hAnsi="Cambria"/>
          <w:sz w:val="24"/>
        </w:rPr>
        <w:t>El presente apartado define los límites, funcionalidades, entregables y criterios de aceptación de la primera versión de la aplicación, orientada al análisis avanzado, entrenamiento y aprendizaje del Mus.</w:t>
      </w:r>
    </w:p>
    <w:p w14:paraId="1AB082FF" w14:textId="77777777" w:rsidR="008154F2" w:rsidRPr="00CC540D" w:rsidRDefault="008154F2" w:rsidP="008154F2">
      <w:pPr>
        <w:spacing w:afterLines="102" w:after="244" w:line="240" w:lineRule="auto"/>
      </w:pPr>
      <w:r w:rsidRPr="004B5AB0">
        <w:rPr>
          <w:rFonts w:ascii="Cambria" w:hAnsi="Cambria"/>
          <w:sz w:val="24"/>
        </w:rPr>
        <w:t xml:space="preserve">El sistema </w:t>
      </w:r>
      <w:r>
        <w:rPr>
          <w:rFonts w:ascii="Cambria" w:hAnsi="Cambria"/>
          <w:sz w:val="24"/>
        </w:rPr>
        <w:t xml:space="preserve">consistirá en </w:t>
      </w:r>
      <w:r w:rsidRPr="004B5AB0">
        <w:rPr>
          <w:rFonts w:ascii="Cambria" w:hAnsi="Cambria"/>
          <w:sz w:val="24"/>
        </w:rPr>
        <w:t xml:space="preserve">una aplicación </w:t>
      </w:r>
      <w:r>
        <w:rPr>
          <w:rFonts w:ascii="Cambria" w:hAnsi="Cambria"/>
          <w:sz w:val="24"/>
        </w:rPr>
        <w:t xml:space="preserve">de escritorio completamente offline </w:t>
      </w:r>
      <w:r w:rsidRPr="004B5AB0">
        <w:rPr>
          <w:rFonts w:ascii="Cambria" w:hAnsi="Cambria"/>
          <w:sz w:val="24"/>
        </w:rPr>
        <w:t>especializada en el aprendizaje del Mus, con herramientas de análisis inteligentes y módulos interactivos orientados tanto a jugadores principiantes como a usuarios experimentados que deseen mejorar su nivel estratégico.</w:t>
      </w:r>
    </w:p>
    <w:p w14:paraId="009E3C52" w14:textId="77777777" w:rsidR="008154F2" w:rsidRDefault="008154F2" w:rsidP="008154F2">
      <w:pPr>
        <w:spacing w:afterLines="102" w:after="244" w:line="240" w:lineRule="auto"/>
      </w:pPr>
      <w:r w:rsidRPr="00CC540D">
        <w:rPr>
          <w:rFonts w:ascii="Cambria" w:hAnsi="Cambria"/>
          <w:sz w:val="24"/>
        </w:rPr>
        <w:t xml:space="preserve">Además, la aplicación se distribuirá bajo un modelo de </w:t>
      </w:r>
      <w:r>
        <w:rPr>
          <w:rFonts w:ascii="Cambria" w:hAnsi="Cambria"/>
          <w:sz w:val="24"/>
        </w:rPr>
        <w:t>cuatro</w:t>
      </w:r>
      <w:r w:rsidRPr="00CC540D">
        <w:rPr>
          <w:rFonts w:ascii="Cambria" w:hAnsi="Cambria"/>
          <w:sz w:val="24"/>
        </w:rPr>
        <w:t xml:space="preserve"> planes:</w:t>
      </w:r>
      <w:r>
        <w:rPr>
          <w:rFonts w:ascii="Cambria" w:hAnsi="Cambria"/>
          <w:sz w:val="24"/>
        </w:rPr>
        <w:t xml:space="preserve"> Plan </w:t>
      </w:r>
      <w:proofErr w:type="spellStart"/>
      <w:r>
        <w:rPr>
          <w:rFonts w:ascii="Cambria" w:hAnsi="Cambria"/>
          <w:sz w:val="24"/>
        </w:rPr>
        <w:t>grautito</w:t>
      </w:r>
      <w:proofErr w:type="spellEnd"/>
      <w:r>
        <w:rPr>
          <w:rFonts w:ascii="Cambria" w:hAnsi="Cambria"/>
          <w:sz w:val="24"/>
        </w:rPr>
        <w:t>,</w:t>
      </w:r>
      <w:r w:rsidRPr="00273E52">
        <w:rPr>
          <w:rFonts w:ascii="Cambria" w:hAnsi="Cambria"/>
          <w:sz w:val="24"/>
        </w:rPr>
        <w:t xml:space="preserve"> </w:t>
      </w:r>
      <w:r w:rsidRPr="00CC540D">
        <w:rPr>
          <w:rFonts w:ascii="Cambria" w:hAnsi="Cambria"/>
          <w:sz w:val="24"/>
        </w:rPr>
        <w:t>Plan Básico</w:t>
      </w:r>
      <w:r w:rsidRPr="00273E52">
        <w:rPr>
          <w:rFonts w:ascii="Cambria" w:hAnsi="Cambria"/>
          <w:sz w:val="24"/>
        </w:rPr>
        <w:t xml:space="preserve">, </w:t>
      </w:r>
      <w:r w:rsidRPr="00CC540D">
        <w:rPr>
          <w:rFonts w:ascii="Cambria" w:hAnsi="Cambria"/>
          <w:sz w:val="24"/>
        </w:rPr>
        <w:t xml:space="preserve">Plan </w:t>
      </w:r>
      <w:proofErr w:type="gramStart"/>
      <w:r w:rsidRPr="00CC540D">
        <w:rPr>
          <w:rFonts w:ascii="Cambria" w:hAnsi="Cambria"/>
          <w:sz w:val="24"/>
        </w:rPr>
        <w:t>Pro</w:t>
      </w:r>
      <w:r w:rsidRPr="00273E52">
        <w:rPr>
          <w:rFonts w:ascii="Cambria" w:hAnsi="Cambria"/>
          <w:sz w:val="24"/>
        </w:rPr>
        <w:t>,  P</w:t>
      </w:r>
      <w:r w:rsidRPr="00CC540D">
        <w:rPr>
          <w:rFonts w:ascii="Cambria" w:hAnsi="Cambria"/>
          <w:sz w:val="24"/>
        </w:rPr>
        <w:t>lan</w:t>
      </w:r>
      <w:proofErr w:type="gramEnd"/>
      <w:r w:rsidRPr="00CC540D">
        <w:rPr>
          <w:rFonts w:ascii="Cambria" w:hAnsi="Cambria"/>
          <w:sz w:val="24"/>
        </w:rPr>
        <w:t xml:space="preserve"> Elite</w:t>
      </w:r>
      <w:r w:rsidRPr="00273E52">
        <w:rPr>
          <w:rFonts w:ascii="Cambria" w:hAnsi="Cambria"/>
          <w:sz w:val="24"/>
        </w:rPr>
        <w:t>.</w:t>
      </w:r>
    </w:p>
    <w:p w14:paraId="517CB46F" w14:textId="77777777" w:rsidR="008154F2" w:rsidRPr="004B5AB0" w:rsidRDefault="008154F2" w:rsidP="008154F2">
      <w:pPr>
        <w:spacing w:afterLines="102" w:after="244" w:line="240" w:lineRule="auto"/>
        <w:rPr>
          <w:rFonts w:ascii="Jumble" w:hAnsi="Jumble"/>
          <w:color w:val="BF4E14" w:themeColor="accent2" w:themeShade="BF"/>
          <w:sz w:val="40"/>
          <w:szCs w:val="40"/>
        </w:rPr>
      </w:pPr>
      <w:r w:rsidRPr="004B5AB0">
        <w:rPr>
          <w:rFonts w:ascii="Cambria" w:hAnsi="Cambria"/>
          <w:color w:val="F4B166"/>
          <w:sz w:val="30"/>
          <w:szCs w:val="40"/>
        </w:rPr>
        <w:t>4.1. Funcionalidades que se incluirán</w:t>
      </w:r>
    </w:p>
    <w:p w14:paraId="3822EB54" w14:textId="77777777" w:rsidR="008154F2" w:rsidRDefault="008154F2" w:rsidP="008154F2">
      <w:pPr>
        <w:spacing w:afterLines="102" w:after="244" w:line="240" w:lineRule="auto"/>
        <w:rPr>
          <w:b/>
          <w:bCs/>
          <w:color w:val="BF4E14" w:themeColor="accent2" w:themeShade="BF"/>
          <w:sz w:val="30"/>
          <w:szCs w:val="30"/>
        </w:rPr>
      </w:pPr>
      <w:r w:rsidRPr="00006FE6">
        <w:rPr>
          <w:rFonts w:ascii="Cambria" w:hAnsi="Cambria"/>
          <w:b/>
          <w:bCs/>
          <w:color w:val="F4B166"/>
          <w:sz w:val="30"/>
          <w:szCs w:val="30"/>
        </w:rPr>
        <w:t>4.</w:t>
      </w:r>
      <w:r>
        <w:rPr>
          <w:rFonts w:ascii="Cambria" w:hAnsi="Cambria"/>
          <w:b/>
          <w:bCs/>
          <w:color w:val="F4B166"/>
          <w:sz w:val="30"/>
          <w:szCs w:val="30"/>
        </w:rPr>
        <w:t>1.</w:t>
      </w:r>
      <w:r w:rsidRPr="00006FE6">
        <w:rPr>
          <w:rFonts w:ascii="Cambria" w:hAnsi="Cambria"/>
          <w:b/>
          <w:bCs/>
          <w:color w:val="F4B166"/>
          <w:sz w:val="30"/>
          <w:szCs w:val="30"/>
        </w:rPr>
        <w:t>0 Modos de producto:</w:t>
      </w:r>
    </w:p>
    <w:p w14:paraId="2EAAD520" w14:textId="77777777" w:rsidR="008154F2" w:rsidRPr="00DF7C6B" w:rsidRDefault="008154F2" w:rsidP="008154F2">
      <w:pPr>
        <w:spacing w:afterLines="102" w:after="244" w:line="240" w:lineRule="auto"/>
        <w:rPr>
          <w:b/>
          <w:bCs/>
        </w:rPr>
      </w:pPr>
      <w:r w:rsidRPr="00C910D7">
        <w:rPr>
          <w:rFonts w:ascii="Cambria" w:hAnsi="Cambria"/>
          <w:b/>
          <w:bCs/>
          <w:sz w:val="24"/>
        </w:rPr>
        <w:t xml:space="preserve">Plan </w:t>
      </w:r>
      <w:r w:rsidRPr="00DF7C6B">
        <w:rPr>
          <w:rFonts w:ascii="Cambria" w:hAnsi="Cambria"/>
          <w:b/>
          <w:bCs/>
          <w:sz w:val="24"/>
        </w:rPr>
        <w:t>Gratuito</w:t>
      </w:r>
      <w:r w:rsidRPr="00C910D7">
        <w:rPr>
          <w:rFonts w:ascii="Cambria" w:hAnsi="Cambria"/>
          <w:b/>
          <w:bCs/>
          <w:sz w:val="24"/>
        </w:rPr>
        <w:t xml:space="preserve"> </w:t>
      </w:r>
    </w:p>
    <w:p w14:paraId="6ABEFDC5" w14:textId="77777777" w:rsidR="008154F2" w:rsidRPr="00DF7C6B" w:rsidRDefault="008154F2" w:rsidP="008154F2">
      <w:pPr>
        <w:spacing w:afterLines="102" w:after="244" w:line="240" w:lineRule="auto"/>
      </w:pPr>
      <w:r w:rsidRPr="00C910D7">
        <w:rPr>
          <w:rFonts w:ascii="Cambria" w:hAnsi="Cambria"/>
          <w:sz w:val="24"/>
        </w:rPr>
        <w:t>ofrece una versión limitada pero plenamente funcional de la aplicación, orientada a usuarios que deseen explorar el sistema antes de adquirir una suscripción superior.</w:t>
      </w:r>
    </w:p>
    <w:p w14:paraId="3C1A63E8" w14:textId="77777777" w:rsidR="008154F2" w:rsidRPr="00006FE6" w:rsidRDefault="008154F2" w:rsidP="008154F2">
      <w:pPr>
        <w:spacing w:afterLines="102" w:after="244" w:line="240" w:lineRule="auto"/>
        <w:rPr>
          <w:b/>
          <w:bCs/>
          <w:color w:val="BF4E14" w:themeColor="accent2" w:themeShade="BF"/>
          <w:sz w:val="30"/>
          <w:szCs w:val="30"/>
        </w:rPr>
      </w:pPr>
      <w:r w:rsidRPr="00006FE6">
        <w:rPr>
          <w:rFonts w:ascii="Cambria" w:hAnsi="Cambria"/>
          <w:b/>
          <w:bCs/>
          <w:sz w:val="24"/>
        </w:rPr>
        <w:t>Plan Básico:</w:t>
      </w:r>
    </w:p>
    <w:p w14:paraId="5B777FFD" w14:textId="77777777" w:rsidR="008154F2" w:rsidRPr="00006FE6" w:rsidRDefault="008154F2" w:rsidP="008154F2">
      <w:pPr>
        <w:spacing w:afterLines="102" w:after="244" w:line="240" w:lineRule="auto"/>
      </w:pPr>
      <w:r w:rsidRPr="00006FE6">
        <w:rPr>
          <w:rFonts w:ascii="Cambria" w:hAnsi="Cambria"/>
          <w:sz w:val="24"/>
        </w:rPr>
        <w:t>Incluye las funcionalidades esenciales del sistema, sin publicidad y con acceso al núcleo del análisis, manteniendo las simulaciones estándar y el uso básico del modo de entrenamiento.</w:t>
      </w:r>
    </w:p>
    <w:p w14:paraId="1275FC68" w14:textId="77777777" w:rsidR="008154F2" w:rsidRPr="00006FE6" w:rsidRDefault="008154F2" w:rsidP="008154F2">
      <w:pPr>
        <w:spacing w:afterLines="102" w:after="244" w:line="240" w:lineRule="auto"/>
        <w:rPr>
          <w:b/>
          <w:bCs/>
        </w:rPr>
      </w:pPr>
      <w:r w:rsidRPr="00006FE6">
        <w:rPr>
          <w:rFonts w:ascii="Cambria" w:hAnsi="Cambria"/>
          <w:b/>
          <w:bCs/>
          <w:sz w:val="24"/>
        </w:rPr>
        <w:t>Plan Pro:</w:t>
      </w:r>
    </w:p>
    <w:p w14:paraId="5360E00C" w14:textId="77777777" w:rsidR="008154F2" w:rsidRPr="00006FE6" w:rsidRDefault="008154F2" w:rsidP="008154F2">
      <w:pPr>
        <w:spacing w:afterLines="102" w:after="244" w:line="240" w:lineRule="auto"/>
      </w:pPr>
      <w:r w:rsidRPr="00006FE6">
        <w:rPr>
          <w:rFonts w:ascii="Cambria" w:hAnsi="Cambria"/>
          <w:sz w:val="24"/>
        </w:rPr>
        <w:t xml:space="preserve">Incluye todas las características del Plan Básico </w:t>
      </w:r>
      <w:r w:rsidRPr="00006FE6">
        <w:rPr>
          <w:rFonts w:ascii="Cambria" w:hAnsi="Cambria"/>
          <w:b/>
          <w:bCs/>
          <w:sz w:val="24"/>
        </w:rPr>
        <w:t>más</w:t>
      </w:r>
      <w:r w:rsidRPr="00006FE6">
        <w:rPr>
          <w:rFonts w:ascii="Cambria" w:hAnsi="Cambria"/>
          <w:sz w:val="24"/>
        </w:rPr>
        <w:t>:</w:t>
      </w:r>
      <w:r>
        <w:rPr>
          <w:rFonts w:ascii="Cambria" w:hAnsi="Cambria"/>
          <w:sz w:val="24"/>
        </w:rPr>
        <w:t xml:space="preserve"> s</w:t>
      </w:r>
      <w:r w:rsidRPr="00006FE6">
        <w:rPr>
          <w:rFonts w:ascii="Cambria" w:hAnsi="Cambria"/>
          <w:sz w:val="24"/>
        </w:rPr>
        <w:t xml:space="preserve">imulaciones </w:t>
      </w:r>
      <w:r>
        <w:rPr>
          <w:rFonts w:ascii="Cambria" w:hAnsi="Cambria"/>
          <w:sz w:val="24"/>
        </w:rPr>
        <w:t>avanzadas, e</w:t>
      </w:r>
      <w:r w:rsidRPr="00006FE6">
        <w:rPr>
          <w:rFonts w:ascii="Cambria" w:hAnsi="Cambria"/>
          <w:sz w:val="24"/>
        </w:rPr>
        <w:t>stadísticas ampliadas y análisis adicionales</w:t>
      </w:r>
      <w:r>
        <w:rPr>
          <w:rFonts w:ascii="Cambria" w:hAnsi="Cambria"/>
          <w:sz w:val="24"/>
        </w:rPr>
        <w:t xml:space="preserve"> y a</w:t>
      </w:r>
      <w:r w:rsidRPr="00006FE6">
        <w:rPr>
          <w:rFonts w:ascii="Cambria" w:hAnsi="Cambria"/>
          <w:sz w:val="24"/>
        </w:rPr>
        <w:t>justes específicos del motor de recomendación</w:t>
      </w:r>
      <w:r>
        <w:rPr>
          <w:rFonts w:ascii="Cambria" w:hAnsi="Cambria"/>
          <w:sz w:val="24"/>
        </w:rPr>
        <w:t>.</w:t>
      </w:r>
    </w:p>
    <w:p w14:paraId="46800407" w14:textId="77777777" w:rsidR="008154F2" w:rsidRPr="00006FE6" w:rsidRDefault="008154F2" w:rsidP="008154F2">
      <w:pPr>
        <w:spacing w:afterLines="102" w:after="244" w:line="240" w:lineRule="auto"/>
        <w:rPr>
          <w:b/>
          <w:bCs/>
        </w:rPr>
      </w:pPr>
      <w:r w:rsidRPr="00006FE6">
        <w:rPr>
          <w:rFonts w:ascii="Cambria" w:hAnsi="Cambria"/>
          <w:b/>
          <w:bCs/>
          <w:sz w:val="24"/>
        </w:rPr>
        <w:t>Plan Elite:</w:t>
      </w:r>
    </w:p>
    <w:p w14:paraId="382747F3" w14:textId="77777777" w:rsidR="008154F2" w:rsidRPr="00DC03C6" w:rsidRDefault="008154F2" w:rsidP="008154F2">
      <w:pPr>
        <w:spacing w:afterLines="102" w:after="244" w:line="240" w:lineRule="auto"/>
      </w:pPr>
      <w:r w:rsidRPr="00006FE6">
        <w:rPr>
          <w:rFonts w:ascii="Cambria" w:hAnsi="Cambria"/>
          <w:sz w:val="24"/>
        </w:rPr>
        <w:t xml:space="preserve">Incluye todo lo anterior </w:t>
      </w:r>
      <w:r w:rsidRPr="00006FE6">
        <w:rPr>
          <w:rFonts w:ascii="Cambria" w:hAnsi="Cambria"/>
          <w:b/>
          <w:bCs/>
          <w:sz w:val="24"/>
        </w:rPr>
        <w:t>más</w:t>
      </w:r>
      <w:r>
        <w:rPr>
          <w:rFonts w:ascii="Cambria" w:hAnsi="Cambria"/>
          <w:sz w:val="24"/>
        </w:rPr>
        <w:t xml:space="preserve">: </w:t>
      </w:r>
      <w:r>
        <w:rPr>
          <w:rFonts w:ascii="Cambria" w:hAnsi="Cambria"/>
          <w:b/>
          <w:bCs/>
          <w:sz w:val="24"/>
        </w:rPr>
        <w:t>e</w:t>
      </w:r>
      <w:r w:rsidRPr="00006FE6">
        <w:rPr>
          <w:rFonts w:ascii="Cambria" w:hAnsi="Cambria"/>
          <w:b/>
          <w:bCs/>
          <w:sz w:val="24"/>
        </w:rPr>
        <w:t>xportación de datos</w:t>
      </w:r>
      <w:r w:rsidRPr="00006FE6">
        <w:rPr>
          <w:rFonts w:ascii="Cambria" w:hAnsi="Cambria"/>
          <w:sz w:val="24"/>
        </w:rPr>
        <w:t xml:space="preserve"> en múltiples formatos (PDF, CSV, etc.) sin restricciones</w:t>
      </w:r>
      <w:r>
        <w:rPr>
          <w:rFonts w:ascii="Cambria" w:hAnsi="Cambria"/>
          <w:sz w:val="24"/>
        </w:rPr>
        <w:t xml:space="preserve"> y f</w:t>
      </w:r>
      <w:r w:rsidRPr="00006FE6">
        <w:rPr>
          <w:rFonts w:ascii="Cambria" w:hAnsi="Cambria"/>
          <w:sz w:val="24"/>
        </w:rPr>
        <w:t>uncionalidades extendidas que requieren mayor capacidad de análisis.</w:t>
      </w:r>
    </w:p>
    <w:p w14:paraId="56001316" w14:textId="77777777" w:rsidR="008154F2" w:rsidRPr="004B5AB0" w:rsidRDefault="008154F2" w:rsidP="008154F2">
      <w:pPr>
        <w:spacing w:afterLines="102" w:after="244" w:line="240" w:lineRule="auto"/>
        <w:rPr>
          <w:b/>
          <w:bCs/>
          <w:color w:val="BF4E14" w:themeColor="accent2" w:themeShade="BF"/>
          <w:sz w:val="30"/>
          <w:szCs w:val="30"/>
        </w:rPr>
      </w:pPr>
      <w:r w:rsidRPr="004B5AB0">
        <w:rPr>
          <w:rFonts w:ascii="Cambria" w:hAnsi="Cambria"/>
          <w:b/>
          <w:bCs/>
          <w:color w:val="F4B166"/>
          <w:sz w:val="30"/>
          <w:szCs w:val="30"/>
        </w:rPr>
        <w:t>4.1.1. Módulo de Introducción de Manos y Estados de Partida</w:t>
      </w:r>
    </w:p>
    <w:p w14:paraId="5BE91CB7" w14:textId="77777777" w:rsidR="008154F2" w:rsidRDefault="008154F2" w:rsidP="008154F2">
      <w:pPr>
        <w:spacing w:afterLines="102" w:after="244" w:line="240" w:lineRule="auto"/>
      </w:pPr>
      <w:r w:rsidRPr="004B5AB0">
        <w:rPr>
          <w:rFonts w:ascii="Cambria" w:hAnsi="Cambria"/>
          <w:sz w:val="24"/>
        </w:rPr>
        <w:t>Este módulo constituye uno de los ejes principales del sistema, ya que permite al usuario reproducir situaciones reales de juego para analizar decisiones óptimas.</w:t>
      </w:r>
    </w:p>
    <w:p w14:paraId="18FF7DA3" w14:textId="77777777" w:rsidR="008154F2" w:rsidRPr="004B5AB0" w:rsidRDefault="008154F2" w:rsidP="008154F2">
      <w:pPr>
        <w:spacing w:afterLines="102" w:after="244" w:line="240" w:lineRule="auto"/>
      </w:pPr>
      <w:r w:rsidRPr="004B5AB0">
        <w:rPr>
          <w:rFonts w:ascii="Cambria" w:hAnsi="Cambria"/>
          <w:sz w:val="24"/>
        </w:rPr>
        <w:t>Incluye:</w:t>
      </w:r>
    </w:p>
    <w:p w14:paraId="1C8391EF"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sz w:val="24"/>
        </w:rPr>
        <w:lastRenderedPageBreak/>
        <w:t>Introducción manual de las cuatro cartas del jugador, mediante selección visual de la baraja o entrada por texto.</w:t>
      </w:r>
    </w:p>
    <w:p w14:paraId="7E824EBE"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sz w:val="24"/>
        </w:rPr>
        <w:t>Configuración del estado de la mano, incluyendo:</w:t>
      </w:r>
    </w:p>
    <w:p w14:paraId="6813D5D1"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sz w:val="24"/>
        </w:rPr>
        <w:t>Mano en curso (grande, chica, pares, juego).</w:t>
      </w:r>
    </w:p>
    <w:p w14:paraId="5BFEAA6F"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sz w:val="24"/>
        </w:rPr>
        <w:t>Situación de apuestas (envido, órdago, paso, etc.).</w:t>
      </w:r>
    </w:p>
    <w:p w14:paraId="53DD59A9"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sz w:val="24"/>
        </w:rPr>
        <w:t>Señales permitidas (si el usuario quiere entrenar este aspecto opcionalmente).</w:t>
      </w:r>
    </w:p>
    <w:p w14:paraId="6DC59377"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sz w:val="24"/>
        </w:rPr>
        <w:t>Número de puntos acumulados por cada pareja.</w:t>
      </w:r>
    </w:p>
    <w:p w14:paraId="4FB72BB9"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sz w:val="24"/>
        </w:rPr>
        <w:t>Ronda en curso (mano o postre).</w:t>
      </w:r>
    </w:p>
    <w:p w14:paraId="41153CD6"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sz w:val="24"/>
        </w:rPr>
        <w:t>Guardado de configuraciones de partida para su reutilización posterior.</w:t>
      </w:r>
    </w:p>
    <w:p w14:paraId="66CBB568"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sz w:val="24"/>
        </w:rPr>
        <w:t>Validación automática para evitar inconsistencias (ej.: combinaciones inválidas, estados imposibles, duplicados de cartas).</w:t>
      </w:r>
    </w:p>
    <w:p w14:paraId="2FFB448D" w14:textId="77777777" w:rsidR="008154F2" w:rsidRPr="00714F97" w:rsidRDefault="008154F2" w:rsidP="008154F2">
      <w:pPr>
        <w:spacing w:afterLines="102" w:after="244" w:line="240" w:lineRule="auto"/>
      </w:pPr>
      <w:r w:rsidRPr="004B5AB0">
        <w:rPr>
          <w:rFonts w:ascii="Cambria" w:hAnsi="Cambria"/>
          <w:sz w:val="24"/>
        </w:rPr>
        <w:t>Este módulo permitirá al usuario simular desde simples manos iniciales hasta momentos críticos del juego.</w:t>
      </w:r>
    </w:p>
    <w:p w14:paraId="5581B308" w14:textId="77777777" w:rsidR="008154F2" w:rsidRPr="004B5AB0" w:rsidRDefault="008154F2" w:rsidP="008154F2">
      <w:pPr>
        <w:spacing w:afterLines="102" w:after="244" w:line="240" w:lineRule="auto"/>
        <w:rPr>
          <w:b/>
          <w:bCs/>
          <w:color w:val="BF4E14" w:themeColor="accent2" w:themeShade="BF"/>
          <w:sz w:val="30"/>
          <w:szCs w:val="30"/>
        </w:rPr>
      </w:pPr>
      <w:r w:rsidRPr="004B5AB0">
        <w:rPr>
          <w:rFonts w:ascii="Cambria" w:hAnsi="Cambria"/>
          <w:b/>
          <w:bCs/>
          <w:color w:val="F4B166"/>
          <w:sz w:val="30"/>
          <w:szCs w:val="30"/>
        </w:rPr>
        <w:t xml:space="preserve">4.1.2. Motor de Recomendación </w:t>
      </w:r>
    </w:p>
    <w:p w14:paraId="6BBE23A1" w14:textId="77777777" w:rsidR="008154F2" w:rsidRPr="004B5AB0" w:rsidRDefault="008154F2" w:rsidP="008154F2">
      <w:pPr>
        <w:spacing w:afterLines="102" w:after="244" w:line="240" w:lineRule="auto"/>
        <w:ind w:left="720" w:hanging="720"/>
      </w:pPr>
      <w:r>
        <w:rPr>
          <w:rFonts w:ascii="Cambria" w:hAnsi="Cambria"/>
          <w:sz w:val="24"/>
        </w:rPr>
        <w:t>Constituye</w:t>
      </w:r>
      <w:r w:rsidRPr="004B5AB0">
        <w:rPr>
          <w:rFonts w:ascii="Cambria" w:hAnsi="Cambria"/>
          <w:sz w:val="24"/>
        </w:rPr>
        <w:t xml:space="preserve"> el principal atractivo para los inversores por su aporte diferenciador.</w:t>
      </w:r>
    </w:p>
    <w:p w14:paraId="7869BCA3" w14:textId="77777777" w:rsidR="008154F2" w:rsidRPr="004B5AB0" w:rsidRDefault="008154F2" w:rsidP="008154F2">
      <w:pPr>
        <w:spacing w:afterLines="102" w:after="244" w:line="240" w:lineRule="auto"/>
      </w:pPr>
      <w:r w:rsidRPr="004B5AB0">
        <w:rPr>
          <w:rFonts w:ascii="Cambria" w:hAnsi="Cambria"/>
          <w:sz w:val="24"/>
        </w:rPr>
        <w:t>El sistema incluirá:</w:t>
      </w:r>
    </w:p>
    <w:p w14:paraId="0B76C1D0"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sz w:val="24"/>
        </w:rPr>
        <w:t>Ejecución automática de miles o millones de simulaciones por escenario.</w:t>
      </w:r>
    </w:p>
    <w:p w14:paraId="65F60122"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sz w:val="24"/>
        </w:rPr>
        <w:t>Modelado probabilístico de manos posibles del resto de jugadores.</w:t>
      </w:r>
    </w:p>
    <w:p w14:paraId="29965483"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sz w:val="24"/>
        </w:rPr>
        <w:t>Evaluación de:</w:t>
      </w:r>
    </w:p>
    <w:p w14:paraId="0734F34B"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sz w:val="24"/>
        </w:rPr>
        <w:t>Probabilidades de victoria según la fase.</w:t>
      </w:r>
    </w:p>
    <w:p w14:paraId="15664596"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sz w:val="24"/>
        </w:rPr>
        <w:t>Riesgo asociado a cada decisión.</w:t>
      </w:r>
    </w:p>
    <w:p w14:paraId="0F884DF5"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sz w:val="24"/>
        </w:rPr>
        <w:t>Jugadas más rentables a largo plazo.</w:t>
      </w:r>
    </w:p>
    <w:p w14:paraId="7B2367E6"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sz w:val="24"/>
        </w:rPr>
        <w:t>Generación de una recomendación principal y varias alternativas viables.</w:t>
      </w:r>
    </w:p>
    <w:p w14:paraId="1855CFBA"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sz w:val="24"/>
        </w:rPr>
        <w:t>Justificación textual y visual de por qué esa jugada es la recomendada.</w:t>
      </w:r>
    </w:p>
    <w:p w14:paraId="2F0EDF13"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sz w:val="24"/>
        </w:rPr>
        <w:t>Tres niveles de análisis:</w:t>
      </w:r>
    </w:p>
    <w:p w14:paraId="6890A0D6"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sz w:val="24"/>
        </w:rPr>
        <w:t>Básico: simulación simplificada, ideal para principiantes.</w:t>
      </w:r>
    </w:p>
    <w:p w14:paraId="0F770FC8"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sz w:val="24"/>
        </w:rPr>
        <w:t>Intermedio: análisis equilibrado.</w:t>
      </w:r>
    </w:p>
    <w:p w14:paraId="65A51D8E"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sz w:val="24"/>
        </w:rPr>
        <w:lastRenderedPageBreak/>
        <w:t>Avanzado: simulación exhaustiva para usuarios expertos.</w:t>
      </w:r>
    </w:p>
    <w:p w14:paraId="0A6BCFBE" w14:textId="77777777" w:rsidR="008154F2" w:rsidRPr="004B5AB0" w:rsidRDefault="008154F2" w:rsidP="008154F2">
      <w:pPr>
        <w:spacing w:afterLines="102" w:after="244" w:line="240" w:lineRule="auto"/>
      </w:pPr>
      <w:r w:rsidRPr="004B5AB0">
        <w:rPr>
          <w:rFonts w:ascii="Cambria" w:hAnsi="Cambria"/>
          <w:sz w:val="24"/>
        </w:rPr>
        <w:t>El motor se diseñará para ser modular, escalable y optimizado, garantizando tiempos de respuesta adecuados.</w:t>
      </w:r>
    </w:p>
    <w:p w14:paraId="650D68DD" w14:textId="77777777" w:rsidR="008154F2" w:rsidRPr="004B5AB0" w:rsidRDefault="008154F2" w:rsidP="008154F2">
      <w:pPr>
        <w:spacing w:afterLines="102" w:after="244" w:line="240" w:lineRule="auto"/>
        <w:rPr>
          <w:b/>
          <w:bCs/>
          <w:color w:val="BF4E14" w:themeColor="accent2" w:themeShade="BF"/>
          <w:sz w:val="30"/>
          <w:szCs w:val="30"/>
        </w:rPr>
      </w:pPr>
      <w:r w:rsidRPr="004B5AB0">
        <w:rPr>
          <w:rFonts w:ascii="Cambria" w:hAnsi="Cambria"/>
          <w:b/>
          <w:bCs/>
          <w:color w:val="F4B166"/>
          <w:sz w:val="30"/>
          <w:szCs w:val="30"/>
        </w:rPr>
        <w:t>4.1.3. Modo de Entrenamiento Interactivo</w:t>
      </w:r>
    </w:p>
    <w:p w14:paraId="4E7CD301" w14:textId="77777777" w:rsidR="008154F2" w:rsidRPr="004B5AB0" w:rsidRDefault="008154F2" w:rsidP="008154F2">
      <w:pPr>
        <w:spacing w:afterLines="102" w:after="244" w:line="240" w:lineRule="auto"/>
      </w:pPr>
      <w:r w:rsidRPr="004B5AB0">
        <w:rPr>
          <w:rFonts w:ascii="Cambria" w:hAnsi="Cambria"/>
          <w:sz w:val="24"/>
        </w:rPr>
        <w:t>El sistema ofrecerá un entorno guiado que permitirá al usuario aprender progresivamente las estrategias fundamentales del Mus.</w:t>
      </w:r>
    </w:p>
    <w:p w14:paraId="25B7BCB5" w14:textId="77777777" w:rsidR="008154F2" w:rsidRPr="004B5AB0" w:rsidRDefault="008154F2" w:rsidP="008154F2">
      <w:pPr>
        <w:spacing w:afterLines="102" w:after="244" w:line="240" w:lineRule="auto"/>
      </w:pPr>
      <w:r w:rsidRPr="004B5AB0">
        <w:rPr>
          <w:rFonts w:ascii="Cambria" w:hAnsi="Cambria"/>
          <w:sz w:val="24"/>
        </w:rPr>
        <w:t>Incluye:</w:t>
      </w:r>
    </w:p>
    <w:p w14:paraId="14CF4273"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sz w:val="24"/>
        </w:rPr>
        <w:t>Escenarios predefinidos por nivel de dificultad, diseñados en colaboración con expertos y jugadores reales.</w:t>
      </w:r>
    </w:p>
    <w:p w14:paraId="6E34EF52"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sz w:val="24"/>
        </w:rPr>
        <w:t>Casuísticas típicas de partida (falta de reyes, juegos débiles, pares fuertes, manos engañosas, etc.).</w:t>
      </w:r>
    </w:p>
    <w:p w14:paraId="7FCE09CE"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sz w:val="24"/>
        </w:rPr>
        <w:t>Explicaciones didácticas adaptadas al nivel del usuario.</w:t>
      </w:r>
    </w:p>
    <w:p w14:paraId="1E5B2F21"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sz w:val="24"/>
        </w:rPr>
        <w:t>Retroalimentación inmediata tras cada decisión, incluyendo:</w:t>
      </w:r>
    </w:p>
    <w:p w14:paraId="2B2BD23E" w14:textId="77777777" w:rsidR="008154F2" w:rsidRPr="004B5AB0" w:rsidRDefault="008154F2" w:rsidP="008154F2">
      <w:pPr>
        <w:numPr>
          <w:ilvl w:val="1"/>
          <w:numId w:val="4"/>
        </w:numPr>
        <w:suppressAutoHyphens w:val="0"/>
        <w:autoSpaceDN/>
        <w:spacing w:afterLines="102" w:after="244" w:line="240" w:lineRule="auto"/>
      </w:pPr>
      <w:r w:rsidRPr="004B5AB0">
        <w:rPr>
          <w:rFonts w:ascii="Cambria" w:hAnsi="Cambria"/>
          <w:sz w:val="24"/>
        </w:rPr>
        <w:t>Alternativas mejores.</w:t>
      </w:r>
    </w:p>
    <w:p w14:paraId="4B2D526A" w14:textId="77777777" w:rsidR="008154F2" w:rsidRPr="004B5AB0" w:rsidRDefault="008154F2" w:rsidP="008154F2">
      <w:pPr>
        <w:numPr>
          <w:ilvl w:val="1"/>
          <w:numId w:val="4"/>
        </w:numPr>
        <w:suppressAutoHyphens w:val="0"/>
        <w:autoSpaceDN/>
        <w:spacing w:afterLines="102" w:after="244" w:line="240" w:lineRule="auto"/>
      </w:pPr>
      <w:r w:rsidRPr="004B5AB0">
        <w:rPr>
          <w:rFonts w:ascii="Cambria" w:hAnsi="Cambria"/>
          <w:sz w:val="24"/>
        </w:rPr>
        <w:t>Porcentaje de mejora o de riesgo evitado.</w:t>
      </w:r>
    </w:p>
    <w:p w14:paraId="24BF87B3" w14:textId="77777777" w:rsidR="008154F2" w:rsidRPr="004B5AB0" w:rsidRDefault="008154F2" w:rsidP="008154F2">
      <w:pPr>
        <w:numPr>
          <w:ilvl w:val="1"/>
          <w:numId w:val="4"/>
        </w:numPr>
        <w:suppressAutoHyphens w:val="0"/>
        <w:autoSpaceDN/>
        <w:spacing w:afterLines="102" w:after="244" w:line="240" w:lineRule="auto"/>
      </w:pPr>
      <w:r w:rsidRPr="004B5AB0">
        <w:rPr>
          <w:rFonts w:ascii="Cambria" w:hAnsi="Cambria"/>
          <w:sz w:val="24"/>
        </w:rPr>
        <w:t>Consejos estratégicos generales.</w:t>
      </w:r>
    </w:p>
    <w:p w14:paraId="62C593AD"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sz w:val="24"/>
        </w:rPr>
        <w:t>Sistema de progreso y logros para motivar el aprendizaje continuo.</w:t>
      </w:r>
    </w:p>
    <w:p w14:paraId="50BF2FC9" w14:textId="77777777" w:rsidR="008154F2" w:rsidRPr="004B5AB0" w:rsidRDefault="008154F2" w:rsidP="008154F2">
      <w:pPr>
        <w:spacing w:afterLines="102" w:after="244" w:line="240" w:lineRule="auto"/>
        <w:rPr>
          <w:b/>
          <w:bCs/>
          <w:color w:val="BF4E14" w:themeColor="accent2" w:themeShade="BF"/>
          <w:sz w:val="30"/>
          <w:szCs w:val="30"/>
        </w:rPr>
      </w:pPr>
      <w:r w:rsidRPr="004B5AB0">
        <w:rPr>
          <w:rFonts w:ascii="Cambria" w:hAnsi="Cambria"/>
          <w:b/>
          <w:bCs/>
          <w:color w:val="F4B166"/>
          <w:sz w:val="30"/>
          <w:szCs w:val="30"/>
        </w:rPr>
        <w:t>4.1.4. Panel de Estadísticas y Análisis del Rendimiento</w:t>
      </w:r>
    </w:p>
    <w:p w14:paraId="519906FD" w14:textId="77777777" w:rsidR="008154F2" w:rsidRPr="004B5AB0" w:rsidRDefault="008154F2" w:rsidP="008154F2">
      <w:pPr>
        <w:spacing w:afterLines="102" w:after="244" w:line="240" w:lineRule="auto"/>
      </w:pPr>
      <w:r w:rsidRPr="004B5AB0">
        <w:rPr>
          <w:rFonts w:ascii="Cambria" w:hAnsi="Cambria"/>
          <w:sz w:val="24"/>
        </w:rPr>
        <w:t>El software incorporará un centro de análisis personal basado en el historial del usuario.</w:t>
      </w:r>
    </w:p>
    <w:p w14:paraId="76ADF0FF" w14:textId="77777777" w:rsidR="008154F2" w:rsidRPr="004B5AB0" w:rsidRDefault="008154F2" w:rsidP="008154F2">
      <w:pPr>
        <w:numPr>
          <w:ilvl w:val="0"/>
          <w:numId w:val="5"/>
        </w:numPr>
        <w:suppressAutoHyphens w:val="0"/>
        <w:autoSpaceDN/>
        <w:spacing w:afterLines="102" w:after="244" w:line="240" w:lineRule="auto"/>
      </w:pPr>
      <w:r w:rsidRPr="004B5AB0">
        <w:rPr>
          <w:rFonts w:ascii="Cambria" w:hAnsi="Cambria"/>
          <w:sz w:val="24"/>
        </w:rPr>
        <w:t>Registro automático de:</w:t>
      </w:r>
    </w:p>
    <w:p w14:paraId="0A0365B8"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Escenarios analizados.</w:t>
      </w:r>
    </w:p>
    <w:p w14:paraId="3F61F9B8"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Decisiones tomadas.</w:t>
      </w:r>
    </w:p>
    <w:p w14:paraId="2CB5D253"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Jugadas recomendadas ignoradas o aplicadas.</w:t>
      </w:r>
    </w:p>
    <w:p w14:paraId="565282C2"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Nivel de riesgo promedio.</w:t>
      </w:r>
    </w:p>
    <w:p w14:paraId="366F26B1"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Tendencias en cada fase del Mus.</w:t>
      </w:r>
    </w:p>
    <w:p w14:paraId="612C2273" w14:textId="77777777" w:rsidR="008154F2" w:rsidRPr="004B5AB0" w:rsidRDefault="008154F2" w:rsidP="008154F2">
      <w:pPr>
        <w:numPr>
          <w:ilvl w:val="0"/>
          <w:numId w:val="5"/>
        </w:numPr>
        <w:suppressAutoHyphens w:val="0"/>
        <w:autoSpaceDN/>
        <w:spacing w:afterLines="102" w:after="244" w:line="240" w:lineRule="auto"/>
      </w:pPr>
      <w:r w:rsidRPr="004B5AB0">
        <w:rPr>
          <w:rFonts w:ascii="Cambria" w:hAnsi="Cambria"/>
          <w:sz w:val="24"/>
        </w:rPr>
        <w:t>Visualización mediante gráficos:</w:t>
      </w:r>
    </w:p>
    <w:p w14:paraId="753280EC"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Porcentaje de decisiones correctas.</w:t>
      </w:r>
    </w:p>
    <w:p w14:paraId="2D88D433"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lastRenderedPageBreak/>
        <w:t>Evolución temporal.</w:t>
      </w:r>
    </w:p>
    <w:p w14:paraId="754162BE"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Categorías de fallos recurrentes.</w:t>
      </w:r>
    </w:p>
    <w:p w14:paraId="68761865"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Comparativa entre niveles de dificultad.</w:t>
      </w:r>
    </w:p>
    <w:p w14:paraId="1592C0D2" w14:textId="77777777" w:rsidR="008154F2" w:rsidRPr="004B5AB0" w:rsidRDefault="008154F2" w:rsidP="008154F2">
      <w:pPr>
        <w:numPr>
          <w:ilvl w:val="0"/>
          <w:numId w:val="5"/>
        </w:numPr>
        <w:suppressAutoHyphens w:val="0"/>
        <w:autoSpaceDN/>
        <w:spacing w:afterLines="102" w:after="244" w:line="240" w:lineRule="auto"/>
      </w:pPr>
      <w:r w:rsidRPr="004B5AB0">
        <w:rPr>
          <w:rFonts w:ascii="Cambria" w:hAnsi="Cambria"/>
          <w:sz w:val="24"/>
        </w:rPr>
        <w:t>Sistema de autoevaluación guiado:</w:t>
      </w:r>
    </w:p>
    <w:p w14:paraId="39FC01DF"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“Puntos fuertes”.</w:t>
      </w:r>
    </w:p>
    <w:p w14:paraId="13E089BA"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“Aspectos a mejorar”.</w:t>
      </w:r>
    </w:p>
    <w:p w14:paraId="28106383"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sz w:val="24"/>
        </w:rPr>
        <w:t>“Recomendaciones personalizadas”.</w:t>
      </w:r>
    </w:p>
    <w:p w14:paraId="17C6623F" w14:textId="77777777" w:rsidR="008154F2" w:rsidRPr="003F5890" w:rsidRDefault="008154F2" w:rsidP="008154F2">
      <w:pPr>
        <w:numPr>
          <w:ilvl w:val="0"/>
          <w:numId w:val="5"/>
        </w:numPr>
        <w:suppressAutoHyphens w:val="0"/>
        <w:autoSpaceDN/>
        <w:spacing w:afterLines="102" w:after="244" w:line="240" w:lineRule="auto"/>
      </w:pPr>
      <w:r w:rsidRPr="004B5AB0">
        <w:rPr>
          <w:rFonts w:ascii="Cambria" w:hAnsi="Cambria"/>
          <w:sz w:val="24"/>
        </w:rPr>
        <w:t>Exportación en PDF o CSV para análisis externo o consulta posterior.</w:t>
      </w:r>
    </w:p>
    <w:p w14:paraId="30B3D392" w14:textId="77777777" w:rsidR="008154F2" w:rsidRPr="004B5AB0" w:rsidRDefault="008154F2" w:rsidP="008154F2">
      <w:pPr>
        <w:spacing w:afterLines="102" w:after="244" w:line="240" w:lineRule="auto"/>
        <w:rPr>
          <w:b/>
          <w:bCs/>
          <w:color w:val="BF4E14" w:themeColor="accent2" w:themeShade="BF"/>
          <w:sz w:val="30"/>
          <w:szCs w:val="30"/>
        </w:rPr>
      </w:pPr>
      <w:r w:rsidRPr="004B5AB0">
        <w:rPr>
          <w:rFonts w:ascii="Cambria" w:hAnsi="Cambria"/>
          <w:b/>
          <w:bCs/>
          <w:color w:val="F4B166"/>
          <w:sz w:val="30"/>
          <w:szCs w:val="30"/>
        </w:rPr>
        <w:t>4.1.5. Interfaz de Usuario y Experiencia de Uso</w:t>
      </w:r>
    </w:p>
    <w:p w14:paraId="7DC842DB" w14:textId="77777777" w:rsidR="008154F2" w:rsidRPr="004B5AB0" w:rsidRDefault="008154F2" w:rsidP="008154F2">
      <w:pPr>
        <w:spacing w:afterLines="102" w:after="244" w:line="240" w:lineRule="auto"/>
      </w:pPr>
      <w:r w:rsidRPr="004B5AB0">
        <w:rPr>
          <w:rFonts w:ascii="Cambria" w:hAnsi="Cambria"/>
          <w:sz w:val="24"/>
        </w:rPr>
        <w:t>La aplicación incluirá:</w:t>
      </w:r>
    </w:p>
    <w:p w14:paraId="06B9BBF4" w14:textId="77777777" w:rsidR="008154F2" w:rsidRPr="004B5AB0" w:rsidRDefault="008154F2" w:rsidP="008154F2">
      <w:pPr>
        <w:numPr>
          <w:ilvl w:val="0"/>
          <w:numId w:val="6"/>
        </w:numPr>
        <w:suppressAutoHyphens w:val="0"/>
        <w:autoSpaceDN/>
        <w:spacing w:afterLines="102" w:after="244" w:line="240" w:lineRule="auto"/>
      </w:pPr>
      <w:r w:rsidRPr="004B5AB0">
        <w:rPr>
          <w:rFonts w:ascii="Cambria" w:hAnsi="Cambria"/>
          <w:sz w:val="24"/>
        </w:rPr>
        <w:t>Diseño centrado en la usabilidad y la claridad didáctica.</w:t>
      </w:r>
    </w:p>
    <w:p w14:paraId="1E6C44CD" w14:textId="77777777" w:rsidR="008154F2" w:rsidRPr="004B5AB0" w:rsidRDefault="008154F2" w:rsidP="008154F2">
      <w:pPr>
        <w:numPr>
          <w:ilvl w:val="0"/>
          <w:numId w:val="6"/>
        </w:numPr>
        <w:suppressAutoHyphens w:val="0"/>
        <w:autoSpaceDN/>
        <w:spacing w:afterLines="102" w:after="244" w:line="240" w:lineRule="auto"/>
      </w:pPr>
      <w:r w:rsidRPr="004B5AB0">
        <w:rPr>
          <w:rFonts w:ascii="Cambria" w:hAnsi="Cambria"/>
          <w:sz w:val="24"/>
        </w:rPr>
        <w:t>Representación visual de cartas, manos y estados de juego.</w:t>
      </w:r>
    </w:p>
    <w:p w14:paraId="3A98390D" w14:textId="77777777" w:rsidR="008154F2" w:rsidRPr="004B5AB0" w:rsidRDefault="008154F2" w:rsidP="008154F2">
      <w:pPr>
        <w:numPr>
          <w:ilvl w:val="0"/>
          <w:numId w:val="6"/>
        </w:numPr>
        <w:suppressAutoHyphens w:val="0"/>
        <w:autoSpaceDN/>
        <w:spacing w:afterLines="102" w:after="244" w:line="240" w:lineRule="auto"/>
      </w:pPr>
      <w:r w:rsidRPr="004B5AB0">
        <w:rPr>
          <w:rFonts w:ascii="Cambria" w:hAnsi="Cambria"/>
          <w:sz w:val="24"/>
        </w:rPr>
        <w:t>Navegación sencilla y estructurada en módulos.</w:t>
      </w:r>
    </w:p>
    <w:p w14:paraId="7CD1739F" w14:textId="77777777" w:rsidR="008154F2" w:rsidRDefault="008154F2" w:rsidP="008154F2">
      <w:pPr>
        <w:numPr>
          <w:ilvl w:val="0"/>
          <w:numId w:val="6"/>
        </w:numPr>
        <w:suppressAutoHyphens w:val="0"/>
        <w:autoSpaceDN/>
        <w:spacing w:afterLines="102" w:after="244" w:line="240" w:lineRule="auto"/>
      </w:pPr>
      <w:r w:rsidRPr="004B5AB0">
        <w:rPr>
          <w:rFonts w:ascii="Cambria" w:hAnsi="Cambria"/>
          <w:sz w:val="24"/>
        </w:rPr>
        <w:t>Modo oscuro y accesibilidad básica.</w:t>
      </w:r>
    </w:p>
    <w:p w14:paraId="0A4D9B0B" w14:textId="77777777" w:rsidR="008154F2" w:rsidRPr="00D53FDD" w:rsidRDefault="008154F2" w:rsidP="008154F2">
      <w:pPr>
        <w:numPr>
          <w:ilvl w:val="0"/>
          <w:numId w:val="6"/>
        </w:numPr>
        <w:suppressAutoHyphens w:val="0"/>
        <w:autoSpaceDN/>
        <w:spacing w:afterLines="102" w:after="244" w:line="240" w:lineRule="auto"/>
      </w:pPr>
      <w:r w:rsidRPr="00D53FDD">
        <w:rPr>
          <w:rFonts w:ascii="Cambria" w:hAnsi="Cambria"/>
          <w:sz w:val="24"/>
        </w:rPr>
        <w:t>Pantalla inicial de inicio de sesión para acceder al sistema.</w:t>
      </w:r>
    </w:p>
    <w:p w14:paraId="5E41A745" w14:textId="77777777" w:rsidR="008154F2" w:rsidRPr="00D53FDD" w:rsidRDefault="008154F2" w:rsidP="008154F2">
      <w:pPr>
        <w:spacing w:afterLines="102" w:after="244" w:line="240" w:lineRule="auto"/>
        <w:rPr>
          <w:b/>
          <w:bCs/>
          <w:color w:val="BF4E14" w:themeColor="accent2" w:themeShade="BF"/>
          <w:sz w:val="30"/>
          <w:szCs w:val="30"/>
        </w:rPr>
      </w:pPr>
      <w:r w:rsidRPr="00D53FDD">
        <w:rPr>
          <w:rFonts w:ascii="Cambria" w:hAnsi="Cambria"/>
          <w:b/>
          <w:bCs/>
          <w:color w:val="F4B166"/>
          <w:sz w:val="30"/>
          <w:szCs w:val="30"/>
        </w:rPr>
        <w:t>4.1.6. Datos Locales y Persistencia</w:t>
      </w:r>
    </w:p>
    <w:p w14:paraId="17BAFDB3"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sz w:val="24"/>
        </w:rPr>
        <w:t>Sistema de guardado de escenarios creados por el usuario.</w:t>
      </w:r>
    </w:p>
    <w:p w14:paraId="7BA38AA0"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sz w:val="24"/>
        </w:rPr>
        <w:t>Preferencias de configuración.</w:t>
      </w:r>
    </w:p>
    <w:p w14:paraId="4C0A0AB8"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sz w:val="24"/>
        </w:rPr>
        <w:t>Historial de simulaciones realizadas.</w:t>
      </w:r>
    </w:p>
    <w:p w14:paraId="384A1294"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sz w:val="24"/>
        </w:rPr>
        <w:t>Estadísticas personales.</w:t>
      </w:r>
    </w:p>
    <w:p w14:paraId="0CB79A86" w14:textId="77777777" w:rsidR="008154F2" w:rsidRPr="00D54915" w:rsidRDefault="008154F2" w:rsidP="008154F2">
      <w:pPr>
        <w:spacing w:afterLines="102" w:after="244" w:line="240" w:lineRule="auto"/>
        <w:rPr>
          <w:rFonts w:ascii="Jumble" w:hAnsi="Jumble"/>
          <w:color w:val="3A7C22" w:themeColor="accent6" w:themeShade="BF"/>
          <w:sz w:val="40"/>
          <w:szCs w:val="40"/>
        </w:rPr>
      </w:pPr>
      <w:r w:rsidRPr="00D54915">
        <w:rPr>
          <w:rFonts w:ascii="Cambria" w:hAnsi="Cambria"/>
          <w:color w:val="F4B166"/>
          <w:sz w:val="30"/>
          <w:szCs w:val="40"/>
        </w:rPr>
        <w:t>4.2. Límites del Sistema</w:t>
      </w:r>
    </w:p>
    <w:p w14:paraId="7AAFC996" w14:textId="77777777" w:rsidR="008154F2" w:rsidRPr="00D54915" w:rsidRDefault="008154F2" w:rsidP="008154F2">
      <w:pPr>
        <w:spacing w:afterLines="102" w:after="244" w:line="240" w:lineRule="auto"/>
        <w:rPr>
          <w:b/>
          <w:bCs/>
          <w:color w:val="3A7C22" w:themeColor="accent6" w:themeShade="BF"/>
          <w:sz w:val="30"/>
          <w:szCs w:val="30"/>
        </w:rPr>
      </w:pPr>
      <w:r w:rsidRPr="00D54915">
        <w:rPr>
          <w:rFonts w:ascii="Cambria" w:hAnsi="Cambria"/>
          <w:b/>
          <w:bCs/>
          <w:color w:val="F4B166"/>
          <w:sz w:val="30"/>
          <w:szCs w:val="30"/>
        </w:rPr>
        <w:t>4.2. Límites del Sistema (No incluido en esta versión)</w:t>
      </w:r>
    </w:p>
    <w:p w14:paraId="44D58790" w14:textId="77777777" w:rsidR="008154F2" w:rsidRDefault="008154F2" w:rsidP="008154F2">
      <w:pPr>
        <w:spacing w:afterLines="102" w:after="244" w:line="240" w:lineRule="auto"/>
      </w:pPr>
      <w:r w:rsidRPr="00D54915">
        <w:rPr>
          <w:rFonts w:ascii="Cambria" w:hAnsi="Cambria"/>
          <w:sz w:val="24"/>
        </w:rPr>
        <w:t>Para mantener la viabilidad del proyecto, asegurar la calidad del producto y garantizar su entrega dentro de los plazos establecidos, se definen explícitamente las funcionalidades, características y servicios que quedan fuera del alcance de la primera versión.</w:t>
      </w:r>
      <w:r w:rsidRPr="00D54915">
        <w:rPr>
          <w:rFonts w:ascii="Cambria" w:hAnsi="Cambria"/>
          <w:sz w:val="24"/>
        </w:rPr>
        <w:br/>
        <w:t>Estas exclusiones permiten concentrar los recursos del desarrollo en los módulos principales del sistema evitando desviaciones en tiempo, coste o complejidad.</w:t>
      </w:r>
    </w:p>
    <w:p w14:paraId="4EBE73C2" w14:textId="77777777" w:rsidR="008154F2" w:rsidRPr="00D54915" w:rsidRDefault="008154F2" w:rsidP="008154F2">
      <w:pPr>
        <w:spacing w:afterLines="102" w:after="244" w:line="240" w:lineRule="auto"/>
      </w:pPr>
      <w:r w:rsidRPr="00D54915">
        <w:rPr>
          <w:rFonts w:ascii="Cambria" w:hAnsi="Cambria"/>
          <w:sz w:val="24"/>
        </w:rPr>
        <w:lastRenderedPageBreak/>
        <w:t>Las siguientes capacidades no serán implementadas en esta fase, ya sea por su complejidad, por no ser esenciales para el objetivo de esta versión o por requerir arquitectura adicional no contemplada:</w:t>
      </w:r>
    </w:p>
    <w:p w14:paraId="7B6BA826"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sz w:val="24"/>
        </w:rPr>
        <w:t>Modo multijugador en tiempo real o por turnos</w:t>
      </w:r>
      <w:r w:rsidRPr="00D54915">
        <w:rPr>
          <w:rFonts w:ascii="Cambria" w:hAnsi="Cambria"/>
          <w:sz w:val="24"/>
        </w:rPr>
        <w:t>:</w:t>
      </w:r>
      <w:r w:rsidRPr="00D54915">
        <w:rPr>
          <w:rFonts w:ascii="Cambria" w:hAnsi="Cambria"/>
          <w:sz w:val="24"/>
        </w:rPr>
        <w:br/>
        <w:t>No se incluirá ningún tipo de interacción entre distintos usuarios dentro de la plataforma</w:t>
      </w:r>
      <w:r>
        <w:rPr>
          <w:rFonts w:ascii="Cambria" w:hAnsi="Cambria"/>
          <w:sz w:val="24"/>
        </w:rPr>
        <w:t>.</w:t>
      </w:r>
    </w:p>
    <w:p w14:paraId="6C1EAF5D"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sz w:val="24"/>
        </w:rPr>
        <w:t xml:space="preserve">Conexión con otros jugadores, salas, </w:t>
      </w:r>
      <w:proofErr w:type="spellStart"/>
      <w:r w:rsidRPr="00D54915">
        <w:rPr>
          <w:rFonts w:ascii="Cambria" w:hAnsi="Cambria"/>
          <w:b/>
          <w:bCs/>
          <w:sz w:val="24"/>
        </w:rPr>
        <w:t>matchmaking</w:t>
      </w:r>
      <w:proofErr w:type="spellEnd"/>
      <w:r w:rsidRPr="00D54915">
        <w:rPr>
          <w:rFonts w:ascii="Cambria" w:hAnsi="Cambria"/>
          <w:b/>
          <w:bCs/>
          <w:sz w:val="24"/>
        </w:rPr>
        <w:t xml:space="preserve"> o torneos</w:t>
      </w:r>
      <w:r w:rsidRPr="00D54915">
        <w:rPr>
          <w:rFonts w:ascii="Cambria" w:hAnsi="Cambria"/>
          <w:sz w:val="24"/>
        </w:rPr>
        <w:t>:</w:t>
      </w:r>
      <w:r w:rsidRPr="00D54915">
        <w:rPr>
          <w:rFonts w:ascii="Cambria" w:hAnsi="Cambria"/>
          <w:sz w:val="24"/>
        </w:rPr>
        <w:br/>
        <w:t>No existirán mecanismos para organizar partidas, crear salas virtuales, realizar emparejamientos automáticos ni participar en competiciones estructuradas.</w:t>
      </w:r>
    </w:p>
    <w:p w14:paraId="703A82D6"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sz w:val="24"/>
        </w:rPr>
        <w:t>Integración con redes sociales o comunidades online</w:t>
      </w:r>
      <w:r w:rsidRPr="00D54915">
        <w:rPr>
          <w:rFonts w:ascii="Cambria" w:hAnsi="Cambria"/>
          <w:sz w:val="24"/>
        </w:rPr>
        <w:t>:</w:t>
      </w:r>
      <w:r w:rsidRPr="00D54915">
        <w:rPr>
          <w:rFonts w:ascii="Cambria" w:hAnsi="Cambria"/>
          <w:sz w:val="24"/>
        </w:rPr>
        <w:br/>
        <w:t>No se contempla la posibilidad de compartir partidas, estadísticas, logros o resultados en plataformas externas.</w:t>
      </w:r>
    </w:p>
    <w:p w14:paraId="0FBA35EB"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sz w:val="24"/>
        </w:rPr>
        <w:t>Reconocimiento automático de cartas mediante cámara o visión artificial</w:t>
      </w:r>
      <w:r w:rsidRPr="00D54915">
        <w:rPr>
          <w:rFonts w:ascii="Cambria" w:hAnsi="Cambria"/>
          <w:sz w:val="24"/>
        </w:rPr>
        <w:t>:</w:t>
      </w:r>
      <w:r w:rsidRPr="00D54915">
        <w:rPr>
          <w:rFonts w:ascii="Cambria" w:hAnsi="Cambria"/>
          <w:sz w:val="24"/>
        </w:rPr>
        <w:br/>
        <w:t>La aplicación no realizará lectura de cartas reales captadas por dispositivos móviles o cámaras externas; toda entrada deberá ser manual.</w:t>
      </w:r>
    </w:p>
    <w:p w14:paraId="75B33AAE"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sz w:val="24"/>
        </w:rPr>
        <w:t>Implementación de variantes regionales del Mus</w:t>
      </w:r>
      <w:r w:rsidRPr="00D54915">
        <w:rPr>
          <w:rFonts w:ascii="Cambria" w:hAnsi="Cambria"/>
          <w:sz w:val="24"/>
        </w:rPr>
        <w:t>:</w:t>
      </w:r>
      <w:r w:rsidRPr="00D54915">
        <w:rPr>
          <w:rFonts w:ascii="Cambria" w:hAnsi="Cambria"/>
          <w:sz w:val="24"/>
        </w:rPr>
        <w:br/>
        <w:t xml:space="preserve">Solo se aplicarán las reglas estándar del juego. Versiones locales (Navarra, Aragonés, </w:t>
      </w:r>
      <w:proofErr w:type="gramStart"/>
      <w:r w:rsidRPr="00D54915">
        <w:rPr>
          <w:rFonts w:ascii="Cambria" w:hAnsi="Cambria"/>
          <w:sz w:val="24"/>
        </w:rPr>
        <w:t>Vasco</w:t>
      </w:r>
      <w:proofErr w:type="gramEnd"/>
      <w:r w:rsidRPr="00D54915">
        <w:rPr>
          <w:rFonts w:ascii="Cambria" w:hAnsi="Cambria"/>
          <w:sz w:val="24"/>
        </w:rPr>
        <w:t>, Castellano, etc.) quedan fuera de esta versión.</w:t>
      </w:r>
    </w:p>
    <w:p w14:paraId="77DF1BE5" w14:textId="77777777" w:rsidR="008154F2" w:rsidRPr="005D1DF5" w:rsidRDefault="008154F2" w:rsidP="008154F2">
      <w:pPr>
        <w:numPr>
          <w:ilvl w:val="0"/>
          <w:numId w:val="15"/>
        </w:numPr>
        <w:suppressAutoHyphens w:val="0"/>
        <w:autoSpaceDN/>
        <w:spacing w:afterLines="102" w:after="244" w:line="240" w:lineRule="auto"/>
      </w:pPr>
      <w:r w:rsidRPr="005D1DF5">
        <w:rPr>
          <w:rFonts w:ascii="Cambria" w:hAnsi="Cambria"/>
          <w:b/>
          <w:bCs/>
          <w:sz w:val="24"/>
        </w:rPr>
        <w:t>Gamificación avanzada</w:t>
      </w:r>
      <w:r w:rsidRPr="005D1DF5">
        <w:rPr>
          <w:rFonts w:ascii="Cambria" w:hAnsi="Cambria"/>
          <w:sz w:val="24"/>
        </w:rPr>
        <w:t xml:space="preserve"> (misiones diarias, recompensas virtuales, rankings):</w:t>
      </w:r>
      <w:r w:rsidRPr="005D1DF5">
        <w:rPr>
          <w:rFonts w:ascii="Cambria" w:hAnsi="Cambria"/>
          <w:sz w:val="24"/>
        </w:rPr>
        <w:br/>
        <w:t>Aunque el sistema incluirá un progreso básico y logros simples, no se desarrollarán mecánicas avanzadas de gamificación.</w:t>
      </w:r>
    </w:p>
    <w:p w14:paraId="453E159B" w14:textId="77777777" w:rsidR="008154F2" w:rsidRPr="004B5AB0" w:rsidRDefault="008154F2" w:rsidP="008154F2">
      <w:pPr>
        <w:spacing w:afterLines="102" w:after="244" w:line="240" w:lineRule="auto"/>
        <w:rPr>
          <w:rFonts w:ascii="Jumble" w:hAnsi="Jumble"/>
          <w:color w:val="124F1A" w:themeColor="accent3" w:themeShade="BF"/>
          <w:sz w:val="40"/>
          <w:szCs w:val="40"/>
        </w:rPr>
      </w:pPr>
      <w:r w:rsidRPr="004B5AB0">
        <w:rPr>
          <w:rFonts w:ascii="Cambria" w:hAnsi="Cambria"/>
          <w:color w:val="F4B166"/>
          <w:sz w:val="30"/>
          <w:szCs w:val="40"/>
        </w:rPr>
        <w:t>4.3. Entregables Principales</w:t>
      </w:r>
    </w:p>
    <w:p w14:paraId="79CFA70F" w14:textId="77777777" w:rsidR="008154F2" w:rsidRPr="004B5AB0" w:rsidRDefault="008154F2" w:rsidP="008154F2">
      <w:pPr>
        <w:spacing w:afterLines="102" w:after="244" w:line="240" w:lineRule="auto"/>
      </w:pPr>
      <w:r w:rsidRPr="004B5AB0">
        <w:rPr>
          <w:rFonts w:ascii="Cambria" w:hAnsi="Cambria"/>
          <w:sz w:val="24"/>
        </w:rPr>
        <w:t>Al finalizar el proyecto, se entregarán los siguientes artefactos:</w:t>
      </w:r>
    </w:p>
    <w:p w14:paraId="2E48DCCB" w14:textId="77777777" w:rsidR="008154F2" w:rsidRPr="004B5AB0" w:rsidRDefault="008154F2" w:rsidP="008154F2">
      <w:pPr>
        <w:spacing w:afterLines="102" w:after="244" w:line="240" w:lineRule="auto"/>
        <w:rPr>
          <w:b/>
          <w:bCs/>
          <w:color w:val="124F1A" w:themeColor="accent3" w:themeShade="BF"/>
          <w:sz w:val="30"/>
          <w:szCs w:val="30"/>
        </w:rPr>
      </w:pPr>
      <w:r w:rsidRPr="004B5AB0">
        <w:rPr>
          <w:rFonts w:ascii="Cambria" w:hAnsi="Cambria"/>
          <w:b/>
          <w:bCs/>
          <w:color w:val="F4B166"/>
          <w:sz w:val="30"/>
          <w:szCs w:val="30"/>
        </w:rPr>
        <w:t>4.3.1. Entregables de análisis y diseño</w:t>
      </w:r>
    </w:p>
    <w:p w14:paraId="3C4B126A"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sz w:val="24"/>
        </w:rPr>
        <w:t>Documento SRS completo.</w:t>
      </w:r>
    </w:p>
    <w:p w14:paraId="270E4EF7"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sz w:val="24"/>
        </w:rPr>
        <w:t>Documento de arquitectura del sistema.</w:t>
      </w:r>
    </w:p>
    <w:p w14:paraId="6AF82721"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sz w:val="24"/>
        </w:rPr>
        <w:t>Casos de uso, diagramas UML, diagramas de actividad.</w:t>
      </w:r>
    </w:p>
    <w:p w14:paraId="4D020F2E"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sz w:val="24"/>
        </w:rPr>
        <w:t>Prototipado de interfaz</w:t>
      </w:r>
      <w:r>
        <w:rPr>
          <w:rFonts w:ascii="Cambria" w:hAnsi="Cambria"/>
          <w:sz w:val="24"/>
        </w:rPr>
        <w:t>.</w:t>
      </w:r>
    </w:p>
    <w:p w14:paraId="630D2AA8" w14:textId="77777777" w:rsidR="008154F2" w:rsidRPr="004B5AB0" w:rsidRDefault="008154F2" w:rsidP="008154F2">
      <w:pPr>
        <w:spacing w:afterLines="102" w:after="244" w:line="240" w:lineRule="auto"/>
        <w:rPr>
          <w:b/>
          <w:bCs/>
          <w:color w:val="124F1A" w:themeColor="accent3" w:themeShade="BF"/>
          <w:sz w:val="30"/>
          <w:szCs w:val="30"/>
        </w:rPr>
      </w:pPr>
      <w:r w:rsidRPr="004B5AB0">
        <w:rPr>
          <w:rFonts w:ascii="Cambria" w:hAnsi="Cambria"/>
          <w:b/>
          <w:bCs/>
          <w:color w:val="F4B166"/>
          <w:sz w:val="30"/>
          <w:szCs w:val="30"/>
        </w:rPr>
        <w:t>4.3.2. Entregables de desarrollo</w:t>
      </w:r>
    </w:p>
    <w:p w14:paraId="0B2A4BCC"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sz w:val="24"/>
        </w:rPr>
        <w:t>Implementación del módulo de entrada de escenarios.</w:t>
      </w:r>
    </w:p>
    <w:p w14:paraId="70AA7FA3"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sz w:val="24"/>
        </w:rPr>
        <w:lastRenderedPageBreak/>
        <w:t>Sistema de recomendación con explicación.</w:t>
      </w:r>
    </w:p>
    <w:p w14:paraId="57EF88B3"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sz w:val="24"/>
        </w:rPr>
        <w:t>Modo de entrenamiento interactivo.</w:t>
      </w:r>
    </w:p>
    <w:p w14:paraId="1B5C17DE"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sz w:val="24"/>
        </w:rPr>
        <w:t>Panel de estadísticas.</w:t>
      </w:r>
    </w:p>
    <w:p w14:paraId="370C5526"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sz w:val="24"/>
        </w:rPr>
        <w:t>Persistencia local y sistema de guardado.</w:t>
      </w:r>
    </w:p>
    <w:p w14:paraId="6F2B60CD" w14:textId="77777777" w:rsidR="008154F2" w:rsidRPr="004B5AB0" w:rsidRDefault="008154F2" w:rsidP="008154F2">
      <w:pPr>
        <w:spacing w:afterLines="102" w:after="244" w:line="240" w:lineRule="auto"/>
        <w:rPr>
          <w:b/>
          <w:bCs/>
          <w:color w:val="124F1A" w:themeColor="accent3" w:themeShade="BF"/>
          <w:sz w:val="30"/>
          <w:szCs w:val="30"/>
        </w:rPr>
      </w:pPr>
      <w:r w:rsidRPr="004B5AB0">
        <w:rPr>
          <w:rFonts w:ascii="Cambria" w:hAnsi="Cambria"/>
          <w:b/>
          <w:bCs/>
          <w:color w:val="F4B166"/>
          <w:sz w:val="30"/>
          <w:szCs w:val="30"/>
        </w:rPr>
        <w:t>4.3.3. Entregables de validación y soporte</w:t>
      </w:r>
    </w:p>
    <w:p w14:paraId="6E2D9C0B"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sz w:val="24"/>
        </w:rPr>
        <w:t>Plan de pruebas completo (unitarias, integración, sistema).</w:t>
      </w:r>
    </w:p>
    <w:p w14:paraId="66C850B3"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sz w:val="24"/>
        </w:rPr>
        <w:t>Informe de resultados de pruebas.</w:t>
      </w:r>
    </w:p>
    <w:p w14:paraId="2DCCC2DD"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sz w:val="24"/>
        </w:rPr>
        <w:t>Manual de usuario.</w:t>
      </w:r>
    </w:p>
    <w:p w14:paraId="235C57FA"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sz w:val="24"/>
        </w:rPr>
        <w:t>Manual técnico para desarrolladores.</w:t>
      </w:r>
    </w:p>
    <w:p w14:paraId="28A7D46F" w14:textId="77777777" w:rsidR="008154F2" w:rsidRPr="00D53FDD" w:rsidRDefault="008154F2" w:rsidP="008154F2">
      <w:pPr>
        <w:numPr>
          <w:ilvl w:val="0"/>
          <w:numId w:val="10"/>
        </w:numPr>
        <w:suppressAutoHyphens w:val="0"/>
        <w:autoSpaceDN/>
        <w:spacing w:afterLines="102" w:after="244" w:line="240" w:lineRule="auto"/>
      </w:pPr>
      <w:r w:rsidRPr="004B5AB0">
        <w:rPr>
          <w:rFonts w:ascii="Cambria" w:hAnsi="Cambria"/>
          <w:sz w:val="24"/>
        </w:rPr>
        <w:t>Versión ejecutable y paquete instalable.</w:t>
      </w:r>
    </w:p>
    <w:p w14:paraId="498D6C28" w14:textId="77777777" w:rsidR="008154F2" w:rsidRDefault="008154F2" w:rsidP="008154F2">
      <w:pPr>
        <w:spacing w:afterLines="102" w:after="244" w:line="240" w:lineRule="auto"/>
        <w:rPr>
          <w:rFonts w:ascii="Jumble" w:hAnsi="Jumble"/>
          <w:color w:val="0F4761" w:themeColor="accent1" w:themeShade="BF"/>
          <w:sz w:val="40"/>
          <w:szCs w:val="40"/>
        </w:rPr>
      </w:pPr>
    </w:p>
    <w:p w14:paraId="517B1F75" w14:textId="77777777" w:rsidR="008154F2" w:rsidRPr="004B5AB0" w:rsidRDefault="008154F2" w:rsidP="008154F2">
      <w:pPr>
        <w:spacing w:afterLines="102" w:after="244" w:line="240" w:lineRule="auto"/>
        <w:rPr>
          <w:rFonts w:ascii="Jumble" w:hAnsi="Jumble"/>
          <w:color w:val="0F4761" w:themeColor="accent1" w:themeShade="BF"/>
          <w:sz w:val="40"/>
          <w:szCs w:val="40"/>
        </w:rPr>
      </w:pPr>
      <w:r w:rsidRPr="004B5AB0">
        <w:rPr>
          <w:rFonts w:ascii="Cambria" w:hAnsi="Cambria"/>
          <w:color w:val="F4B166"/>
          <w:sz w:val="30"/>
          <w:szCs w:val="40"/>
        </w:rPr>
        <w:t>4.4. Criterios de Aceptación</w:t>
      </w:r>
    </w:p>
    <w:p w14:paraId="7B72BF0A" w14:textId="77777777" w:rsidR="008154F2" w:rsidRDefault="008154F2" w:rsidP="008154F2">
      <w:pPr>
        <w:spacing w:afterLines="102" w:after="244" w:line="240" w:lineRule="auto"/>
      </w:pPr>
      <w:r w:rsidRPr="00BF6561">
        <w:rPr>
          <w:rFonts w:ascii="Cambria" w:hAnsi="Cambria"/>
          <w:sz w:val="24"/>
        </w:rPr>
        <w:t>Para considerar que el proyecto se ha completado con éxito y que la versión entregada cumple los requisitos establecidos, es necesario verificar que el sistema satisface todos los criterios funcionales, de rendimiento, de usabilidad y de calidad definidos en este apartado. Estos criterios servirán como referencia para la validación final del producto, garantizando que la aplicación opera de manera correcta, estable y conforme a las expectativas del usuario y del equipo de desarrollo.</w:t>
      </w:r>
    </w:p>
    <w:p w14:paraId="7C17E647" w14:textId="77777777" w:rsidR="008154F2" w:rsidRPr="00BF6561" w:rsidRDefault="008154F2" w:rsidP="008154F2">
      <w:pPr>
        <w:spacing w:afterLines="102" w:after="244" w:line="240" w:lineRule="auto"/>
      </w:pPr>
    </w:p>
    <w:p w14:paraId="3BEA378A" w14:textId="77777777" w:rsidR="008154F2" w:rsidRPr="004B5AB0" w:rsidRDefault="008154F2" w:rsidP="008154F2">
      <w:pPr>
        <w:spacing w:afterLines="102" w:after="244" w:line="240" w:lineRule="auto"/>
        <w:rPr>
          <w:b/>
          <w:bCs/>
          <w:color w:val="0F4761" w:themeColor="accent1" w:themeShade="BF"/>
          <w:sz w:val="30"/>
          <w:szCs w:val="30"/>
        </w:rPr>
      </w:pPr>
      <w:r w:rsidRPr="004B5AB0">
        <w:rPr>
          <w:rFonts w:ascii="Cambria" w:hAnsi="Cambria"/>
          <w:b/>
          <w:bCs/>
          <w:color w:val="F4B166"/>
          <w:sz w:val="30"/>
          <w:szCs w:val="30"/>
        </w:rPr>
        <w:t>4.4.1. Criterios funcionales</w:t>
      </w:r>
    </w:p>
    <w:p w14:paraId="23618BD1"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sz w:val="24"/>
        </w:rPr>
        <w:t>El usuario puede introducir una mano y un estado de partida válidos sin errores.</w:t>
      </w:r>
    </w:p>
    <w:p w14:paraId="703D8CDE"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sz w:val="24"/>
        </w:rPr>
        <w:t>El motor genera una recomendación en un tiempo razonable.</w:t>
      </w:r>
    </w:p>
    <w:p w14:paraId="0452067B"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sz w:val="24"/>
        </w:rPr>
        <w:t>El modo de entrenamiento presenta escenarios correctos y ofrece retroalimentación.</w:t>
      </w:r>
    </w:p>
    <w:p w14:paraId="59CF4A77"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sz w:val="24"/>
        </w:rPr>
        <w:t>Las estadísticas se actualizan automáticamente y reflejan los datos reales del usuario.</w:t>
      </w:r>
    </w:p>
    <w:p w14:paraId="00689066"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sz w:val="24"/>
        </w:rPr>
        <w:t>El sistema funciona de manera completamente local.</w:t>
      </w:r>
    </w:p>
    <w:p w14:paraId="46785260" w14:textId="77777777" w:rsidR="008154F2" w:rsidRPr="004B5AB0" w:rsidRDefault="008154F2" w:rsidP="008154F2">
      <w:pPr>
        <w:spacing w:afterLines="102" w:after="244" w:line="240" w:lineRule="auto"/>
        <w:ind w:left="1440" w:hanging="1440"/>
        <w:rPr>
          <w:b/>
          <w:bCs/>
          <w:color w:val="0F4761" w:themeColor="accent1" w:themeShade="BF"/>
          <w:sz w:val="30"/>
          <w:szCs w:val="30"/>
        </w:rPr>
      </w:pPr>
      <w:r w:rsidRPr="004B5AB0">
        <w:rPr>
          <w:rFonts w:ascii="Cambria" w:hAnsi="Cambria"/>
          <w:b/>
          <w:bCs/>
          <w:color w:val="F4B166"/>
          <w:sz w:val="30"/>
          <w:szCs w:val="30"/>
        </w:rPr>
        <w:lastRenderedPageBreak/>
        <w:t>4.4.2. Criterios de rendimiento</w:t>
      </w:r>
    </w:p>
    <w:p w14:paraId="10FD04FF" w14:textId="77777777" w:rsidR="008154F2" w:rsidRPr="004B5AB0" w:rsidRDefault="008154F2" w:rsidP="008154F2">
      <w:pPr>
        <w:numPr>
          <w:ilvl w:val="0"/>
          <w:numId w:val="12"/>
        </w:numPr>
        <w:suppressAutoHyphens w:val="0"/>
        <w:autoSpaceDN/>
        <w:spacing w:afterLines="102" w:after="244" w:line="240" w:lineRule="auto"/>
      </w:pPr>
      <w:r w:rsidRPr="004B5AB0">
        <w:rPr>
          <w:rFonts w:ascii="Cambria" w:hAnsi="Cambria"/>
          <w:sz w:val="24"/>
        </w:rPr>
        <w:t>Tiempo de recomendación inferior a un límite fijado (por ejemplo: &lt;3 segundos por análisis estándar).</w:t>
      </w:r>
    </w:p>
    <w:p w14:paraId="55B55D83" w14:textId="77777777" w:rsidR="008154F2" w:rsidRPr="004B5AB0" w:rsidRDefault="008154F2" w:rsidP="008154F2">
      <w:pPr>
        <w:numPr>
          <w:ilvl w:val="0"/>
          <w:numId w:val="12"/>
        </w:numPr>
        <w:suppressAutoHyphens w:val="0"/>
        <w:autoSpaceDN/>
        <w:spacing w:afterLines="102" w:after="244" w:line="240" w:lineRule="auto"/>
      </w:pPr>
      <w:r w:rsidRPr="004B5AB0">
        <w:rPr>
          <w:rFonts w:ascii="Cambria" w:hAnsi="Cambria"/>
          <w:sz w:val="24"/>
        </w:rPr>
        <w:t>La aplicación responde sin bloqueos o congelamientos.</w:t>
      </w:r>
    </w:p>
    <w:p w14:paraId="29D1513E" w14:textId="77777777" w:rsidR="008154F2" w:rsidRPr="004B5AB0" w:rsidRDefault="008154F2" w:rsidP="008154F2">
      <w:pPr>
        <w:numPr>
          <w:ilvl w:val="0"/>
          <w:numId w:val="12"/>
        </w:numPr>
        <w:suppressAutoHyphens w:val="0"/>
        <w:autoSpaceDN/>
        <w:spacing w:afterLines="102" w:after="244" w:line="240" w:lineRule="auto"/>
      </w:pPr>
      <w:r w:rsidRPr="004B5AB0">
        <w:rPr>
          <w:rFonts w:ascii="Cambria" w:hAnsi="Cambria"/>
          <w:sz w:val="24"/>
        </w:rPr>
        <w:t>El consumo de recursos está dentro de los márgenes definidos.</w:t>
      </w:r>
    </w:p>
    <w:p w14:paraId="5E268B84" w14:textId="77777777" w:rsidR="008154F2" w:rsidRDefault="008154F2" w:rsidP="008154F2">
      <w:pPr>
        <w:spacing w:afterLines="102" w:after="244" w:line="240" w:lineRule="auto"/>
        <w:rPr>
          <w:b/>
          <w:bCs/>
          <w:color w:val="0F4761" w:themeColor="accent1" w:themeShade="BF"/>
          <w:sz w:val="30"/>
          <w:szCs w:val="30"/>
        </w:rPr>
      </w:pPr>
    </w:p>
    <w:p w14:paraId="07C3388C" w14:textId="77777777" w:rsidR="008154F2" w:rsidRPr="004B5AB0" w:rsidRDefault="008154F2" w:rsidP="008154F2">
      <w:pPr>
        <w:spacing w:afterLines="102" w:after="244" w:line="240" w:lineRule="auto"/>
        <w:rPr>
          <w:b/>
          <w:bCs/>
          <w:color w:val="0F4761" w:themeColor="accent1" w:themeShade="BF"/>
          <w:sz w:val="30"/>
          <w:szCs w:val="30"/>
        </w:rPr>
      </w:pPr>
      <w:r w:rsidRPr="004B5AB0">
        <w:rPr>
          <w:rFonts w:ascii="Cambria" w:hAnsi="Cambria"/>
          <w:b/>
          <w:bCs/>
          <w:color w:val="F4B166"/>
          <w:sz w:val="30"/>
          <w:szCs w:val="30"/>
        </w:rPr>
        <w:t>4.4.3. Criterios de usabilidad</w:t>
      </w:r>
    </w:p>
    <w:p w14:paraId="675D146B" w14:textId="77777777" w:rsidR="008154F2" w:rsidRPr="004B5AB0" w:rsidRDefault="008154F2" w:rsidP="008154F2">
      <w:pPr>
        <w:numPr>
          <w:ilvl w:val="0"/>
          <w:numId w:val="13"/>
        </w:numPr>
        <w:suppressAutoHyphens w:val="0"/>
        <w:autoSpaceDN/>
        <w:spacing w:afterLines="102" w:after="244" w:line="240" w:lineRule="auto"/>
      </w:pPr>
      <w:r w:rsidRPr="004B5AB0">
        <w:rPr>
          <w:rFonts w:ascii="Cambria" w:hAnsi="Cambria"/>
          <w:sz w:val="24"/>
        </w:rPr>
        <w:t>La interfaz permite que un usuario sin experiencia previa utilice el modo de entrenamiento sin guía externa.</w:t>
      </w:r>
    </w:p>
    <w:p w14:paraId="78E54A99" w14:textId="77777777" w:rsidR="008154F2" w:rsidRPr="004B5AB0" w:rsidRDefault="008154F2" w:rsidP="008154F2">
      <w:pPr>
        <w:numPr>
          <w:ilvl w:val="0"/>
          <w:numId w:val="13"/>
        </w:numPr>
        <w:suppressAutoHyphens w:val="0"/>
        <w:autoSpaceDN/>
        <w:spacing w:afterLines="102" w:after="244" w:line="240" w:lineRule="auto"/>
      </w:pPr>
      <w:r w:rsidRPr="004B5AB0">
        <w:rPr>
          <w:rFonts w:ascii="Cambria" w:hAnsi="Cambria"/>
          <w:sz w:val="24"/>
        </w:rPr>
        <w:t>Las explicaciones del motor son comprensibles y aportan valor al aprendizaje.</w:t>
      </w:r>
    </w:p>
    <w:p w14:paraId="0F6BC7D8" w14:textId="77777777" w:rsidR="008154F2" w:rsidRPr="004B5AB0" w:rsidRDefault="008154F2" w:rsidP="008154F2">
      <w:pPr>
        <w:numPr>
          <w:ilvl w:val="0"/>
          <w:numId w:val="13"/>
        </w:numPr>
        <w:suppressAutoHyphens w:val="0"/>
        <w:autoSpaceDN/>
        <w:spacing w:afterLines="102" w:after="244" w:line="240" w:lineRule="auto"/>
      </w:pPr>
      <w:r w:rsidRPr="004B5AB0">
        <w:rPr>
          <w:rFonts w:ascii="Cambria" w:hAnsi="Cambria"/>
          <w:sz w:val="24"/>
        </w:rPr>
        <w:t>La navegación es clara y consistente.</w:t>
      </w:r>
    </w:p>
    <w:p w14:paraId="34DE717A" w14:textId="77777777" w:rsidR="008154F2" w:rsidRPr="004B5AB0" w:rsidRDefault="008154F2" w:rsidP="008154F2">
      <w:pPr>
        <w:spacing w:afterLines="102" w:after="244" w:line="240" w:lineRule="auto"/>
        <w:rPr>
          <w:b/>
          <w:bCs/>
          <w:color w:val="0F4761" w:themeColor="accent1" w:themeShade="BF"/>
          <w:sz w:val="30"/>
          <w:szCs w:val="30"/>
        </w:rPr>
      </w:pPr>
      <w:r w:rsidRPr="004B5AB0">
        <w:rPr>
          <w:rFonts w:ascii="Cambria" w:hAnsi="Cambria"/>
          <w:b/>
          <w:bCs/>
          <w:color w:val="F4B166"/>
          <w:sz w:val="30"/>
          <w:szCs w:val="30"/>
        </w:rPr>
        <w:t>4.4.4. Criterios de calidad</w:t>
      </w:r>
    </w:p>
    <w:p w14:paraId="54B41E26" w14:textId="77777777" w:rsidR="008154F2" w:rsidRPr="004B5AB0" w:rsidRDefault="008154F2" w:rsidP="008154F2">
      <w:pPr>
        <w:numPr>
          <w:ilvl w:val="0"/>
          <w:numId w:val="14"/>
        </w:numPr>
        <w:suppressAutoHyphens w:val="0"/>
        <w:autoSpaceDN/>
        <w:spacing w:afterLines="102" w:after="244" w:line="240" w:lineRule="auto"/>
      </w:pPr>
      <w:r w:rsidRPr="004B5AB0">
        <w:rPr>
          <w:rFonts w:ascii="Cambria" w:hAnsi="Cambria"/>
          <w:sz w:val="24"/>
        </w:rPr>
        <w:t>Se superan todas las pruebas definidas en el plan de validación.</w:t>
      </w:r>
    </w:p>
    <w:p w14:paraId="1CF586ED" w14:textId="77777777" w:rsidR="008154F2" w:rsidRPr="004B5AB0" w:rsidRDefault="008154F2" w:rsidP="008154F2">
      <w:pPr>
        <w:numPr>
          <w:ilvl w:val="0"/>
          <w:numId w:val="14"/>
        </w:numPr>
        <w:suppressAutoHyphens w:val="0"/>
        <w:autoSpaceDN/>
        <w:spacing w:afterLines="102" w:after="244" w:line="240" w:lineRule="auto"/>
      </w:pPr>
      <w:r w:rsidRPr="004B5AB0">
        <w:rPr>
          <w:rFonts w:ascii="Cambria" w:hAnsi="Cambria"/>
          <w:sz w:val="24"/>
        </w:rPr>
        <w:t>No existen errores críticos abiertos en la versión final.</w:t>
      </w:r>
    </w:p>
    <w:p w14:paraId="1245F3E3" w14:textId="77777777" w:rsidR="008154F2" w:rsidRDefault="008154F2" w:rsidP="008154F2">
      <w:r w:rsidRPr="004B5AB0">
        <w:rPr>
          <w:rFonts w:ascii="Cambria" w:hAnsi="Cambria"/>
          <w:sz w:val="24"/>
        </w:rPr>
        <w:t>La documentación técnica y de usuario está completa y correctamente presentada.</w:t>
      </w:r>
    </w:p>
    <w:p w14:paraId="20AA1160" w14:textId="77777777" w:rsidR="008154F2" w:rsidRDefault="008154F2" w:rsidP="008154F2"/>
    <w:p w14:paraId="37695569" w14:textId="77777777" w:rsidR="008154F2" w:rsidRDefault="008154F2" w:rsidP="008154F2"/>
    <w:p w14:paraId="5EFE6633" w14:textId="77777777" w:rsidR="008154F2" w:rsidRDefault="008154F2" w:rsidP="008154F2"/>
    <w:p w14:paraId="60A39030" w14:textId="77777777" w:rsidR="008154F2" w:rsidRDefault="008154F2" w:rsidP="008154F2"/>
    <w:p w14:paraId="7DDF5D39" w14:textId="77777777" w:rsidR="008154F2" w:rsidRDefault="008154F2" w:rsidP="008154F2"/>
    <w:p w14:paraId="7D084119" w14:textId="77777777" w:rsidR="008154F2" w:rsidRDefault="008154F2" w:rsidP="008154F2"/>
    <w:p w14:paraId="40B663C7" w14:textId="77777777" w:rsidR="008154F2" w:rsidRDefault="008154F2" w:rsidP="008154F2"/>
    <w:p w14:paraId="301EA156" w14:textId="77777777" w:rsidR="008154F2" w:rsidRDefault="008154F2" w:rsidP="008154F2"/>
    <w:p w14:paraId="22202421" w14:textId="77777777" w:rsidR="008154F2" w:rsidRDefault="008154F2" w:rsidP="008154F2"/>
    <w:p w14:paraId="4616CF31" w14:textId="77777777" w:rsidR="008154F2" w:rsidRDefault="008154F2" w:rsidP="008154F2"/>
    <w:p w14:paraId="74177665" w14:textId="77777777" w:rsidR="008154F2" w:rsidRDefault="008154F2" w:rsidP="008154F2"/>
    <w:p w14:paraId="4325FA9A" w14:textId="77777777" w:rsidR="008154F2" w:rsidRPr="004935CD" w:rsidRDefault="008154F2" w:rsidP="008154F2">
      <w:pPr>
        <w:rPr>
          <w:b/>
          <w:bCs/>
        </w:rPr>
      </w:pPr>
      <w:r w:rsidRPr="004935CD">
        <w:rPr>
          <w:rFonts w:ascii="Jumble" w:hAnsi="Jumble"/>
          <w:b/>
          <w:bCs/>
          <w:color w:val="6FD96F"/>
          <w:sz w:val="40"/>
          <w:u w:val="single"/>
        </w:rPr>
        <w:lastRenderedPageBreak/>
        <w:t>5. Requerimientos del Sistema</w:t>
      </w:r>
    </w:p>
    <w:p w14:paraId="230BADCE" w14:textId="77777777" w:rsidR="008154F2" w:rsidRPr="004935CD" w:rsidRDefault="008154F2" w:rsidP="008154F2">
      <w:r w:rsidRPr="004935CD">
        <w:rPr>
          <w:rFonts w:ascii="Cambria" w:hAnsi="Cambria"/>
          <w:sz w:val="24"/>
        </w:rPr>
        <w:t xml:space="preserve">En este apartado se definen de forma detallada los requerimientos funcionales, no funcionales y de usuario de la aplicación móvil de análisis y aprendizaje del Mus. Estos requisitos especifican qué debe hacer exactamente el sistema, </w:t>
      </w:r>
      <w:proofErr w:type="gramStart"/>
      <w:r w:rsidRPr="004935CD">
        <w:rPr>
          <w:rFonts w:ascii="Cambria" w:hAnsi="Cambria"/>
          <w:sz w:val="24"/>
        </w:rPr>
        <w:t>bajo qué condiciones</w:t>
      </w:r>
      <w:proofErr w:type="gramEnd"/>
      <w:r w:rsidRPr="004935CD">
        <w:rPr>
          <w:rFonts w:ascii="Cambria" w:hAnsi="Cambria"/>
          <w:sz w:val="24"/>
        </w:rPr>
        <w:t xml:space="preserve"> debe operar y qué expectativas tienen los usuarios finales. Además, se integran los mecanismos de autenticación, monetización mediante pasarela de pago y los distintos planes comerciales disponibles dentro de la aplicación.</w:t>
      </w:r>
    </w:p>
    <w:p w14:paraId="121772BC" w14:textId="77777777" w:rsidR="008154F2" w:rsidRPr="004935CD" w:rsidRDefault="008154F2" w:rsidP="008154F2">
      <w:r w:rsidRPr="004935CD">
        <w:rPr>
          <w:rFonts w:ascii="Cambria" w:hAnsi="Cambria"/>
          <w:sz w:val="24"/>
        </w:rPr>
        <w:t xml:space="preserve">Este apartado es uno de los más críticos del proyecto, ya que conecta directamente los objetivos educativos con el modelo de negocio </w:t>
      </w:r>
      <w:proofErr w:type="spellStart"/>
      <w:r w:rsidRPr="004935CD">
        <w:rPr>
          <w:rFonts w:ascii="Cambria" w:hAnsi="Cambria"/>
          <w:sz w:val="24"/>
        </w:rPr>
        <w:t>freemium</w:t>
      </w:r>
      <w:proofErr w:type="spellEnd"/>
      <w:r w:rsidRPr="004935CD">
        <w:rPr>
          <w:rFonts w:ascii="Cambria" w:hAnsi="Cambria"/>
          <w:sz w:val="24"/>
        </w:rPr>
        <w:t xml:space="preserve"> y la viabilidad económica para los inversores.</w:t>
      </w:r>
    </w:p>
    <w:p w14:paraId="289940EF" w14:textId="77777777" w:rsidR="008154F2" w:rsidRPr="004935CD" w:rsidRDefault="008154F2" w:rsidP="008154F2"/>
    <w:p w14:paraId="1A5CD1DD" w14:textId="77777777" w:rsidR="008154F2" w:rsidRPr="004935CD" w:rsidRDefault="008154F2" w:rsidP="008154F2">
      <w:pPr>
        <w:rPr>
          <w:b/>
          <w:bCs/>
        </w:rPr>
      </w:pPr>
      <w:r w:rsidRPr="004935CD">
        <w:rPr>
          <w:rFonts w:ascii="Cambria" w:hAnsi="Cambria"/>
          <w:b/>
          <w:bCs/>
          <w:color w:val="F4B166"/>
          <w:sz w:val="30"/>
        </w:rPr>
        <w:t>5.1. Requerimientos funcionales</w:t>
      </w:r>
    </w:p>
    <w:p w14:paraId="75EBD83C" w14:textId="77777777" w:rsidR="008154F2" w:rsidRPr="004935CD" w:rsidRDefault="008154F2" w:rsidP="008154F2">
      <w:r w:rsidRPr="004935CD">
        <w:rPr>
          <w:rFonts w:ascii="Cambria" w:hAnsi="Cambria"/>
          <w:sz w:val="24"/>
        </w:rPr>
        <w:t>Los requerimientos funcionales describen las acciones y comportamientos que el sistema debe ser capaz de realizar desde el punto de vista operativo.</w:t>
      </w:r>
    </w:p>
    <w:p w14:paraId="73D3648A" w14:textId="77777777" w:rsidR="008154F2" w:rsidRPr="004935CD" w:rsidRDefault="008154F2" w:rsidP="008154F2">
      <w:pPr>
        <w:rPr>
          <w:b/>
          <w:bCs/>
        </w:rPr>
      </w:pPr>
      <w:r w:rsidRPr="004935CD">
        <w:rPr>
          <w:rFonts w:ascii="Cambria" w:hAnsi="Cambria"/>
          <w:b/>
          <w:bCs/>
          <w:color w:val="F4B166"/>
          <w:sz w:val="30"/>
        </w:rPr>
        <w:t>5.1.1. Gestión de la mano del jugador</w:t>
      </w:r>
    </w:p>
    <w:p w14:paraId="0FC4EDF5" w14:textId="77777777" w:rsidR="008154F2" w:rsidRPr="004935CD" w:rsidRDefault="008154F2" w:rsidP="008154F2">
      <w:r w:rsidRPr="004935CD">
        <w:rPr>
          <w:rFonts w:ascii="Cambria" w:hAnsi="Cambria"/>
          <w:sz w:val="24"/>
        </w:rPr>
        <w:t>El sistema debe permitir al usuario introducir de forma manual las cuatro cartas que componen su mano mediante una interfaz gráfica basada en la baraja española. La selección se realizará de forma táctil, mostrando claramente los palos y valores para evitar errores de interpretación.</w:t>
      </w:r>
    </w:p>
    <w:p w14:paraId="10E9922B" w14:textId="77777777" w:rsidR="008154F2" w:rsidRPr="004935CD" w:rsidRDefault="008154F2" w:rsidP="008154F2">
      <w:r w:rsidRPr="004935CD">
        <w:rPr>
          <w:rFonts w:ascii="Cambria" w:hAnsi="Cambria"/>
          <w:sz w:val="24"/>
        </w:rPr>
        <w:t>No se permitirá seleccionar cartas duplicadas ni combinaciones imposibles según las reglas del Mus. En caso de error, el sistema mostrará un aviso al usuario indicando el problema detectado.</w:t>
      </w:r>
    </w:p>
    <w:p w14:paraId="6B993E01" w14:textId="77777777" w:rsidR="008154F2" w:rsidRPr="004935CD" w:rsidRDefault="008154F2" w:rsidP="008154F2">
      <w:r w:rsidRPr="004935CD">
        <w:rPr>
          <w:rFonts w:ascii="Cambria" w:hAnsi="Cambria"/>
          <w:sz w:val="24"/>
        </w:rPr>
        <w:t>El usuario podrá editar cualquier carta previamente seleccionada sin necesidad de reiniciar todo el proceso. Asimismo, deberá existir una opción de reinicio rápido que permita borrar completamente la mano en un solo paso.</w:t>
      </w:r>
    </w:p>
    <w:p w14:paraId="70ECAA04" w14:textId="77777777" w:rsidR="008154F2" w:rsidRPr="004935CD" w:rsidRDefault="008154F2" w:rsidP="008154F2">
      <w:r w:rsidRPr="004935CD">
        <w:rPr>
          <w:rFonts w:ascii="Cambria" w:hAnsi="Cambria"/>
          <w:sz w:val="24"/>
        </w:rPr>
        <w:t>Como funcionalidad adicional orientada al aprendizaje, el sistema permitirá la generación automática de manos aleatorias con fines de práctica.</w:t>
      </w:r>
    </w:p>
    <w:p w14:paraId="42434CD2" w14:textId="77777777" w:rsidR="008154F2" w:rsidRPr="004935CD" w:rsidRDefault="008154F2" w:rsidP="008154F2"/>
    <w:p w14:paraId="2AE6E763" w14:textId="77777777" w:rsidR="008154F2" w:rsidRPr="004935CD" w:rsidRDefault="008154F2" w:rsidP="008154F2">
      <w:pPr>
        <w:rPr>
          <w:b/>
          <w:bCs/>
        </w:rPr>
      </w:pPr>
      <w:r w:rsidRPr="004935CD">
        <w:rPr>
          <w:rFonts w:ascii="Cambria" w:hAnsi="Cambria"/>
          <w:b/>
          <w:bCs/>
          <w:color w:val="F4B166"/>
          <w:sz w:val="30"/>
        </w:rPr>
        <w:t>5.1.2. Introducción y validación del estado de la partida</w:t>
      </w:r>
    </w:p>
    <w:p w14:paraId="7747854C" w14:textId="77777777" w:rsidR="008154F2" w:rsidRPr="004935CD" w:rsidRDefault="008154F2" w:rsidP="008154F2">
      <w:r w:rsidRPr="004935CD">
        <w:rPr>
          <w:rFonts w:ascii="Cambria" w:hAnsi="Cambria"/>
          <w:sz w:val="24"/>
        </w:rPr>
        <w:t>El sistema permitirá introducir el contexto completo de la partida, necesario para la correcta ejecución de las simulaciones.</w:t>
      </w:r>
    </w:p>
    <w:p w14:paraId="0DD1A7A1" w14:textId="77777777" w:rsidR="008154F2" w:rsidRPr="004935CD" w:rsidRDefault="008154F2" w:rsidP="008154F2">
      <w:r w:rsidRPr="004935CD">
        <w:rPr>
          <w:rFonts w:ascii="Cambria" w:hAnsi="Cambria"/>
          <w:sz w:val="24"/>
        </w:rPr>
        <w:t>El usuario deberá indicar en qué fase del Mus se encuentra (grande, chica, pares o juego). Además, podrá introducir el marcador actual de la partida indicando los tantos acumulados por cada pareja.</w:t>
      </w:r>
    </w:p>
    <w:p w14:paraId="3F187812" w14:textId="77777777" w:rsidR="008154F2" w:rsidRPr="004935CD" w:rsidRDefault="008154F2" w:rsidP="008154F2">
      <w:r w:rsidRPr="004935CD">
        <w:rPr>
          <w:rFonts w:ascii="Cambria" w:hAnsi="Cambria"/>
          <w:sz w:val="24"/>
        </w:rPr>
        <w:lastRenderedPageBreak/>
        <w:t>El sistema permitirá registrar si existe un envite activo, su cuantía y si se han producido subidas previas o un órdago. Asimismo, se indicará si ha habido mus y cuántas cartas se han descartado.</w:t>
      </w:r>
    </w:p>
    <w:p w14:paraId="28C3274D" w14:textId="77777777" w:rsidR="008154F2" w:rsidRPr="004935CD" w:rsidRDefault="008154F2" w:rsidP="008154F2">
      <w:r w:rsidRPr="004935CD">
        <w:rPr>
          <w:rFonts w:ascii="Cambria" w:hAnsi="Cambria"/>
          <w:sz w:val="24"/>
        </w:rPr>
        <w:t>Todos los datos introducidos serán validados automáticamente por el sistema para garantizar su coherencia con las reglas del juego. Ante cualquier incoherencia, se mostrará un mensaje explicativo indicando cómo solucionarla.</w:t>
      </w:r>
    </w:p>
    <w:p w14:paraId="61C789DD" w14:textId="77777777" w:rsidR="008154F2" w:rsidRPr="004935CD" w:rsidRDefault="008154F2" w:rsidP="008154F2"/>
    <w:p w14:paraId="3F00DBC5" w14:textId="77777777" w:rsidR="008154F2" w:rsidRPr="004935CD" w:rsidRDefault="008154F2" w:rsidP="008154F2">
      <w:pPr>
        <w:rPr>
          <w:b/>
          <w:bCs/>
        </w:rPr>
      </w:pPr>
      <w:r w:rsidRPr="004935CD">
        <w:rPr>
          <w:rFonts w:ascii="Cambria" w:hAnsi="Cambria"/>
          <w:b/>
          <w:bCs/>
          <w:color w:val="F4B166"/>
          <w:sz w:val="30"/>
        </w:rPr>
        <w:t>5.1.3. Motor de simulación mediante Monte Carlo</w:t>
      </w:r>
    </w:p>
    <w:p w14:paraId="1EFBF168" w14:textId="77777777" w:rsidR="008154F2" w:rsidRPr="004935CD" w:rsidRDefault="008154F2" w:rsidP="008154F2">
      <w:r w:rsidRPr="004935CD">
        <w:rPr>
          <w:rFonts w:ascii="Cambria" w:hAnsi="Cambria"/>
          <w:sz w:val="24"/>
        </w:rPr>
        <w:t>El sistema deberá contar con un motor de simulación probabilística capaz de generar miles de escenarios virtuales a partir de la información introducida por el usuario.</w:t>
      </w:r>
    </w:p>
    <w:p w14:paraId="4268D848" w14:textId="77777777" w:rsidR="008154F2" w:rsidRPr="004935CD" w:rsidRDefault="008154F2" w:rsidP="008154F2">
      <w:r w:rsidRPr="004935CD">
        <w:rPr>
          <w:rFonts w:ascii="Cambria" w:hAnsi="Cambria"/>
          <w:sz w:val="24"/>
        </w:rPr>
        <w:t>A partir de las cartas conocidas, el sistema generará repartos compatibles de las cartas restantes entre los jugadores rivales, respetando las restricciones impuestas por el mazo.</w:t>
      </w:r>
    </w:p>
    <w:p w14:paraId="4B3E1028" w14:textId="77777777" w:rsidR="008154F2" w:rsidRPr="004935CD" w:rsidRDefault="008154F2" w:rsidP="008154F2">
      <w:r w:rsidRPr="004935CD">
        <w:rPr>
          <w:rFonts w:ascii="Cambria" w:hAnsi="Cambria"/>
          <w:sz w:val="24"/>
        </w:rPr>
        <w:t>El sistema ejecutará simulaciones masivas de partidas para calcular:</w:t>
      </w:r>
    </w:p>
    <w:p w14:paraId="26FEABBE" w14:textId="77777777" w:rsidR="008154F2" w:rsidRPr="004935CD" w:rsidRDefault="008154F2" w:rsidP="008154F2">
      <w:pPr>
        <w:numPr>
          <w:ilvl w:val="0"/>
          <w:numId w:val="16"/>
        </w:numPr>
        <w:suppressAutoHyphens w:val="0"/>
        <w:autoSpaceDN/>
        <w:spacing w:line="278" w:lineRule="auto"/>
      </w:pPr>
      <w:r w:rsidRPr="004935CD">
        <w:rPr>
          <w:rFonts w:ascii="Cambria" w:hAnsi="Cambria"/>
          <w:sz w:val="24"/>
        </w:rPr>
        <w:t>Probabilidad real de ganar cada lance.</w:t>
      </w:r>
    </w:p>
    <w:p w14:paraId="130F705E" w14:textId="77777777" w:rsidR="008154F2" w:rsidRPr="004935CD" w:rsidRDefault="008154F2" w:rsidP="008154F2">
      <w:pPr>
        <w:numPr>
          <w:ilvl w:val="0"/>
          <w:numId w:val="16"/>
        </w:numPr>
        <w:suppressAutoHyphens w:val="0"/>
        <w:autoSpaceDN/>
        <w:spacing w:line="278" w:lineRule="auto"/>
      </w:pPr>
      <w:r w:rsidRPr="004935CD">
        <w:rPr>
          <w:rFonts w:ascii="Cambria" w:hAnsi="Cambria"/>
          <w:sz w:val="24"/>
        </w:rPr>
        <w:t>Valor esperado (EV) de cada acción posible.</w:t>
      </w:r>
    </w:p>
    <w:p w14:paraId="52567F8B" w14:textId="77777777" w:rsidR="008154F2" w:rsidRPr="004935CD" w:rsidRDefault="008154F2" w:rsidP="008154F2">
      <w:pPr>
        <w:numPr>
          <w:ilvl w:val="0"/>
          <w:numId w:val="16"/>
        </w:numPr>
        <w:suppressAutoHyphens w:val="0"/>
        <w:autoSpaceDN/>
        <w:spacing w:line="278" w:lineRule="auto"/>
      </w:pPr>
      <w:r w:rsidRPr="004935CD">
        <w:rPr>
          <w:rFonts w:ascii="Cambria" w:hAnsi="Cambria"/>
          <w:sz w:val="24"/>
        </w:rPr>
        <w:t>Nivel de riesgo asociado a cada jugada.</w:t>
      </w:r>
    </w:p>
    <w:p w14:paraId="5B67D694" w14:textId="77777777" w:rsidR="008154F2" w:rsidRPr="004935CD" w:rsidRDefault="008154F2" w:rsidP="008154F2">
      <w:r w:rsidRPr="004935CD">
        <w:rPr>
          <w:rFonts w:ascii="Cambria" w:hAnsi="Cambria"/>
          <w:sz w:val="24"/>
        </w:rPr>
        <w:t>Estos cálculos permitirán ofrecer recomendaciones basadas en datos objetivos y estadísticamente sólidos.</w:t>
      </w:r>
    </w:p>
    <w:p w14:paraId="399FD8DD" w14:textId="77777777" w:rsidR="008154F2" w:rsidRPr="004935CD" w:rsidRDefault="008154F2" w:rsidP="008154F2"/>
    <w:p w14:paraId="444F5BBE" w14:textId="77777777" w:rsidR="008154F2" w:rsidRPr="004935CD" w:rsidRDefault="008154F2" w:rsidP="008154F2">
      <w:pPr>
        <w:rPr>
          <w:b/>
          <w:bCs/>
        </w:rPr>
      </w:pPr>
      <w:r w:rsidRPr="004935CD">
        <w:rPr>
          <w:rFonts w:ascii="Cambria" w:hAnsi="Cambria"/>
          <w:b/>
          <w:bCs/>
          <w:color w:val="F4B166"/>
          <w:sz w:val="30"/>
        </w:rPr>
        <w:t>5.1.4. Sistema de recomendaciones inteligentes</w:t>
      </w:r>
    </w:p>
    <w:p w14:paraId="337F7079" w14:textId="77777777" w:rsidR="008154F2" w:rsidRPr="004935CD" w:rsidRDefault="008154F2" w:rsidP="008154F2">
      <w:r w:rsidRPr="004935CD">
        <w:rPr>
          <w:rFonts w:ascii="Cambria" w:hAnsi="Cambria"/>
          <w:sz w:val="24"/>
        </w:rPr>
        <w:t>El sistema mostrará al usuario la jugada óptima en función de los resultados de las simulaciones realizadas.</w:t>
      </w:r>
    </w:p>
    <w:p w14:paraId="3B0AB3BD" w14:textId="77777777" w:rsidR="008154F2" w:rsidRPr="004935CD" w:rsidRDefault="008154F2" w:rsidP="008154F2">
      <w:r w:rsidRPr="004935CD">
        <w:rPr>
          <w:rFonts w:ascii="Cambria" w:hAnsi="Cambria"/>
          <w:sz w:val="24"/>
        </w:rPr>
        <w:t>Cada recomendación irá acompañada de una explicación en lenguaje natural, adaptada al nivel de conocimiento del usuario.</w:t>
      </w:r>
    </w:p>
    <w:p w14:paraId="249E3513" w14:textId="77777777" w:rsidR="008154F2" w:rsidRPr="004935CD" w:rsidRDefault="008154F2" w:rsidP="008154F2">
      <w:r w:rsidRPr="004935CD">
        <w:rPr>
          <w:rFonts w:ascii="Cambria" w:hAnsi="Cambria"/>
          <w:sz w:val="24"/>
        </w:rPr>
        <w:t>El sistema permitirá comparar la jugada recomendada con otras alternativas, mostrando las diferencias en probabilidad de éxito y riesgo.</w:t>
      </w:r>
    </w:p>
    <w:p w14:paraId="6466E474" w14:textId="77777777" w:rsidR="008154F2" w:rsidRPr="004935CD" w:rsidRDefault="008154F2" w:rsidP="008154F2">
      <w:r w:rsidRPr="004935CD">
        <w:rPr>
          <w:rFonts w:ascii="Cambria" w:hAnsi="Cambria"/>
          <w:sz w:val="24"/>
        </w:rPr>
        <w:t>Además, se incluirán indicadores visuales como porcentajes, barras de probabilidad y niveles de riesgo para facilitar la interpretación de los resultados.</w:t>
      </w:r>
    </w:p>
    <w:p w14:paraId="5A572C14" w14:textId="77777777" w:rsidR="008154F2" w:rsidRPr="004935CD" w:rsidRDefault="008154F2" w:rsidP="008154F2"/>
    <w:p w14:paraId="5D42D15B" w14:textId="77777777" w:rsidR="008154F2" w:rsidRPr="004935CD" w:rsidRDefault="008154F2" w:rsidP="008154F2">
      <w:pPr>
        <w:rPr>
          <w:b/>
          <w:bCs/>
        </w:rPr>
      </w:pPr>
      <w:r w:rsidRPr="004935CD">
        <w:rPr>
          <w:rFonts w:ascii="Cambria" w:hAnsi="Cambria"/>
          <w:b/>
          <w:bCs/>
          <w:color w:val="F4B166"/>
          <w:sz w:val="30"/>
        </w:rPr>
        <w:t>5.1.5. Modo de entrenamiento guiado</w:t>
      </w:r>
    </w:p>
    <w:p w14:paraId="676684F2" w14:textId="77777777" w:rsidR="008154F2" w:rsidRPr="004935CD" w:rsidRDefault="008154F2" w:rsidP="008154F2">
      <w:r w:rsidRPr="004935CD">
        <w:rPr>
          <w:rFonts w:ascii="Cambria" w:hAnsi="Cambria"/>
          <w:sz w:val="24"/>
        </w:rPr>
        <w:lastRenderedPageBreak/>
        <w:t>El sistema incorporará un modo de entrenamiento con tres niveles de dificultad: principiante, intermedio y avanzado.</w:t>
      </w:r>
    </w:p>
    <w:p w14:paraId="63071F8A" w14:textId="77777777" w:rsidR="008154F2" w:rsidRPr="004935CD" w:rsidRDefault="008154F2" w:rsidP="008154F2">
      <w:r w:rsidRPr="004935CD">
        <w:rPr>
          <w:rFonts w:ascii="Cambria" w:hAnsi="Cambria"/>
          <w:sz w:val="24"/>
        </w:rPr>
        <w:t>Cada nivel contará con escenarios predefinidos diseñados específicamente para entrenar conceptos concretos del Mus.</w:t>
      </w:r>
    </w:p>
    <w:p w14:paraId="2351D2FE" w14:textId="77777777" w:rsidR="008154F2" w:rsidRPr="004935CD" w:rsidRDefault="008154F2" w:rsidP="008154F2">
      <w:r w:rsidRPr="004935CD">
        <w:rPr>
          <w:rFonts w:ascii="Cambria" w:hAnsi="Cambria"/>
          <w:sz w:val="24"/>
        </w:rPr>
        <w:t>El sistema evaluará automáticamente cada decisión tomada por el usuario, clasificándola como correcta, aceptable o errónea.</w:t>
      </w:r>
    </w:p>
    <w:p w14:paraId="1518164B" w14:textId="77777777" w:rsidR="008154F2" w:rsidRPr="004935CD" w:rsidRDefault="008154F2" w:rsidP="008154F2">
      <w:r w:rsidRPr="004935CD">
        <w:rPr>
          <w:rFonts w:ascii="Cambria" w:hAnsi="Cambria"/>
          <w:sz w:val="24"/>
        </w:rPr>
        <w:t>Tras cada ejercicio, se mostrará una explicación detallada de la decisión correcta para fomentar el aprendizaje progresivo.</w:t>
      </w:r>
    </w:p>
    <w:p w14:paraId="581C01AD" w14:textId="77777777" w:rsidR="008154F2" w:rsidRPr="004935CD" w:rsidRDefault="008154F2" w:rsidP="008154F2"/>
    <w:p w14:paraId="45794029" w14:textId="77777777" w:rsidR="008154F2" w:rsidRPr="004935CD" w:rsidRDefault="008154F2" w:rsidP="008154F2">
      <w:pPr>
        <w:rPr>
          <w:b/>
          <w:bCs/>
        </w:rPr>
      </w:pPr>
      <w:r w:rsidRPr="004935CD">
        <w:rPr>
          <w:rFonts w:ascii="Cambria" w:hAnsi="Cambria"/>
          <w:b/>
          <w:bCs/>
          <w:color w:val="F4B166"/>
          <w:sz w:val="30"/>
        </w:rPr>
        <w:t>5.1.6. Panel de estadísticas personales</w:t>
      </w:r>
    </w:p>
    <w:p w14:paraId="579F3777" w14:textId="77777777" w:rsidR="008154F2" w:rsidRPr="004935CD" w:rsidRDefault="008154F2" w:rsidP="008154F2">
      <w:r w:rsidRPr="004935CD">
        <w:rPr>
          <w:rFonts w:ascii="Cambria" w:hAnsi="Cambria"/>
          <w:sz w:val="24"/>
        </w:rPr>
        <w:t>El sistema almacenará el historial completo de manos analizadas, decisiones tomadas y recomendaciones recibidas.</w:t>
      </w:r>
    </w:p>
    <w:p w14:paraId="121FB084" w14:textId="77777777" w:rsidR="008154F2" w:rsidRPr="004935CD" w:rsidRDefault="008154F2" w:rsidP="008154F2">
      <w:r w:rsidRPr="004935CD">
        <w:rPr>
          <w:rFonts w:ascii="Cambria" w:hAnsi="Cambria"/>
          <w:sz w:val="24"/>
        </w:rPr>
        <w:t>A partir de estos datos se generarán estadísticas de rendimiento por fase del juego.</w:t>
      </w:r>
    </w:p>
    <w:p w14:paraId="64C37B16" w14:textId="77777777" w:rsidR="008154F2" w:rsidRPr="004935CD" w:rsidRDefault="008154F2" w:rsidP="008154F2">
      <w:r w:rsidRPr="004935CD">
        <w:rPr>
          <w:rFonts w:ascii="Cambria" w:hAnsi="Cambria"/>
          <w:sz w:val="24"/>
        </w:rPr>
        <w:t>Se mostrará la evolución temporal del usuario mediante gráficos y resúmenes.</w:t>
      </w:r>
    </w:p>
    <w:p w14:paraId="3A55F19B" w14:textId="77777777" w:rsidR="008154F2" w:rsidRPr="004935CD" w:rsidRDefault="008154F2" w:rsidP="008154F2">
      <w:r w:rsidRPr="004935CD">
        <w:rPr>
          <w:rFonts w:ascii="Cambria" w:hAnsi="Cambria"/>
          <w:sz w:val="24"/>
        </w:rPr>
        <w:t>Las estadísticas estarán parcialmente limitadas en la versión gratuita y completamente disponibles en las versiones de pago.</w:t>
      </w:r>
    </w:p>
    <w:p w14:paraId="0E228F65" w14:textId="77777777" w:rsidR="008154F2" w:rsidRPr="004935CD" w:rsidRDefault="008154F2" w:rsidP="008154F2"/>
    <w:p w14:paraId="5EE3BF20" w14:textId="77777777" w:rsidR="008154F2" w:rsidRPr="004935CD" w:rsidRDefault="008154F2" w:rsidP="008154F2">
      <w:pPr>
        <w:rPr>
          <w:b/>
          <w:bCs/>
        </w:rPr>
      </w:pPr>
      <w:r w:rsidRPr="004935CD">
        <w:rPr>
          <w:rFonts w:ascii="Cambria" w:hAnsi="Cambria"/>
          <w:b/>
          <w:bCs/>
          <w:color w:val="F4B166"/>
          <w:sz w:val="30"/>
        </w:rPr>
        <w:t>5.1.7. Registro, autenticación y gestión de usuarios</w:t>
      </w:r>
    </w:p>
    <w:p w14:paraId="6228199F" w14:textId="77777777" w:rsidR="008154F2" w:rsidRPr="004935CD" w:rsidRDefault="008154F2" w:rsidP="008154F2">
      <w:r w:rsidRPr="004935CD">
        <w:rPr>
          <w:rFonts w:ascii="Cambria" w:hAnsi="Cambria"/>
          <w:sz w:val="24"/>
        </w:rPr>
        <w:t>El sistema deberá permitir el registro de usuarios mediante correo electrónico y contraseña.</w:t>
      </w:r>
    </w:p>
    <w:p w14:paraId="376BD14A" w14:textId="77777777" w:rsidR="008154F2" w:rsidRPr="004935CD" w:rsidRDefault="008154F2" w:rsidP="008154F2">
      <w:r w:rsidRPr="004935CD">
        <w:rPr>
          <w:rFonts w:ascii="Cambria" w:hAnsi="Cambria"/>
          <w:sz w:val="24"/>
        </w:rPr>
        <w:t>El sistema exigirá el inicio de sesión para poder acceder a las funcionalidades completas de la aplicación.</w:t>
      </w:r>
    </w:p>
    <w:p w14:paraId="3E48C645" w14:textId="77777777" w:rsidR="008154F2" w:rsidRPr="004935CD" w:rsidRDefault="008154F2" w:rsidP="008154F2">
      <w:r w:rsidRPr="004935CD">
        <w:rPr>
          <w:rFonts w:ascii="Cambria" w:hAnsi="Cambria"/>
          <w:sz w:val="24"/>
        </w:rPr>
        <w:t>Las contraseñas se almacenarán de forma cifrada.</w:t>
      </w:r>
    </w:p>
    <w:p w14:paraId="08EB1C5D" w14:textId="77777777" w:rsidR="008154F2" w:rsidRPr="004935CD" w:rsidRDefault="008154F2" w:rsidP="008154F2">
      <w:r w:rsidRPr="004935CD">
        <w:rPr>
          <w:rFonts w:ascii="Cambria" w:hAnsi="Cambria"/>
          <w:sz w:val="24"/>
        </w:rPr>
        <w:t>Cada usuario dispondrá de un perfil personal donde se gestionarán sus datos, preferencias y tipo de suscripción.</w:t>
      </w:r>
    </w:p>
    <w:p w14:paraId="3EABC05A" w14:textId="77777777" w:rsidR="008154F2" w:rsidRPr="004935CD" w:rsidRDefault="008154F2" w:rsidP="008154F2">
      <w:r w:rsidRPr="004935CD">
        <w:rPr>
          <w:rFonts w:ascii="Cambria" w:hAnsi="Cambria"/>
          <w:sz w:val="24"/>
        </w:rPr>
        <w:t>El sistema permitirá un modo invitado con acceso muy limitado a ciertas funcionalidades básicas sin registro.</w:t>
      </w:r>
    </w:p>
    <w:p w14:paraId="5DFF08BF" w14:textId="77777777" w:rsidR="008154F2" w:rsidRPr="004935CD" w:rsidRDefault="008154F2" w:rsidP="008154F2"/>
    <w:p w14:paraId="1BFF6F3D" w14:textId="77777777" w:rsidR="008154F2" w:rsidRPr="004935CD" w:rsidRDefault="008154F2" w:rsidP="008154F2">
      <w:pPr>
        <w:rPr>
          <w:b/>
          <w:bCs/>
        </w:rPr>
      </w:pPr>
      <w:r w:rsidRPr="004935CD">
        <w:rPr>
          <w:rFonts w:ascii="Cambria" w:hAnsi="Cambria"/>
          <w:b/>
          <w:bCs/>
          <w:color w:val="F4B166"/>
          <w:sz w:val="30"/>
        </w:rPr>
        <w:t>5.1.8. Pasarela de pago integrada</w:t>
      </w:r>
    </w:p>
    <w:p w14:paraId="315B478F" w14:textId="77777777" w:rsidR="008154F2" w:rsidRPr="004935CD" w:rsidRDefault="008154F2" w:rsidP="008154F2">
      <w:r w:rsidRPr="004935CD">
        <w:rPr>
          <w:rFonts w:ascii="Cambria" w:hAnsi="Cambria"/>
          <w:sz w:val="24"/>
        </w:rPr>
        <w:t>El sistema deberá integrar una pasarela de pago segura que permita realizar compras dentro de la aplicación.</w:t>
      </w:r>
    </w:p>
    <w:p w14:paraId="15D50EF8" w14:textId="77777777" w:rsidR="008154F2" w:rsidRPr="004935CD" w:rsidRDefault="008154F2" w:rsidP="008154F2">
      <w:r w:rsidRPr="004935CD">
        <w:rPr>
          <w:rFonts w:ascii="Cambria" w:hAnsi="Cambria"/>
          <w:sz w:val="24"/>
        </w:rPr>
        <w:lastRenderedPageBreak/>
        <w:t>Se deberán soportar métodos de pago digitales seguros compatibles con dispositivos móviles.</w:t>
      </w:r>
    </w:p>
    <w:p w14:paraId="29AC07A7" w14:textId="77777777" w:rsidR="008154F2" w:rsidRPr="004935CD" w:rsidRDefault="008154F2" w:rsidP="008154F2">
      <w:r w:rsidRPr="004935CD">
        <w:rPr>
          <w:rFonts w:ascii="Cambria" w:hAnsi="Cambria"/>
          <w:sz w:val="24"/>
        </w:rPr>
        <w:t>El sistema validará automáticamente cada transacción antes de desbloquear cualquier contenido de pago.</w:t>
      </w:r>
    </w:p>
    <w:p w14:paraId="47AE570D" w14:textId="77777777" w:rsidR="008154F2" w:rsidRPr="004935CD" w:rsidRDefault="008154F2" w:rsidP="008154F2">
      <w:r w:rsidRPr="004935CD">
        <w:rPr>
          <w:rFonts w:ascii="Cambria" w:hAnsi="Cambria"/>
          <w:sz w:val="24"/>
        </w:rPr>
        <w:t>Se registrará un historial de compras asociado a cada usuario.</w:t>
      </w:r>
    </w:p>
    <w:p w14:paraId="064E6F35" w14:textId="77777777" w:rsidR="008154F2" w:rsidRPr="004935CD" w:rsidRDefault="008154F2" w:rsidP="008154F2">
      <w:r w:rsidRPr="004935CD">
        <w:rPr>
          <w:rFonts w:ascii="Cambria" w:hAnsi="Cambria"/>
          <w:sz w:val="24"/>
        </w:rPr>
        <w:t>En caso de error en el pago, el sistema informará al usuario de forma clara y segura.</w:t>
      </w:r>
    </w:p>
    <w:p w14:paraId="0A0D03CC" w14:textId="77777777" w:rsidR="008154F2" w:rsidRPr="004935CD" w:rsidRDefault="008154F2" w:rsidP="008154F2"/>
    <w:p w14:paraId="30575DC9" w14:textId="77777777" w:rsidR="008154F2" w:rsidRPr="004935CD" w:rsidRDefault="008154F2" w:rsidP="008154F2">
      <w:pPr>
        <w:rPr>
          <w:b/>
          <w:bCs/>
        </w:rPr>
      </w:pPr>
      <w:r w:rsidRPr="004935CD">
        <w:rPr>
          <w:rFonts w:ascii="Cambria" w:hAnsi="Cambria"/>
          <w:b/>
          <w:bCs/>
          <w:color w:val="F4B166"/>
          <w:sz w:val="30"/>
        </w:rPr>
        <w:t>5.1.9. Gestión de productos y planes comerciales</w:t>
      </w:r>
    </w:p>
    <w:p w14:paraId="22B5B619" w14:textId="77777777" w:rsidR="008154F2" w:rsidRPr="004935CD" w:rsidRDefault="008154F2" w:rsidP="008154F2">
      <w:r w:rsidRPr="004935CD">
        <w:rPr>
          <w:rFonts w:ascii="Cambria" w:hAnsi="Cambria"/>
          <w:sz w:val="24"/>
        </w:rPr>
        <w:t>El sistema deberá gestionar tres tipos de productos digitales basados en planes de suscripción:</w:t>
      </w:r>
    </w:p>
    <w:p w14:paraId="30179AE6" w14:textId="77777777" w:rsidR="008154F2" w:rsidRPr="004935CD" w:rsidRDefault="008154F2" w:rsidP="008154F2">
      <w:r w:rsidRPr="004935CD">
        <w:rPr>
          <w:rFonts w:ascii="Cambria" w:hAnsi="Cambria"/>
          <w:sz w:val="24"/>
        </w:rPr>
        <w:t>Plan Básico</w:t>
      </w:r>
      <w:r w:rsidRPr="004935CD">
        <w:rPr>
          <w:rFonts w:ascii="Cambria" w:hAnsi="Cambria"/>
          <w:sz w:val="24"/>
        </w:rPr>
        <w:br/>
        <w:t>Permitirá eliminar por completo la publicidad dentro de la aplicación, mejorando la experiencia del usuario.</w:t>
      </w:r>
    </w:p>
    <w:p w14:paraId="149E3DC7" w14:textId="77777777" w:rsidR="008154F2" w:rsidRPr="004935CD" w:rsidRDefault="008154F2" w:rsidP="008154F2">
      <w:r w:rsidRPr="004935CD">
        <w:rPr>
          <w:rFonts w:ascii="Cambria" w:hAnsi="Cambria"/>
          <w:sz w:val="24"/>
        </w:rPr>
        <w:t>Plan Pro</w:t>
      </w:r>
      <w:r w:rsidRPr="004935CD">
        <w:rPr>
          <w:rFonts w:ascii="Cambria" w:hAnsi="Cambria"/>
          <w:sz w:val="24"/>
        </w:rPr>
        <w:br/>
        <w:t>Incluirá acceso a simulaciones avanzadas, mayor profundidad de análisis y estadísticas detalladas sobre el rendimiento del jugador.</w:t>
      </w:r>
    </w:p>
    <w:p w14:paraId="15B4B511" w14:textId="77777777" w:rsidR="008154F2" w:rsidRPr="004935CD" w:rsidRDefault="008154F2" w:rsidP="008154F2">
      <w:r w:rsidRPr="004935CD">
        <w:rPr>
          <w:rFonts w:ascii="Cambria" w:hAnsi="Cambria"/>
          <w:sz w:val="24"/>
        </w:rPr>
        <w:t>Plan Elite</w:t>
      </w:r>
      <w:r w:rsidRPr="004935CD">
        <w:rPr>
          <w:rFonts w:ascii="Cambria" w:hAnsi="Cambria"/>
          <w:sz w:val="24"/>
        </w:rPr>
        <w:br/>
        <w:t>Permitirá la exportación de datos, acceso prioritario al servidor y máxima velocidad en las simulaciones.</w:t>
      </w:r>
    </w:p>
    <w:p w14:paraId="50930260" w14:textId="77777777" w:rsidR="008154F2" w:rsidRPr="004935CD" w:rsidRDefault="008154F2" w:rsidP="008154F2">
      <w:r w:rsidRPr="004935CD">
        <w:rPr>
          <w:rFonts w:ascii="Cambria" w:hAnsi="Cambria"/>
          <w:sz w:val="24"/>
        </w:rPr>
        <w:t>El sistema deberá permitir la compra, renovación y cancelación de estos planes.</w:t>
      </w:r>
    </w:p>
    <w:p w14:paraId="32CEF55E" w14:textId="77777777" w:rsidR="008154F2" w:rsidRPr="004935CD" w:rsidRDefault="008154F2" w:rsidP="008154F2"/>
    <w:p w14:paraId="48A7DE7B" w14:textId="77777777" w:rsidR="008154F2" w:rsidRPr="004935CD" w:rsidRDefault="008154F2" w:rsidP="008154F2">
      <w:pPr>
        <w:rPr>
          <w:b/>
          <w:bCs/>
        </w:rPr>
      </w:pPr>
      <w:r w:rsidRPr="004935CD">
        <w:rPr>
          <w:rFonts w:ascii="Cambria" w:hAnsi="Cambria"/>
          <w:b/>
          <w:bCs/>
          <w:color w:val="F4B166"/>
          <w:sz w:val="30"/>
        </w:rPr>
        <w:t>5.1.10. Funcionamiento online de la aplicación</w:t>
      </w:r>
    </w:p>
    <w:p w14:paraId="6B0EEB86" w14:textId="77777777" w:rsidR="008154F2" w:rsidRPr="004935CD" w:rsidRDefault="008154F2" w:rsidP="008154F2">
      <w:r w:rsidRPr="004935CD">
        <w:rPr>
          <w:rFonts w:ascii="Cambria" w:hAnsi="Cambria"/>
          <w:sz w:val="24"/>
        </w:rPr>
        <w:t>La aplicación funcionará de manera completamente online, siendo obligatoria la conexión a Internet para ejecutar simulaciones y gestionar datos.</w:t>
      </w:r>
    </w:p>
    <w:p w14:paraId="366E6187" w14:textId="77777777" w:rsidR="008154F2" w:rsidRPr="004935CD" w:rsidRDefault="008154F2" w:rsidP="008154F2">
      <w:r w:rsidRPr="004935CD">
        <w:rPr>
          <w:rFonts w:ascii="Cambria" w:hAnsi="Cambria"/>
          <w:sz w:val="24"/>
        </w:rPr>
        <w:t>Las simulaciones se realizarán en servidores remotos para no sobrecargar el dispositivo del usuario.</w:t>
      </w:r>
    </w:p>
    <w:p w14:paraId="43A0369C" w14:textId="77777777" w:rsidR="008154F2" w:rsidRPr="004935CD" w:rsidRDefault="008154F2" w:rsidP="008154F2">
      <w:r w:rsidRPr="004935CD">
        <w:rPr>
          <w:rFonts w:ascii="Cambria" w:hAnsi="Cambria"/>
          <w:sz w:val="24"/>
        </w:rPr>
        <w:t>No se incluirá ningún sistema de reconocimiento automático de cartas, siendo obligatoria su introducción manual.</w:t>
      </w:r>
    </w:p>
    <w:p w14:paraId="745BCBD8" w14:textId="77777777" w:rsidR="008154F2" w:rsidRPr="004935CD" w:rsidRDefault="008154F2" w:rsidP="008154F2"/>
    <w:p w14:paraId="00A8211F" w14:textId="77777777" w:rsidR="008154F2" w:rsidRPr="004935CD" w:rsidRDefault="008154F2" w:rsidP="008154F2">
      <w:pPr>
        <w:rPr>
          <w:b/>
          <w:bCs/>
        </w:rPr>
      </w:pPr>
      <w:r w:rsidRPr="004935CD">
        <w:rPr>
          <w:rFonts w:ascii="Cambria" w:hAnsi="Cambria"/>
          <w:b/>
          <w:bCs/>
          <w:color w:val="F4B166"/>
          <w:sz w:val="30"/>
        </w:rPr>
        <w:t>5.2. Requerimientos no funcionales</w:t>
      </w:r>
    </w:p>
    <w:p w14:paraId="4D0B5B48" w14:textId="77777777" w:rsidR="008154F2" w:rsidRPr="004935CD" w:rsidRDefault="008154F2" w:rsidP="008154F2">
      <w:r w:rsidRPr="004935CD">
        <w:rPr>
          <w:rFonts w:ascii="Cambria" w:hAnsi="Cambria"/>
          <w:sz w:val="24"/>
        </w:rPr>
        <w:t>Los requerimientos no funcionales definen las condiciones de calidad, seguridad, rendimiento y escalabilidad del sistema.</w:t>
      </w:r>
    </w:p>
    <w:p w14:paraId="47B9BBC3" w14:textId="77777777" w:rsidR="008154F2" w:rsidRPr="004935CD" w:rsidRDefault="008154F2" w:rsidP="008154F2">
      <w:pPr>
        <w:rPr>
          <w:b/>
          <w:bCs/>
        </w:rPr>
      </w:pPr>
      <w:r w:rsidRPr="004935CD">
        <w:rPr>
          <w:rFonts w:ascii="Cambria" w:hAnsi="Cambria"/>
          <w:b/>
          <w:bCs/>
          <w:color w:val="F4B166"/>
          <w:sz w:val="30"/>
        </w:rPr>
        <w:lastRenderedPageBreak/>
        <w:t>5.2.1. Rendimiento</w:t>
      </w:r>
    </w:p>
    <w:p w14:paraId="3B650EA4" w14:textId="77777777" w:rsidR="008154F2" w:rsidRPr="004935CD" w:rsidRDefault="008154F2" w:rsidP="008154F2">
      <w:r w:rsidRPr="004935CD">
        <w:rPr>
          <w:rFonts w:ascii="Cambria" w:hAnsi="Cambria"/>
          <w:sz w:val="24"/>
        </w:rPr>
        <w:t>El tiempo de respuesta estándar de las simulaciones no deberá superar los tres segundos en condiciones normales.</w:t>
      </w:r>
    </w:p>
    <w:p w14:paraId="2EEF8B83" w14:textId="77777777" w:rsidR="008154F2" w:rsidRPr="004935CD" w:rsidRDefault="008154F2" w:rsidP="008154F2">
      <w:r w:rsidRPr="004935CD">
        <w:rPr>
          <w:rFonts w:ascii="Cambria" w:hAnsi="Cambria"/>
          <w:sz w:val="24"/>
        </w:rPr>
        <w:t>Las simulaciones avanzadas asociadas a los planes Pro y Elite no deberán superar los seis segundos.</w:t>
      </w:r>
    </w:p>
    <w:p w14:paraId="36C7E394" w14:textId="77777777" w:rsidR="008154F2" w:rsidRPr="004935CD" w:rsidRDefault="008154F2" w:rsidP="008154F2">
      <w:r w:rsidRPr="004935CD">
        <w:rPr>
          <w:rFonts w:ascii="Cambria" w:hAnsi="Cambria"/>
          <w:sz w:val="24"/>
        </w:rPr>
        <w:t>El sistema deberá funcionar correctamente en dispositivos móviles de gama media sin bloqueos ni ralentizaciones graves.</w:t>
      </w:r>
    </w:p>
    <w:p w14:paraId="2D726714" w14:textId="77777777" w:rsidR="008154F2" w:rsidRPr="004935CD" w:rsidRDefault="008154F2" w:rsidP="008154F2"/>
    <w:p w14:paraId="18E93A97" w14:textId="77777777" w:rsidR="008154F2" w:rsidRPr="004935CD" w:rsidRDefault="008154F2" w:rsidP="008154F2">
      <w:pPr>
        <w:rPr>
          <w:b/>
          <w:bCs/>
        </w:rPr>
      </w:pPr>
      <w:r w:rsidRPr="004935CD">
        <w:rPr>
          <w:rFonts w:ascii="Cambria" w:hAnsi="Cambria"/>
          <w:b/>
          <w:bCs/>
          <w:color w:val="F4B166"/>
          <w:sz w:val="30"/>
        </w:rPr>
        <w:t>5.2.2. Seguridad</w:t>
      </w:r>
    </w:p>
    <w:p w14:paraId="467981E8" w14:textId="77777777" w:rsidR="008154F2" w:rsidRPr="004935CD" w:rsidRDefault="008154F2" w:rsidP="008154F2">
      <w:r w:rsidRPr="004935CD">
        <w:rPr>
          <w:rFonts w:ascii="Cambria" w:hAnsi="Cambria"/>
          <w:sz w:val="24"/>
        </w:rPr>
        <w:t>Las contraseñas se almacenarán cifradas mediante algoritmos seguros.</w:t>
      </w:r>
    </w:p>
    <w:p w14:paraId="3E796CF6" w14:textId="77777777" w:rsidR="008154F2" w:rsidRPr="004935CD" w:rsidRDefault="008154F2" w:rsidP="008154F2">
      <w:r w:rsidRPr="004935CD">
        <w:rPr>
          <w:rFonts w:ascii="Cambria" w:hAnsi="Cambria"/>
          <w:sz w:val="24"/>
        </w:rPr>
        <w:t>Los datos personales de los usuarios estarán protegidos conforme a la normativa vigente de protección de datos.</w:t>
      </w:r>
    </w:p>
    <w:p w14:paraId="5355DE60" w14:textId="77777777" w:rsidR="008154F2" w:rsidRPr="004935CD" w:rsidRDefault="008154F2" w:rsidP="008154F2">
      <w:r w:rsidRPr="004935CD">
        <w:rPr>
          <w:rFonts w:ascii="Cambria" w:hAnsi="Cambria"/>
          <w:sz w:val="24"/>
        </w:rPr>
        <w:t>Las transacciones económicas se realizarán exclusivamente mediante pasarelas de pago certificadas.</w:t>
      </w:r>
    </w:p>
    <w:p w14:paraId="2040EDE1" w14:textId="77777777" w:rsidR="008154F2" w:rsidRPr="004935CD" w:rsidRDefault="008154F2" w:rsidP="008154F2">
      <w:r w:rsidRPr="004935CD">
        <w:rPr>
          <w:rFonts w:ascii="Cambria" w:hAnsi="Cambria"/>
          <w:sz w:val="24"/>
        </w:rPr>
        <w:t>El sistema contará con mecanismos de autenticación segura y protección frente a accesos no autorizados.</w:t>
      </w:r>
    </w:p>
    <w:p w14:paraId="75F2A4E1" w14:textId="77777777" w:rsidR="008154F2" w:rsidRPr="004935CD" w:rsidRDefault="008154F2" w:rsidP="008154F2"/>
    <w:p w14:paraId="78AC4B43" w14:textId="77777777" w:rsidR="008154F2" w:rsidRPr="004935CD" w:rsidRDefault="008154F2" w:rsidP="008154F2">
      <w:pPr>
        <w:rPr>
          <w:b/>
          <w:bCs/>
        </w:rPr>
      </w:pPr>
      <w:r w:rsidRPr="004935CD">
        <w:rPr>
          <w:rFonts w:ascii="Cambria" w:hAnsi="Cambria"/>
          <w:b/>
          <w:bCs/>
          <w:color w:val="F4B166"/>
          <w:sz w:val="30"/>
        </w:rPr>
        <w:t>5.2.3. Usabilidad</w:t>
      </w:r>
    </w:p>
    <w:p w14:paraId="04D04F8A" w14:textId="77777777" w:rsidR="008154F2" w:rsidRPr="004935CD" w:rsidRDefault="008154F2" w:rsidP="008154F2">
      <w:r w:rsidRPr="004935CD">
        <w:rPr>
          <w:rFonts w:ascii="Cambria" w:hAnsi="Cambria"/>
          <w:sz w:val="24"/>
        </w:rPr>
        <w:t>La interfaz será clara, intuitiva y adaptada a pantallas táctiles.</w:t>
      </w:r>
    </w:p>
    <w:p w14:paraId="468820E6" w14:textId="77777777" w:rsidR="008154F2" w:rsidRPr="004935CD" w:rsidRDefault="008154F2" w:rsidP="008154F2">
      <w:r w:rsidRPr="004935CD">
        <w:rPr>
          <w:rFonts w:ascii="Cambria" w:hAnsi="Cambria"/>
          <w:sz w:val="24"/>
        </w:rPr>
        <w:t>El lenguaje utilizado será comprensible incluso para usuarios sin experiencia previa.</w:t>
      </w:r>
    </w:p>
    <w:p w14:paraId="6F62E122" w14:textId="77777777" w:rsidR="008154F2" w:rsidRPr="004935CD" w:rsidRDefault="008154F2" w:rsidP="008154F2">
      <w:r w:rsidRPr="004935CD">
        <w:rPr>
          <w:rFonts w:ascii="Cambria" w:hAnsi="Cambria"/>
          <w:sz w:val="24"/>
        </w:rPr>
        <w:t>Se incorporarán mensajes de ayuda y avisos explicativos.</w:t>
      </w:r>
    </w:p>
    <w:p w14:paraId="3F63BD6D" w14:textId="77777777" w:rsidR="008154F2" w:rsidRPr="004935CD" w:rsidRDefault="008154F2" w:rsidP="008154F2"/>
    <w:p w14:paraId="7066E3F9" w14:textId="77777777" w:rsidR="008154F2" w:rsidRPr="004935CD" w:rsidRDefault="008154F2" w:rsidP="008154F2">
      <w:pPr>
        <w:rPr>
          <w:b/>
          <w:bCs/>
        </w:rPr>
      </w:pPr>
      <w:r w:rsidRPr="004935CD">
        <w:rPr>
          <w:rFonts w:ascii="Cambria" w:hAnsi="Cambria"/>
          <w:b/>
          <w:bCs/>
          <w:color w:val="F4B166"/>
          <w:sz w:val="30"/>
        </w:rPr>
        <w:t>5.2.4. Portabilidad</w:t>
      </w:r>
    </w:p>
    <w:p w14:paraId="3644BE72" w14:textId="77777777" w:rsidR="008154F2" w:rsidRPr="004935CD" w:rsidRDefault="008154F2" w:rsidP="008154F2">
      <w:r w:rsidRPr="004935CD">
        <w:rPr>
          <w:rFonts w:ascii="Cambria" w:hAnsi="Cambria"/>
          <w:sz w:val="24"/>
        </w:rPr>
        <w:t xml:space="preserve">La aplicación será compatible con sistemas Android </w:t>
      </w:r>
      <w:proofErr w:type="gramStart"/>
      <w:r w:rsidRPr="004935CD">
        <w:rPr>
          <w:rFonts w:ascii="Cambria" w:hAnsi="Cambria"/>
          <w:sz w:val="24"/>
        </w:rPr>
        <w:t>e</w:t>
      </w:r>
      <w:proofErr w:type="gramEnd"/>
      <w:r w:rsidRPr="004935CD">
        <w:rPr>
          <w:rFonts w:ascii="Cambria" w:hAnsi="Cambria"/>
          <w:sz w:val="24"/>
        </w:rPr>
        <w:t xml:space="preserve"> iOS.</w:t>
      </w:r>
    </w:p>
    <w:p w14:paraId="064ADFFA" w14:textId="77777777" w:rsidR="008154F2" w:rsidRPr="004935CD" w:rsidRDefault="008154F2" w:rsidP="008154F2">
      <w:r w:rsidRPr="004935CD">
        <w:rPr>
          <w:rFonts w:ascii="Cambria" w:hAnsi="Cambria"/>
          <w:sz w:val="24"/>
        </w:rPr>
        <w:t>Se adaptará correctamente a diferentes tamaños de pantalla y resoluciones.</w:t>
      </w:r>
    </w:p>
    <w:p w14:paraId="017F3505" w14:textId="77777777" w:rsidR="008154F2" w:rsidRPr="004935CD" w:rsidRDefault="008154F2" w:rsidP="008154F2"/>
    <w:p w14:paraId="0821A0F7" w14:textId="77777777" w:rsidR="008154F2" w:rsidRPr="004935CD" w:rsidRDefault="008154F2" w:rsidP="008154F2">
      <w:pPr>
        <w:rPr>
          <w:b/>
          <w:bCs/>
        </w:rPr>
      </w:pPr>
      <w:r w:rsidRPr="004935CD">
        <w:rPr>
          <w:rFonts w:ascii="Cambria" w:hAnsi="Cambria"/>
          <w:b/>
          <w:bCs/>
          <w:color w:val="F4B166"/>
          <w:sz w:val="30"/>
        </w:rPr>
        <w:t>5.2.5. Escalabilidad</w:t>
      </w:r>
    </w:p>
    <w:p w14:paraId="0D28D44A" w14:textId="77777777" w:rsidR="008154F2" w:rsidRPr="004935CD" w:rsidRDefault="008154F2" w:rsidP="008154F2">
      <w:r w:rsidRPr="004935CD">
        <w:rPr>
          <w:rFonts w:ascii="Cambria" w:hAnsi="Cambria"/>
          <w:sz w:val="24"/>
        </w:rPr>
        <w:t>El sistema estará preparado para futuras ampliaciones como multijugador online, torneos digitales o incorporación de nuevas inteligencias artificiales.</w:t>
      </w:r>
    </w:p>
    <w:p w14:paraId="7264CE78" w14:textId="77777777" w:rsidR="008154F2" w:rsidRPr="004935CD" w:rsidRDefault="008154F2" w:rsidP="008154F2"/>
    <w:p w14:paraId="2051C0E7" w14:textId="77777777" w:rsidR="008154F2" w:rsidRPr="004935CD" w:rsidRDefault="008154F2" w:rsidP="008154F2">
      <w:pPr>
        <w:rPr>
          <w:b/>
          <w:bCs/>
        </w:rPr>
      </w:pPr>
      <w:r w:rsidRPr="004935CD">
        <w:rPr>
          <w:rFonts w:ascii="Cambria" w:hAnsi="Cambria"/>
          <w:b/>
          <w:bCs/>
          <w:color w:val="F4B166"/>
          <w:sz w:val="30"/>
        </w:rPr>
        <w:lastRenderedPageBreak/>
        <w:t>5.2.6. Fiabilidad</w:t>
      </w:r>
    </w:p>
    <w:p w14:paraId="7B621DFA" w14:textId="77777777" w:rsidR="008154F2" w:rsidRPr="004935CD" w:rsidRDefault="008154F2" w:rsidP="008154F2">
      <w:r w:rsidRPr="004935CD">
        <w:rPr>
          <w:rFonts w:ascii="Cambria" w:hAnsi="Cambria"/>
          <w:sz w:val="24"/>
        </w:rPr>
        <w:t>El sistema deberá garantizar la persistencia de los datos ante fallos de red o cierres inesperados.</w:t>
      </w:r>
    </w:p>
    <w:p w14:paraId="7E250BA2" w14:textId="77777777" w:rsidR="008154F2" w:rsidRPr="004935CD" w:rsidRDefault="008154F2" w:rsidP="008154F2">
      <w:r w:rsidRPr="004935CD">
        <w:rPr>
          <w:rFonts w:ascii="Cambria" w:hAnsi="Cambria"/>
          <w:sz w:val="24"/>
        </w:rPr>
        <w:t>No se permitirá la pérdida de estadísticas ni del historial del usuario.</w:t>
      </w:r>
    </w:p>
    <w:p w14:paraId="6E3C43F4" w14:textId="77777777" w:rsidR="008154F2" w:rsidRPr="004935CD" w:rsidRDefault="008154F2" w:rsidP="008154F2"/>
    <w:p w14:paraId="1907DC75" w14:textId="77777777" w:rsidR="008154F2" w:rsidRPr="004935CD" w:rsidRDefault="008154F2" w:rsidP="008154F2">
      <w:pPr>
        <w:rPr>
          <w:b/>
          <w:bCs/>
        </w:rPr>
      </w:pPr>
      <w:r w:rsidRPr="004935CD">
        <w:rPr>
          <w:rFonts w:ascii="Cambria" w:hAnsi="Cambria"/>
          <w:b/>
          <w:bCs/>
          <w:color w:val="F4B166"/>
          <w:sz w:val="30"/>
        </w:rPr>
        <w:t>5.3. Requerimientos de usuario</w:t>
      </w:r>
    </w:p>
    <w:p w14:paraId="5DA12EDF" w14:textId="77777777" w:rsidR="008154F2" w:rsidRPr="004935CD" w:rsidRDefault="008154F2" w:rsidP="008154F2">
      <w:r w:rsidRPr="004935CD">
        <w:rPr>
          <w:rFonts w:ascii="Cambria" w:hAnsi="Cambria"/>
          <w:sz w:val="24"/>
        </w:rPr>
        <w:t>Los requerimientos de usuario recogen las expectativas, necesidades y percepciones de los distintos perfiles de usuarios finales.</w:t>
      </w:r>
    </w:p>
    <w:p w14:paraId="0B900DF6" w14:textId="77777777" w:rsidR="008154F2" w:rsidRPr="004935CD" w:rsidRDefault="008154F2" w:rsidP="008154F2">
      <w:r w:rsidRPr="004935CD">
        <w:rPr>
          <w:rFonts w:ascii="Cambria" w:hAnsi="Cambria"/>
          <w:sz w:val="24"/>
        </w:rPr>
        <w:t>El usuario principiante espera aprender el juego desde cero mediante explicaciones claras, sin necesidad de conocimientos matemáticos avanzados.</w:t>
      </w:r>
    </w:p>
    <w:p w14:paraId="30744DE4" w14:textId="77777777" w:rsidR="008154F2" w:rsidRPr="004935CD" w:rsidRDefault="008154F2" w:rsidP="008154F2">
      <w:r w:rsidRPr="004935CD">
        <w:rPr>
          <w:rFonts w:ascii="Cambria" w:hAnsi="Cambria"/>
          <w:sz w:val="24"/>
        </w:rPr>
        <w:t>El usuario intermedio desea mejorar su nivel estratégico, analizar partidas reales y conocer probabilidades concretas.</w:t>
      </w:r>
    </w:p>
    <w:p w14:paraId="78DCEE27" w14:textId="77777777" w:rsidR="008154F2" w:rsidRPr="004935CD" w:rsidRDefault="008154F2" w:rsidP="008154F2">
      <w:r w:rsidRPr="004935CD">
        <w:rPr>
          <w:rFonts w:ascii="Cambria" w:hAnsi="Cambria"/>
          <w:sz w:val="24"/>
        </w:rPr>
        <w:t>El usuario avanzado busca acceso completo a estadísticas, exportación de datos y máxima precisión en las simulaciones.</w:t>
      </w:r>
    </w:p>
    <w:p w14:paraId="4EA95590" w14:textId="77777777" w:rsidR="008154F2" w:rsidRDefault="008154F2" w:rsidP="008154F2">
      <w:r w:rsidRPr="004935CD">
        <w:rPr>
          <w:rFonts w:ascii="Cambria" w:hAnsi="Cambria"/>
          <w:sz w:val="24"/>
        </w:rPr>
        <w:t>Todos los usuarios esperan una aplicación estable, fiable, rápida, con una interfaz agradable, un aprendizaje progresivo y resultados estadísticamente sólidos.</w:t>
      </w:r>
    </w:p>
    <w:p w14:paraId="5E5A1250" w14:textId="77777777" w:rsidR="008154F2" w:rsidRDefault="008154F2">
      <w:pPr>
        <w:rPr>
          <w:b/>
          <w:bCs/>
        </w:rPr>
      </w:pPr>
    </w:p>
    <w:p w14:paraId="29E09735" w14:textId="77777777" w:rsidR="008154F2" w:rsidRDefault="008154F2">
      <w:pPr>
        <w:rPr>
          <w:b/>
          <w:bCs/>
        </w:rPr>
      </w:pPr>
    </w:p>
    <w:p w14:paraId="5CB23084" w14:textId="77777777" w:rsidR="008154F2" w:rsidRDefault="008154F2">
      <w:pPr>
        <w:rPr>
          <w:b/>
          <w:bCs/>
        </w:rPr>
      </w:pPr>
    </w:p>
    <w:p w14:paraId="76C44211" w14:textId="77777777" w:rsidR="008154F2" w:rsidRDefault="008154F2">
      <w:pPr>
        <w:rPr>
          <w:b/>
          <w:bCs/>
        </w:rPr>
      </w:pPr>
    </w:p>
    <w:p w14:paraId="1E52EBE8" w14:textId="77777777" w:rsidR="008154F2" w:rsidRDefault="008154F2">
      <w:pPr>
        <w:rPr>
          <w:b/>
          <w:bCs/>
        </w:rPr>
      </w:pPr>
    </w:p>
    <w:p w14:paraId="63AB76A3" w14:textId="77777777" w:rsidR="008154F2" w:rsidRDefault="008154F2">
      <w:pPr>
        <w:rPr>
          <w:b/>
          <w:bCs/>
        </w:rPr>
      </w:pPr>
    </w:p>
    <w:p w14:paraId="6459BF4E" w14:textId="77777777" w:rsidR="008154F2" w:rsidRDefault="008154F2">
      <w:pPr>
        <w:rPr>
          <w:b/>
          <w:bCs/>
        </w:rPr>
      </w:pPr>
    </w:p>
    <w:p w14:paraId="26FED17C" w14:textId="77777777" w:rsidR="008154F2" w:rsidRDefault="008154F2">
      <w:pPr>
        <w:rPr>
          <w:b/>
          <w:bCs/>
        </w:rPr>
      </w:pPr>
    </w:p>
    <w:p w14:paraId="4A110A62" w14:textId="77777777" w:rsidR="008154F2" w:rsidRDefault="008154F2">
      <w:pPr>
        <w:rPr>
          <w:b/>
          <w:bCs/>
        </w:rPr>
      </w:pPr>
    </w:p>
    <w:p w14:paraId="3BCA24A3" w14:textId="77777777" w:rsidR="008154F2" w:rsidRDefault="008154F2">
      <w:pPr>
        <w:rPr>
          <w:b/>
          <w:bCs/>
        </w:rPr>
      </w:pPr>
    </w:p>
    <w:p w14:paraId="0AD5751B" w14:textId="77777777" w:rsidR="008154F2" w:rsidRDefault="008154F2">
      <w:pPr>
        <w:rPr>
          <w:b/>
          <w:bCs/>
        </w:rPr>
      </w:pPr>
    </w:p>
    <w:p w14:paraId="51333A2C" w14:textId="77777777" w:rsidR="008154F2" w:rsidRDefault="008154F2">
      <w:pPr>
        <w:rPr>
          <w:b/>
          <w:bCs/>
        </w:rPr>
      </w:pPr>
    </w:p>
    <w:p w14:paraId="2EEFF199" w14:textId="77777777" w:rsidR="008154F2" w:rsidRDefault="008154F2">
      <w:pPr>
        <w:rPr>
          <w:b/>
          <w:bCs/>
        </w:rPr>
      </w:pPr>
    </w:p>
    <w:p w14:paraId="166FBA25" w14:textId="77777777" w:rsidR="008154F2" w:rsidRDefault="008154F2">
      <w:pPr>
        <w:rPr>
          <w:b/>
          <w:bCs/>
        </w:rPr>
      </w:pPr>
    </w:p>
    <w:p w14:paraId="177FF8B5" w14:textId="780C99A8" w:rsidR="00EC7F4A" w:rsidRDefault="00000000">
      <w:pPr>
        <w:rPr>
          <w:b/>
          <w:bCs/>
        </w:rPr>
      </w:pPr>
      <w:r>
        <w:rPr>
          <w:rFonts w:ascii="Jumble" w:hAnsi="Jumble"/>
          <w:b/>
          <w:bCs/>
          <w:color w:val="6FD96F"/>
          <w:sz w:val="40"/>
          <w:u w:val="single"/>
        </w:rPr>
        <w:lastRenderedPageBreak/>
        <w:t>6. Arquitectura y Diseño del Sistema</w:t>
      </w:r>
    </w:p>
    <w:p w14:paraId="23750049" w14:textId="77777777" w:rsidR="00EC7F4A" w:rsidRDefault="00000000">
      <w:r>
        <w:rPr>
          <w:rFonts w:ascii="Cambria" w:hAnsi="Cambria"/>
          <w:sz w:val="24"/>
        </w:rPr>
        <w:t>Tras haber establecido en el apartado anterior los requerimientos funcionales y no funcionales del sistema, en este punto se detalla la solución técnica diseñada para darles cumplimiento. El objetivo principal de esta fase es transformar las necesidades de análisis probabilístico y entrenamiento del juego del Mus en una estructura de software robusta, escalable y mantenible.</w:t>
      </w:r>
    </w:p>
    <w:p w14:paraId="5A98C3C3" w14:textId="77777777" w:rsidR="00EC7F4A" w:rsidRDefault="00000000">
      <w:r>
        <w:rPr>
          <w:rFonts w:ascii="Cambria" w:hAnsi="Cambria"/>
          <w:sz w:val="24"/>
        </w:rPr>
        <w:t>Dada la naturaleza del proyecto, que requiere la ejecución intensiva de un gran volumen de simulaciones Monte Carlo, se ha optado por una arquitectura distribuida que desacopla la lógica de presentación (dispositivo móvil) de la lógica de negocio y cálculo (servidor). Con esto se responde directamente a la necesidad de garantizar un rendimiento óptimo sin sobrecargar los recursos del usuario final, asegurando tiempos de respuesta adecuados tanto para el análisis de manos como para el modo entrenamiento.</w:t>
      </w:r>
    </w:p>
    <w:p w14:paraId="319B087A" w14:textId="77777777" w:rsidR="00EC7F4A" w:rsidRDefault="00000000">
      <w:r>
        <w:rPr>
          <w:rFonts w:ascii="Cambria" w:hAnsi="Cambria"/>
          <w:sz w:val="24"/>
        </w:rPr>
        <w:t>A continuación, se presenta el diagrama general de la arquitectura, seguido de la descomposición en subsistemas lógicos, especificando sus interacciones, flujos de datos y los casos de uso que Implementan.</w:t>
      </w:r>
    </w:p>
    <w:p w14:paraId="23A0F4BB" w14:textId="77777777" w:rsidR="00EC7F4A" w:rsidRDefault="00000000">
      <w:pPr>
        <w:rPr>
          <w:b/>
          <w:bCs/>
        </w:rPr>
      </w:pPr>
      <w:r>
        <w:rPr>
          <w:rFonts w:ascii="Cambria" w:hAnsi="Cambria"/>
          <w:b/>
          <w:bCs/>
          <w:color w:val="F4B166"/>
          <w:sz w:val="30"/>
        </w:rPr>
        <w:t>6.1 Diagrama general de la arquitectura</w:t>
      </w:r>
    </w:p>
    <w:p w14:paraId="70D97D8D" w14:textId="77777777" w:rsidR="00EC7F4A" w:rsidRDefault="00000000">
      <w:pPr>
        <w:rPr>
          <w:b/>
          <w:bCs/>
        </w:rPr>
      </w:pPr>
      <w:r>
        <w:rPr>
          <w:rFonts w:ascii="Cambria" w:hAnsi="Cambria"/>
          <w:b/>
          <w:bCs/>
          <w:sz w:val="24"/>
        </w:rPr>
        <w:t>-Arquitectura física:</w:t>
      </w:r>
    </w:p>
    <w:p w14:paraId="62B27F55" w14:textId="77777777" w:rsidR="00EC7F4A" w:rsidRDefault="00000000">
      <w:r>
        <w:rPr>
          <w:rFonts w:ascii="Cambria" w:hAnsi="Cambria"/>
          <w:b/>
          <w:bCs/>
          <w:noProof/>
          <w:sz w:val="24"/>
        </w:rPr>
        <w:drawing>
          <wp:inline distT="0" distB="0" distL="0" distR="0" wp14:anchorId="1DEF3519" wp14:editId="7CD4BD98">
            <wp:extent cx="6299246" cy="3035551"/>
            <wp:effectExtent l="0" t="0" r="6304" b="0"/>
            <wp:docPr id="1112241826" name="Imagen 1" descr="Diagram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99246" cy="3035551"/>
                    </a:xfrm>
                    <a:prstGeom prst="rect">
                      <a:avLst/>
                    </a:prstGeom>
                    <a:noFill/>
                    <a:ln>
                      <a:noFill/>
                      <a:prstDash/>
                    </a:ln>
                  </pic:spPr>
                </pic:pic>
              </a:graphicData>
            </a:graphic>
          </wp:inline>
        </w:drawing>
      </w:r>
    </w:p>
    <w:p w14:paraId="74CBDC7B" w14:textId="77777777" w:rsidR="00EC7F4A" w:rsidRDefault="00EC7F4A">
      <w:pPr>
        <w:rPr>
          <w:b/>
          <w:bCs/>
        </w:rPr>
      </w:pPr>
    </w:p>
    <w:p w14:paraId="4BD65D82" w14:textId="77777777" w:rsidR="00EC7F4A" w:rsidRDefault="00EC7F4A">
      <w:pPr>
        <w:rPr>
          <w:b/>
          <w:bCs/>
        </w:rPr>
      </w:pPr>
    </w:p>
    <w:p w14:paraId="79CE23C2" w14:textId="77777777" w:rsidR="00EC7F4A" w:rsidRDefault="00EC7F4A">
      <w:pPr>
        <w:rPr>
          <w:b/>
          <w:bCs/>
        </w:rPr>
      </w:pPr>
    </w:p>
    <w:p w14:paraId="743EBA04" w14:textId="77777777" w:rsidR="00EC7F4A" w:rsidRDefault="00EC7F4A">
      <w:pPr>
        <w:rPr>
          <w:b/>
          <w:bCs/>
        </w:rPr>
      </w:pPr>
    </w:p>
    <w:p w14:paraId="25732510" w14:textId="77777777" w:rsidR="00EC7F4A" w:rsidRDefault="00000000">
      <w:pPr>
        <w:rPr>
          <w:b/>
          <w:bCs/>
        </w:rPr>
      </w:pPr>
      <w:r>
        <w:rPr>
          <w:rFonts w:ascii="Cambria" w:hAnsi="Cambria"/>
          <w:b/>
          <w:bCs/>
          <w:sz w:val="24"/>
        </w:rPr>
        <w:lastRenderedPageBreak/>
        <w:t>-Arquitectura lógica</w:t>
      </w:r>
    </w:p>
    <w:p w14:paraId="4D61A928" w14:textId="77777777" w:rsidR="00EC7F4A" w:rsidRDefault="00000000">
      <w:r>
        <w:rPr>
          <w:rFonts w:ascii="Cambria" w:hAnsi="Cambria"/>
          <w:b/>
          <w:bCs/>
          <w:noProof/>
          <w:sz w:val="24"/>
        </w:rPr>
        <w:drawing>
          <wp:inline distT="0" distB="0" distL="0" distR="0" wp14:anchorId="087A754C" wp14:editId="5CF28880">
            <wp:extent cx="5845000" cy="2312014"/>
            <wp:effectExtent l="0" t="0" r="3350" b="0"/>
            <wp:docPr id="758103322"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45000" cy="2312014"/>
                    </a:xfrm>
                    <a:prstGeom prst="rect">
                      <a:avLst/>
                    </a:prstGeom>
                    <a:noFill/>
                    <a:ln>
                      <a:noFill/>
                      <a:prstDash/>
                    </a:ln>
                  </pic:spPr>
                </pic:pic>
              </a:graphicData>
            </a:graphic>
          </wp:inline>
        </w:drawing>
      </w:r>
    </w:p>
    <w:p w14:paraId="36A35546" w14:textId="77777777" w:rsidR="00EC7F4A" w:rsidRDefault="00000000">
      <w:pPr>
        <w:rPr>
          <w:b/>
          <w:bCs/>
        </w:rPr>
      </w:pPr>
      <w:r>
        <w:rPr>
          <w:rFonts w:ascii="Cambria" w:hAnsi="Cambria"/>
          <w:b/>
          <w:bCs/>
          <w:sz w:val="24"/>
        </w:rPr>
        <w:t>-Subsistemas</w:t>
      </w:r>
    </w:p>
    <w:p w14:paraId="330B2DEE" w14:textId="77777777" w:rsidR="00EC7F4A" w:rsidRDefault="00000000">
      <w:r>
        <w:rPr>
          <w:rFonts w:ascii="Cambria" w:hAnsi="Cambria"/>
          <w:sz w:val="24"/>
        </w:rPr>
        <w:t>Nuestro sistema se compone principalmente de 5 subsistemas:</w:t>
      </w:r>
    </w:p>
    <w:p w14:paraId="4EEDD296" w14:textId="77777777" w:rsidR="00EC7F4A" w:rsidRDefault="00EC7F4A">
      <w:pPr>
        <w:pStyle w:val="Prrafodelista"/>
      </w:pPr>
    </w:p>
    <w:p w14:paraId="14B49724" w14:textId="77777777" w:rsidR="00EC7F4A" w:rsidRDefault="00EC7F4A"/>
    <w:p w14:paraId="6F1700F7" w14:textId="77777777" w:rsidR="00EC7F4A" w:rsidRDefault="00000000">
      <w:r>
        <w:rPr>
          <w:rFonts w:ascii="Cambria" w:hAnsi="Cambria"/>
          <w:sz w:val="24"/>
        </w:rPr>
        <w:tab/>
      </w:r>
      <w:r>
        <w:rPr>
          <w:rFonts w:ascii="Cambria" w:hAnsi="Cambria"/>
          <w:sz w:val="24"/>
        </w:rPr>
        <w:tab/>
      </w:r>
      <w:r>
        <w:rPr>
          <w:rFonts w:ascii="Cambria" w:hAnsi="Cambria"/>
          <w:noProof/>
          <w:sz w:val="24"/>
        </w:rPr>
        <w:drawing>
          <wp:inline distT="0" distB="0" distL="0" distR="0" wp14:anchorId="5F6B7090" wp14:editId="37CA2AE4">
            <wp:extent cx="4676771" cy="2343150"/>
            <wp:effectExtent l="0" t="0" r="0" b="0"/>
            <wp:docPr id="1683779380" name="Imagen 2"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4676771" cy="2343150"/>
                    </a:xfrm>
                    <a:prstGeom prst="rect">
                      <a:avLst/>
                    </a:prstGeom>
                    <a:noFill/>
                    <a:ln>
                      <a:noFill/>
                      <a:prstDash/>
                    </a:ln>
                  </pic:spPr>
                </pic:pic>
              </a:graphicData>
            </a:graphic>
          </wp:inline>
        </w:drawing>
      </w:r>
    </w:p>
    <w:p w14:paraId="608CE91B" w14:textId="77777777" w:rsidR="00EC7F4A" w:rsidRDefault="00EC7F4A"/>
    <w:p w14:paraId="18D7A7DF" w14:textId="77777777" w:rsidR="00EC7F4A" w:rsidRDefault="00000000">
      <w:r>
        <w:rPr>
          <w:rFonts w:ascii="Cambria" w:hAnsi="Cambria"/>
          <w:sz w:val="24"/>
        </w:rPr>
        <w:t xml:space="preserve">A </w:t>
      </w:r>
      <w:proofErr w:type="gramStart"/>
      <w:r>
        <w:rPr>
          <w:rFonts w:ascii="Cambria" w:hAnsi="Cambria"/>
          <w:sz w:val="24"/>
        </w:rPr>
        <w:t>continuación</w:t>
      </w:r>
      <w:proofErr w:type="gramEnd"/>
      <w:r>
        <w:rPr>
          <w:rFonts w:ascii="Cambria" w:hAnsi="Cambria"/>
          <w:sz w:val="24"/>
        </w:rPr>
        <w:t xml:space="preserve"> se definirán los subsistemas mencionados.</w:t>
      </w:r>
    </w:p>
    <w:p w14:paraId="244FE18B" w14:textId="77777777" w:rsidR="00EC7F4A" w:rsidRDefault="00EC7F4A">
      <w:pPr>
        <w:pageBreakBefore/>
      </w:pPr>
    </w:p>
    <w:p w14:paraId="278C4892" w14:textId="77777777" w:rsidR="00EC7F4A" w:rsidRDefault="00000000">
      <w:pPr>
        <w:rPr>
          <w:b/>
          <w:bCs/>
        </w:rPr>
      </w:pPr>
      <w:r>
        <w:rPr>
          <w:rFonts w:ascii="Cambria" w:hAnsi="Cambria"/>
          <w:b/>
          <w:bCs/>
          <w:color w:val="F4B166"/>
          <w:sz w:val="30"/>
        </w:rPr>
        <w:t>6.2.1 Gestión de cuenta y seguridad</w:t>
      </w:r>
    </w:p>
    <w:p w14:paraId="4BC8CFEC" w14:textId="77777777" w:rsidR="00EC7F4A" w:rsidRDefault="00000000">
      <w:pPr>
        <w:rPr>
          <w:b/>
          <w:bCs/>
        </w:rPr>
      </w:pPr>
      <w:r>
        <w:rPr>
          <w:rFonts w:ascii="Cambria" w:hAnsi="Cambria"/>
          <w:b/>
          <w:bCs/>
          <w:sz w:val="24"/>
        </w:rPr>
        <w:t>-Diagrama de casos de uso:</w:t>
      </w:r>
    </w:p>
    <w:p w14:paraId="71DD6420" w14:textId="77777777" w:rsidR="00EC7F4A" w:rsidRDefault="00000000">
      <w:r>
        <w:rPr>
          <w:rFonts w:ascii="Cambria" w:hAnsi="Cambria"/>
          <w:noProof/>
          <w:sz w:val="24"/>
        </w:rPr>
        <w:drawing>
          <wp:inline distT="0" distB="0" distL="0" distR="0" wp14:anchorId="61DC39DA" wp14:editId="58A455E8">
            <wp:extent cx="5400044" cy="5175247"/>
            <wp:effectExtent l="0" t="0" r="0" b="6353"/>
            <wp:docPr id="1281678775"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4" cy="5175247"/>
                    </a:xfrm>
                    <a:prstGeom prst="rect">
                      <a:avLst/>
                    </a:prstGeom>
                    <a:noFill/>
                    <a:ln>
                      <a:noFill/>
                      <a:prstDash/>
                    </a:ln>
                  </pic:spPr>
                </pic:pic>
              </a:graphicData>
            </a:graphic>
          </wp:inline>
        </w:drawing>
      </w:r>
    </w:p>
    <w:p w14:paraId="55572632" w14:textId="77777777" w:rsidR="00EC7F4A" w:rsidRDefault="00000000">
      <w:r>
        <w:rPr>
          <w:rFonts w:ascii="Cambria" w:hAnsi="Cambria"/>
          <w:sz w:val="24"/>
        </w:rPr>
        <w:t>-</w:t>
      </w:r>
      <w:r>
        <w:rPr>
          <w:rFonts w:ascii="Cambria" w:hAnsi="Cambria"/>
          <w:b/>
          <w:bCs/>
          <w:sz w:val="24"/>
        </w:rPr>
        <w:t>Especificación de casos de uso:</w:t>
      </w:r>
    </w:p>
    <w:tbl>
      <w:tblPr>
        <w:tblW w:w="8488" w:type="dxa"/>
        <w:tblCellMar>
          <w:left w:w="10" w:type="dxa"/>
          <w:right w:w="10" w:type="dxa"/>
        </w:tblCellMar>
        <w:tblLook w:val="04A0" w:firstRow="1" w:lastRow="0" w:firstColumn="1" w:lastColumn="0" w:noHBand="0" w:noVBand="1"/>
      </w:tblPr>
      <w:tblGrid>
        <w:gridCol w:w="2405"/>
        <w:gridCol w:w="6083"/>
      </w:tblGrid>
      <w:tr w:rsidR="00EC7F4A" w14:paraId="55D11BFA" w14:textId="77777777">
        <w:tblPrEx>
          <w:tblCellMar>
            <w:top w:w="0" w:type="dxa"/>
            <w:bottom w:w="0" w:type="dxa"/>
          </w:tblCellMar>
        </w:tblPrEx>
        <w:trPr>
          <w:tblHeader/>
        </w:trPr>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612EB3" w14:textId="77777777" w:rsidR="00EC7F4A" w:rsidRDefault="00000000">
            <w:r>
              <w:rPr>
                <w:b/>
                <w:bCs/>
              </w:rPr>
              <w:t>CASO DE USO #1</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493709" w14:textId="77777777" w:rsidR="00EC7F4A" w:rsidRDefault="00000000">
            <w:r>
              <w:rPr>
                <w:b/>
                <w:bCs/>
              </w:rPr>
              <w:t>Registrarse en la aplicación</w:t>
            </w:r>
          </w:p>
        </w:tc>
      </w:tr>
      <w:tr w:rsidR="00EC7F4A" w14:paraId="22393114"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B1924" w14:textId="77777777" w:rsidR="00EC7F4A" w:rsidRDefault="00000000">
            <w:r>
              <w:rPr>
                <w:b/>
                <w:bCs/>
              </w:rPr>
              <w:t>Objetivo en contexto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705351" w14:textId="77777777" w:rsidR="00EC7F4A" w:rsidRDefault="00000000">
            <w:r>
              <w:t>Permitir que un visitante cree una cuenta nueva para acceder a los servicios de la aplicación.</w:t>
            </w:r>
          </w:p>
        </w:tc>
      </w:tr>
      <w:tr w:rsidR="00EC7F4A" w14:paraId="6DA5A399"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1CA044" w14:textId="77777777" w:rsidR="00EC7F4A" w:rsidRDefault="00000000">
            <w:r>
              <w:rPr>
                <w:b/>
                <w:bCs/>
              </w:rPr>
              <w:t>Entradas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3CF591" w14:textId="77777777" w:rsidR="00EC7F4A" w:rsidRDefault="00000000">
            <w:r>
              <w:t>Nombre, Apellidos, Email, Nombre de usuario, Contraseña.</w:t>
            </w:r>
          </w:p>
        </w:tc>
      </w:tr>
      <w:tr w:rsidR="00EC7F4A" w14:paraId="1D587710"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22264" w14:textId="77777777" w:rsidR="00EC7F4A" w:rsidRDefault="00000000">
            <w:r>
              <w:rPr>
                <w:b/>
                <w:bCs/>
              </w:rPr>
              <w:lastRenderedPageBreak/>
              <w:t>Precondiciones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6E08E8" w14:textId="77777777" w:rsidR="00EC7F4A" w:rsidRDefault="00000000">
            <w:r>
              <w:t>El usuario no debe estar registrado en el sistema.</w:t>
            </w:r>
          </w:p>
        </w:tc>
      </w:tr>
      <w:tr w:rsidR="00EC7F4A" w14:paraId="7A521972"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DC5EED" w14:textId="77777777" w:rsidR="00EC7F4A" w:rsidRDefault="00000000">
            <w:r>
              <w:rPr>
                <w:b/>
                <w:bCs/>
              </w:rPr>
              <w:t>Salidas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329A31" w14:textId="77777777" w:rsidR="00EC7F4A" w:rsidRDefault="00000000">
            <w:r>
              <w:t>Mensaje de éxito y redirección a iniciar sesión.</w:t>
            </w:r>
          </w:p>
        </w:tc>
      </w:tr>
      <w:tr w:rsidR="00EC7F4A" w14:paraId="354731F8"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A72DD7" w14:textId="77777777" w:rsidR="00EC7F4A" w:rsidRDefault="00000000">
            <w:r>
              <w:rPr>
                <w:b/>
                <w:bCs/>
              </w:rPr>
              <w:t>Postcondición si éxito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965BA9" w14:textId="77777777" w:rsidR="00EC7F4A" w:rsidRDefault="00000000">
            <w:r>
              <w:t>Se crea un nuevo registro en la base de datos con estado "Activo".</w:t>
            </w:r>
          </w:p>
        </w:tc>
      </w:tr>
      <w:tr w:rsidR="00EC7F4A" w14:paraId="393D5CFE"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54CD31" w14:textId="77777777" w:rsidR="00EC7F4A" w:rsidRDefault="00000000">
            <w:r>
              <w:rPr>
                <w:b/>
                <w:bCs/>
              </w:rPr>
              <w:t>Postcondición si fallo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5078F6" w14:textId="77777777" w:rsidR="00EC7F4A" w:rsidRDefault="00000000">
            <w:r>
              <w:t>No se guarda información y se muestran los errores de validación.</w:t>
            </w:r>
          </w:p>
        </w:tc>
      </w:tr>
      <w:tr w:rsidR="00EC7F4A" w14:paraId="7DC9D4F1"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255E22" w14:textId="77777777" w:rsidR="00EC7F4A" w:rsidRDefault="00000000">
            <w:r>
              <w:rPr>
                <w:b/>
                <w:bCs/>
              </w:rPr>
              <w:t>Actores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98FA5E" w14:textId="77777777" w:rsidR="00EC7F4A" w:rsidRDefault="00000000">
            <w:r>
              <w:t>Usuario (Visitante).</w:t>
            </w:r>
          </w:p>
        </w:tc>
      </w:tr>
      <w:tr w:rsidR="00EC7F4A" w14:paraId="1958370A"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FB2EF1" w14:textId="77777777" w:rsidR="00EC7F4A" w:rsidRDefault="00000000">
            <w:r>
              <w:rPr>
                <w:b/>
                <w:bCs/>
              </w:rPr>
              <w:t>Secuencia normal</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44A419" w14:textId="77777777" w:rsidR="00EC7F4A" w:rsidRDefault="00000000">
            <w:r>
              <w:rPr>
                <w:b/>
                <w:bCs/>
              </w:rPr>
              <w:t>Paso</w:t>
            </w:r>
            <w:r>
              <w:t xml:space="preserve"> | </w:t>
            </w:r>
            <w:r>
              <w:rPr>
                <w:b/>
                <w:bCs/>
              </w:rPr>
              <w:t>Acción</w:t>
            </w:r>
          </w:p>
        </w:tc>
      </w:tr>
      <w:tr w:rsidR="00EC7F4A" w14:paraId="0BC0C796"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4439F2"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6FE56A" w14:textId="77777777" w:rsidR="00EC7F4A" w:rsidRDefault="00000000">
            <w:r>
              <w:t>1- El usuario selecciona la opción "Crear cuenta" en la pantalla de inicio.</w:t>
            </w:r>
          </w:p>
        </w:tc>
      </w:tr>
      <w:tr w:rsidR="00EC7F4A" w14:paraId="187C8039"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B5822E"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5023DC" w14:textId="77777777" w:rsidR="00EC7F4A" w:rsidRDefault="00000000">
            <w:r>
              <w:t>2- El sistema muestra el formulario de registro (nombre, email, usuario, contraseña).</w:t>
            </w:r>
          </w:p>
        </w:tc>
      </w:tr>
      <w:tr w:rsidR="00EC7F4A" w14:paraId="0031885F"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4FC140"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B5BD72" w14:textId="77777777" w:rsidR="00EC7F4A" w:rsidRDefault="00000000">
            <w:r>
              <w:t>3- El usuario completa los campos obligatorios y pulsa "Registrar".</w:t>
            </w:r>
          </w:p>
        </w:tc>
      </w:tr>
      <w:tr w:rsidR="00EC7F4A" w14:paraId="6478A042"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4962B5"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5C6418" w14:textId="77777777" w:rsidR="00EC7F4A" w:rsidRDefault="00000000">
            <w:r>
              <w:t>4- El sistema valida que el email no esté duplicado y que la contraseña sea segura.</w:t>
            </w:r>
          </w:p>
        </w:tc>
      </w:tr>
      <w:tr w:rsidR="00EC7F4A" w14:paraId="2B8F900F"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A8F3BC"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9B36BC" w14:textId="77777777" w:rsidR="00EC7F4A" w:rsidRDefault="00000000">
            <w:r>
              <w:t>5- El sistema crea el nuevo registro en la base de datos.</w:t>
            </w:r>
          </w:p>
        </w:tc>
      </w:tr>
      <w:tr w:rsidR="00EC7F4A" w14:paraId="1F9CCE61"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965E0D"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A2E0F4" w14:textId="77777777" w:rsidR="00EC7F4A" w:rsidRDefault="00000000">
            <w:r>
              <w:t>6- El sistema pide iniciar sesión y muestra la pantalla principal.</w:t>
            </w:r>
          </w:p>
        </w:tc>
      </w:tr>
      <w:tr w:rsidR="00EC7F4A" w14:paraId="454E928C"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A61BA1" w14:textId="77777777" w:rsidR="00EC7F4A" w:rsidRDefault="00000000">
            <w:r>
              <w:rPr>
                <w:b/>
                <w:bCs/>
              </w:rPr>
              <w:t>Secuencias alternativas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7ED8C3" w14:textId="77777777" w:rsidR="00EC7F4A" w:rsidRDefault="00000000">
            <w:r>
              <w:rPr>
                <w:b/>
                <w:bCs/>
              </w:rPr>
              <w:t>Paso</w:t>
            </w:r>
            <w:r>
              <w:t xml:space="preserve"> | </w:t>
            </w:r>
            <w:r>
              <w:rPr>
                <w:b/>
                <w:bCs/>
              </w:rPr>
              <w:t>Acción</w:t>
            </w:r>
          </w:p>
        </w:tc>
      </w:tr>
      <w:tr w:rsidR="00EC7F4A" w14:paraId="5CC4C670"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58D94D"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955402" w14:textId="77777777" w:rsidR="00EC7F4A" w:rsidRDefault="00000000">
            <w:r>
              <w:t>3ª-</w:t>
            </w:r>
            <w:r>
              <w:rPr>
                <w:b/>
                <w:bCs/>
              </w:rPr>
              <w:t xml:space="preserve"> Cancelar:</w:t>
            </w:r>
            <w:r>
              <w:t xml:space="preserve"> El usuario pulsa "Cancelar" o "Atrás". El sistema vuelve a la pantalla de inicio sin guardar nada.</w:t>
            </w:r>
          </w:p>
        </w:tc>
      </w:tr>
      <w:tr w:rsidR="00EC7F4A" w14:paraId="77AD63DC"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FD9E3E"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AC650D" w14:textId="77777777" w:rsidR="00EC7F4A" w:rsidRDefault="00000000">
            <w:r>
              <w:t>4a-</w:t>
            </w:r>
            <w:r>
              <w:rPr>
                <w:b/>
                <w:bCs/>
              </w:rPr>
              <w:t xml:space="preserve"> Email ya registrado:</w:t>
            </w:r>
            <w:r>
              <w:t xml:space="preserve"> El sistema detecta que el correo ya existe. Muestra el error "El correo ya está en uso" y permite al usuario corregirlo o ir a iniciar sesión.</w:t>
            </w:r>
          </w:p>
        </w:tc>
      </w:tr>
      <w:tr w:rsidR="00EC7F4A" w14:paraId="091C99BD"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DCDB58"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D79284" w14:textId="77777777" w:rsidR="00EC7F4A" w:rsidRDefault="00000000">
            <w:r>
              <w:t>4b</w:t>
            </w:r>
            <w:r>
              <w:rPr>
                <w:b/>
                <w:bCs/>
              </w:rPr>
              <w:t xml:space="preserve"> Contraseña débil:</w:t>
            </w:r>
            <w:r>
              <w:t xml:space="preserve"> El sistema indica que la contraseña no cumple los requisitos (longitud, caracteres, etc.) y pide una nueva.</w:t>
            </w:r>
          </w:p>
        </w:tc>
      </w:tr>
    </w:tbl>
    <w:p w14:paraId="29429B96" w14:textId="77777777" w:rsidR="00EC7F4A" w:rsidRDefault="00EC7F4A"/>
    <w:tbl>
      <w:tblPr>
        <w:tblW w:w="8488" w:type="dxa"/>
        <w:tblCellMar>
          <w:left w:w="10" w:type="dxa"/>
          <w:right w:w="10" w:type="dxa"/>
        </w:tblCellMar>
        <w:tblLook w:val="04A0" w:firstRow="1" w:lastRow="0" w:firstColumn="1" w:lastColumn="0" w:noHBand="0" w:noVBand="1"/>
      </w:tblPr>
      <w:tblGrid>
        <w:gridCol w:w="2407"/>
        <w:gridCol w:w="6081"/>
      </w:tblGrid>
      <w:tr w:rsidR="00EC7F4A" w14:paraId="43507C93" w14:textId="77777777">
        <w:tblPrEx>
          <w:tblCellMar>
            <w:top w:w="0" w:type="dxa"/>
            <w:bottom w:w="0" w:type="dxa"/>
          </w:tblCellMar>
        </w:tblPrEx>
        <w:trPr>
          <w:tblHeader/>
        </w:trPr>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579E9C" w14:textId="77777777" w:rsidR="00EC7F4A" w:rsidRDefault="00000000">
            <w:r>
              <w:rPr>
                <w:b/>
                <w:bCs/>
              </w:rPr>
              <w:t>CASO DE USO #2</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6CADB2" w14:textId="77777777" w:rsidR="00EC7F4A" w:rsidRDefault="00000000">
            <w:r>
              <w:rPr>
                <w:b/>
                <w:bCs/>
              </w:rPr>
              <w:t>Iniciar sesión</w:t>
            </w:r>
          </w:p>
        </w:tc>
      </w:tr>
      <w:tr w:rsidR="00EC7F4A" w14:paraId="229ED9B0"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C7F770" w14:textId="77777777" w:rsidR="00EC7F4A" w:rsidRDefault="00000000">
            <w:r>
              <w:rPr>
                <w:b/>
                <w:bCs/>
              </w:rPr>
              <w:t>Objetivo en contexto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6C239B" w14:textId="77777777" w:rsidR="00EC7F4A" w:rsidRDefault="00000000">
            <w:r>
              <w:t>Autenticar a un usuario para permitirle el acceso a funciones privadas.</w:t>
            </w:r>
          </w:p>
        </w:tc>
      </w:tr>
      <w:tr w:rsidR="00EC7F4A" w14:paraId="0894A71E"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120064" w14:textId="77777777" w:rsidR="00EC7F4A" w:rsidRDefault="00000000">
            <w:r>
              <w:rPr>
                <w:b/>
                <w:bCs/>
              </w:rPr>
              <w:t>Entradas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A5D2CC" w14:textId="77777777" w:rsidR="00EC7F4A" w:rsidRDefault="00000000">
            <w:r>
              <w:t>Credenciales (Usuario/Email y Contraseña).</w:t>
            </w:r>
          </w:p>
        </w:tc>
      </w:tr>
      <w:tr w:rsidR="00EC7F4A" w14:paraId="7D7D9932"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DBD68E" w14:textId="77777777" w:rsidR="00EC7F4A" w:rsidRDefault="00000000">
            <w:r>
              <w:rPr>
                <w:b/>
                <w:bCs/>
              </w:rPr>
              <w:t>Precondiciones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C2E952" w14:textId="77777777" w:rsidR="00EC7F4A" w:rsidRDefault="00000000">
            <w:r>
              <w:t>El usuario debe estar registrado.</w:t>
            </w:r>
          </w:p>
        </w:tc>
      </w:tr>
      <w:tr w:rsidR="00EC7F4A" w14:paraId="4F637E43"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6B0C06" w14:textId="77777777" w:rsidR="00EC7F4A" w:rsidRDefault="00000000">
            <w:r>
              <w:rPr>
                <w:b/>
                <w:bCs/>
              </w:rPr>
              <w:t>Salidas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B91B91" w14:textId="77777777" w:rsidR="00EC7F4A" w:rsidRDefault="00000000">
            <w:r>
              <w:t>Acceso al menú principal.</w:t>
            </w:r>
          </w:p>
        </w:tc>
      </w:tr>
      <w:tr w:rsidR="00EC7F4A" w14:paraId="58152591"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EFC275" w14:textId="77777777" w:rsidR="00EC7F4A" w:rsidRDefault="00000000">
            <w:r>
              <w:rPr>
                <w:b/>
                <w:bCs/>
              </w:rPr>
              <w:t>Postcondición si éxito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03CE7C" w14:textId="77777777" w:rsidR="00EC7F4A" w:rsidRDefault="00000000">
            <w:r>
              <w:t>El sistema inicia una sesión segura para el actor.</w:t>
            </w:r>
          </w:p>
        </w:tc>
      </w:tr>
      <w:tr w:rsidR="00EC7F4A" w14:paraId="34E6F747"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4F0032" w14:textId="77777777" w:rsidR="00EC7F4A" w:rsidRDefault="00000000">
            <w:r>
              <w:rPr>
                <w:b/>
                <w:bCs/>
              </w:rPr>
              <w:t>Postcondición si fallo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C753CE" w14:textId="77777777" w:rsidR="00EC7F4A" w:rsidRDefault="00000000">
            <w:r>
              <w:t>El actor permanece en la pantalla de iniciar sesión con mensaje de error.</w:t>
            </w:r>
          </w:p>
        </w:tc>
      </w:tr>
      <w:tr w:rsidR="00EC7F4A" w14:paraId="207945A2"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A938EF" w14:textId="77777777" w:rsidR="00EC7F4A" w:rsidRDefault="00000000">
            <w:r>
              <w:rPr>
                <w:b/>
                <w:bCs/>
              </w:rPr>
              <w:t>Actores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9F002" w14:textId="77777777" w:rsidR="00EC7F4A" w:rsidRDefault="00000000">
            <w:r>
              <w:t>Usuario, Administrador.</w:t>
            </w:r>
          </w:p>
        </w:tc>
      </w:tr>
      <w:tr w:rsidR="00EC7F4A" w14:paraId="0051669C"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712793" w14:textId="77777777" w:rsidR="00EC7F4A" w:rsidRDefault="00000000">
            <w:r>
              <w:rPr>
                <w:b/>
                <w:bCs/>
              </w:rPr>
              <w:t>Secuencia normal</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08166E" w14:textId="77777777" w:rsidR="00EC7F4A" w:rsidRDefault="00000000">
            <w:r>
              <w:rPr>
                <w:b/>
                <w:bCs/>
              </w:rPr>
              <w:t>Paso</w:t>
            </w:r>
            <w:r>
              <w:t xml:space="preserve"> | </w:t>
            </w:r>
            <w:r>
              <w:rPr>
                <w:b/>
                <w:bCs/>
              </w:rPr>
              <w:t>Acción</w:t>
            </w:r>
          </w:p>
        </w:tc>
      </w:tr>
      <w:tr w:rsidR="00EC7F4A" w14:paraId="27928BAB"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DA30D5"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904421" w14:textId="77777777" w:rsidR="00EC7F4A" w:rsidRDefault="00000000">
            <w:r>
              <w:t>1- El usuario (o Administrador) introduce su nombre de usuario/email y contraseña.</w:t>
            </w:r>
          </w:p>
        </w:tc>
      </w:tr>
      <w:tr w:rsidR="00EC7F4A" w14:paraId="64BCDAC7"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04E541"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DBC90E" w14:textId="77777777" w:rsidR="00EC7F4A" w:rsidRDefault="00000000">
            <w:r>
              <w:t>2- El usuario pulsa el botón "Entrar".</w:t>
            </w:r>
          </w:p>
        </w:tc>
      </w:tr>
      <w:tr w:rsidR="00EC7F4A" w14:paraId="60F05C5A"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21E314"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11477C" w14:textId="77777777" w:rsidR="00EC7F4A" w:rsidRDefault="00000000">
            <w:r>
              <w:t>3- El sistema valida las credenciales contra la base de datos.</w:t>
            </w:r>
          </w:p>
        </w:tc>
      </w:tr>
      <w:tr w:rsidR="00EC7F4A" w14:paraId="1D973C33"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13CFBA"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14BCAF" w14:textId="77777777" w:rsidR="00EC7F4A" w:rsidRDefault="00000000">
            <w:r>
              <w:t>4- El sistema verifica el rol del usuario (Administrador o Estándar).</w:t>
            </w:r>
          </w:p>
        </w:tc>
      </w:tr>
      <w:tr w:rsidR="00EC7F4A" w14:paraId="3C8FD3FA"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ED419E"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FB30E7" w14:textId="77777777" w:rsidR="00EC7F4A" w:rsidRDefault="00000000">
            <w:r>
              <w:t>5- El sistema redirige al panel correspondiente según su rol.</w:t>
            </w:r>
          </w:p>
        </w:tc>
      </w:tr>
      <w:tr w:rsidR="00EC7F4A" w14:paraId="283F9CF0"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C3F14A" w14:textId="77777777" w:rsidR="00EC7F4A" w:rsidRDefault="00000000">
            <w:r>
              <w:rPr>
                <w:b/>
                <w:bCs/>
              </w:rPr>
              <w:t>Secuencias alternativas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0C8B10" w14:textId="77777777" w:rsidR="00EC7F4A" w:rsidRDefault="00000000">
            <w:r>
              <w:rPr>
                <w:b/>
                <w:bCs/>
              </w:rPr>
              <w:t>Paso</w:t>
            </w:r>
            <w:r>
              <w:t xml:space="preserve"> | </w:t>
            </w:r>
            <w:r>
              <w:rPr>
                <w:b/>
                <w:bCs/>
              </w:rPr>
              <w:t>Acción</w:t>
            </w:r>
          </w:p>
        </w:tc>
      </w:tr>
      <w:tr w:rsidR="00EC7F4A" w14:paraId="17DE719F"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74588A"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756633" w14:textId="77777777" w:rsidR="00EC7F4A" w:rsidRDefault="00000000">
            <w:r>
              <w:t>3ª-</w:t>
            </w:r>
            <w:r>
              <w:rPr>
                <w:b/>
                <w:bCs/>
              </w:rPr>
              <w:t xml:space="preserve"> Credenciales incorrectas:</w:t>
            </w:r>
            <w:r>
              <w:t xml:space="preserve"> El sistema no encuentra coincidencia. Muestra "Usuario o contraseña incorrectos" y limpia el campo de contraseña.</w:t>
            </w:r>
          </w:p>
        </w:tc>
      </w:tr>
      <w:tr w:rsidR="00EC7F4A" w14:paraId="2B3D910D"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B991FD"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227DB7" w14:textId="77777777" w:rsidR="00EC7F4A" w:rsidRDefault="00000000">
            <w:r>
              <w:t>3b-</w:t>
            </w:r>
            <w:r>
              <w:rPr>
                <w:b/>
                <w:bCs/>
              </w:rPr>
              <w:t xml:space="preserve"> Cuenta bloqueada:</w:t>
            </w:r>
            <w:r>
              <w:t xml:space="preserve"> El sistema verifica que el usuario está marcado como "Inactivo" o "Baneado". Muestra un mensaje de contacto con soporte.</w:t>
            </w:r>
          </w:p>
        </w:tc>
      </w:tr>
    </w:tbl>
    <w:p w14:paraId="73F262B5" w14:textId="77777777" w:rsidR="00EC7F4A" w:rsidRDefault="00EC7F4A"/>
    <w:tbl>
      <w:tblPr>
        <w:tblW w:w="8488" w:type="dxa"/>
        <w:tblCellMar>
          <w:left w:w="10" w:type="dxa"/>
          <w:right w:w="10" w:type="dxa"/>
        </w:tblCellMar>
        <w:tblLook w:val="04A0" w:firstRow="1" w:lastRow="0" w:firstColumn="1" w:lastColumn="0" w:noHBand="0" w:noVBand="1"/>
      </w:tblPr>
      <w:tblGrid>
        <w:gridCol w:w="2413"/>
        <w:gridCol w:w="6075"/>
      </w:tblGrid>
      <w:tr w:rsidR="00EC7F4A" w14:paraId="0CA96D71" w14:textId="77777777">
        <w:tblPrEx>
          <w:tblCellMar>
            <w:top w:w="0" w:type="dxa"/>
            <w:bottom w:w="0" w:type="dxa"/>
          </w:tblCellMar>
        </w:tblPrEx>
        <w:trPr>
          <w:tblHeader/>
        </w:trPr>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C1A26E" w14:textId="77777777" w:rsidR="00EC7F4A" w:rsidRDefault="00000000">
            <w:r>
              <w:rPr>
                <w:b/>
                <w:bCs/>
              </w:rPr>
              <w:t>CASO DE USO #3</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81265D" w14:textId="77777777" w:rsidR="00EC7F4A" w:rsidRDefault="00000000">
            <w:r>
              <w:rPr>
                <w:b/>
                <w:bCs/>
              </w:rPr>
              <w:t>Recuperar contraseña</w:t>
            </w:r>
          </w:p>
        </w:tc>
      </w:tr>
      <w:tr w:rsidR="00EC7F4A" w14:paraId="4BFDCF91"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D84F9B" w14:textId="77777777" w:rsidR="00EC7F4A" w:rsidRDefault="00000000">
            <w:r>
              <w:rPr>
                <w:b/>
                <w:bCs/>
              </w:rPr>
              <w:t>Objetivo en contexto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2D90E" w14:textId="77777777" w:rsidR="00EC7F4A" w:rsidRDefault="00000000">
            <w:r>
              <w:t>Permitir restablecer el acceso a la cuenta mediante una validación por correo externo.</w:t>
            </w:r>
          </w:p>
        </w:tc>
      </w:tr>
      <w:tr w:rsidR="00EC7F4A" w14:paraId="4B123FE9"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10D394" w14:textId="77777777" w:rsidR="00EC7F4A" w:rsidRDefault="00000000">
            <w:r>
              <w:rPr>
                <w:b/>
                <w:bCs/>
              </w:rPr>
              <w:t>Entradas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91AFCE" w14:textId="77777777" w:rsidR="00EC7F4A" w:rsidRDefault="00000000">
            <w:r>
              <w:t>Correo electrónico.</w:t>
            </w:r>
          </w:p>
        </w:tc>
      </w:tr>
      <w:tr w:rsidR="00EC7F4A" w14:paraId="0E71AE26"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2AB1D4" w14:textId="77777777" w:rsidR="00EC7F4A" w:rsidRDefault="00000000">
            <w:r>
              <w:rPr>
                <w:b/>
                <w:bCs/>
              </w:rPr>
              <w:lastRenderedPageBreak/>
              <w:t>Precondiciones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F4BFDE" w14:textId="77777777" w:rsidR="00EC7F4A" w:rsidRDefault="00000000">
            <w:r>
              <w:t>Ninguna (acceso público).</w:t>
            </w:r>
          </w:p>
        </w:tc>
      </w:tr>
      <w:tr w:rsidR="00EC7F4A" w14:paraId="7D868DC7"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329D14" w14:textId="77777777" w:rsidR="00EC7F4A" w:rsidRDefault="00000000">
            <w:r>
              <w:rPr>
                <w:b/>
                <w:bCs/>
              </w:rPr>
              <w:t>Salidas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C0E7B9" w14:textId="77777777" w:rsidR="00EC7F4A" w:rsidRDefault="00000000">
            <w:r>
              <w:t>Email con enlace de recuperación.</w:t>
            </w:r>
          </w:p>
        </w:tc>
      </w:tr>
      <w:tr w:rsidR="00EC7F4A" w14:paraId="04C4DC6B"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A08E0" w14:textId="77777777" w:rsidR="00EC7F4A" w:rsidRDefault="00000000">
            <w:r>
              <w:rPr>
                <w:b/>
                <w:bCs/>
              </w:rPr>
              <w:t>Postcondición si éxito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333D55" w14:textId="77777777" w:rsidR="00EC7F4A" w:rsidRDefault="00000000">
            <w:r>
              <w:t>Se genera un token temporal de recuperación asociado a la cuenta.</w:t>
            </w:r>
          </w:p>
        </w:tc>
      </w:tr>
      <w:tr w:rsidR="00EC7F4A" w14:paraId="142D8BA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48B623" w14:textId="77777777" w:rsidR="00EC7F4A" w:rsidRDefault="00000000">
            <w:r>
              <w:rPr>
                <w:b/>
                <w:bCs/>
              </w:rPr>
              <w:t>Postcondición si fallo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801835" w14:textId="77777777" w:rsidR="00EC7F4A" w:rsidRDefault="00000000">
            <w:r>
              <w:t>Mensaje de error (o mensaje neutro por seguridad).</w:t>
            </w:r>
          </w:p>
        </w:tc>
      </w:tr>
      <w:tr w:rsidR="00EC7F4A" w14:paraId="5C85AC1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52B2B9" w14:textId="77777777" w:rsidR="00EC7F4A" w:rsidRDefault="00000000">
            <w:r>
              <w:rPr>
                <w:b/>
                <w:bCs/>
              </w:rPr>
              <w:t>Actores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9F3A20" w14:textId="77777777" w:rsidR="00EC7F4A" w:rsidRDefault="00000000">
            <w:r>
              <w:t>Usuario.</w:t>
            </w:r>
          </w:p>
        </w:tc>
      </w:tr>
      <w:tr w:rsidR="00EC7F4A" w14:paraId="71E42A1A"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273590" w14:textId="77777777" w:rsidR="00EC7F4A" w:rsidRDefault="00000000">
            <w:r>
              <w:rPr>
                <w:b/>
                <w:bCs/>
              </w:rPr>
              <w:t>Secuencia normal</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3E94ED" w14:textId="77777777" w:rsidR="00EC7F4A" w:rsidRDefault="00000000">
            <w:r>
              <w:rPr>
                <w:b/>
                <w:bCs/>
              </w:rPr>
              <w:t>Paso</w:t>
            </w:r>
            <w:r>
              <w:t xml:space="preserve"> | </w:t>
            </w:r>
            <w:r>
              <w:rPr>
                <w:b/>
                <w:bCs/>
              </w:rPr>
              <w:t>Acción</w:t>
            </w:r>
          </w:p>
        </w:tc>
      </w:tr>
      <w:tr w:rsidR="00EC7F4A" w14:paraId="6A766B42"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3017C3"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0C7878" w14:textId="77777777" w:rsidR="00EC7F4A" w:rsidRDefault="00000000">
            <w:r>
              <w:t>1- El usuario selecciona "¿Olvidaste tu contraseña?" en la pantalla de iniciar sesión.</w:t>
            </w:r>
          </w:p>
        </w:tc>
      </w:tr>
      <w:tr w:rsidR="00EC7F4A" w14:paraId="76D400E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FDB0BF"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726D33" w14:textId="77777777" w:rsidR="00EC7F4A" w:rsidRDefault="00000000">
            <w:r>
              <w:t>2- El sistema solicita el correo electrónico asociado a la cuenta.</w:t>
            </w:r>
          </w:p>
        </w:tc>
      </w:tr>
      <w:tr w:rsidR="00EC7F4A" w14:paraId="27A4E359"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32E99E"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3934A1" w14:textId="77777777" w:rsidR="00EC7F4A" w:rsidRDefault="00000000">
            <w:r>
              <w:t>3- El usuario introduce el correo y pulsa "Enviar".</w:t>
            </w:r>
          </w:p>
        </w:tc>
      </w:tr>
      <w:tr w:rsidR="00EC7F4A" w14:paraId="764C30D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B2A585"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84D781" w14:textId="77777777" w:rsidR="00EC7F4A" w:rsidRDefault="00000000">
            <w:r>
              <w:t>4- El sistema comprueba que el correo existe en la base de datos.</w:t>
            </w:r>
          </w:p>
        </w:tc>
      </w:tr>
      <w:tr w:rsidR="00EC7F4A" w14:paraId="27A9088A"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F9FAFF"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1EFBA8" w14:textId="77777777" w:rsidR="00EC7F4A" w:rsidRDefault="00000000">
            <w:r>
              <w:t>5- El sistema genera un token de recuperación y envía un email con las instrucciones.</w:t>
            </w:r>
          </w:p>
        </w:tc>
      </w:tr>
      <w:tr w:rsidR="00EC7F4A" w14:paraId="5E04F648"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B96BEE"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6E3C1D" w14:textId="77777777" w:rsidR="00EC7F4A" w:rsidRDefault="00000000">
            <w:r>
              <w:t>6- El sistema muestra un mensaje: "Si el correo es correcto, recibirás instrucciones en breve".</w:t>
            </w:r>
          </w:p>
        </w:tc>
      </w:tr>
      <w:tr w:rsidR="00EC7F4A" w14:paraId="57EF5DA6"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690883" w14:textId="77777777" w:rsidR="00EC7F4A" w:rsidRDefault="00000000">
            <w:r>
              <w:rPr>
                <w:b/>
                <w:bCs/>
              </w:rPr>
              <w:t>Secuencias alternativas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787A0E" w14:textId="77777777" w:rsidR="00EC7F4A" w:rsidRDefault="00000000">
            <w:r>
              <w:rPr>
                <w:b/>
                <w:bCs/>
              </w:rPr>
              <w:t>Paso</w:t>
            </w:r>
            <w:r>
              <w:t xml:space="preserve"> | </w:t>
            </w:r>
            <w:r>
              <w:rPr>
                <w:b/>
                <w:bCs/>
              </w:rPr>
              <w:t>Acción</w:t>
            </w:r>
          </w:p>
        </w:tc>
      </w:tr>
      <w:tr w:rsidR="00EC7F4A" w14:paraId="15AF8909"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E89F2B"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2F03BF" w14:textId="77777777" w:rsidR="00EC7F4A" w:rsidRDefault="00000000">
            <w:r>
              <w:t>4ª-</w:t>
            </w:r>
            <w:r>
              <w:rPr>
                <w:b/>
                <w:bCs/>
              </w:rPr>
              <w:t xml:space="preserve"> Correo no existe:</w:t>
            </w:r>
            <w:r>
              <w:t xml:space="preserve"> El sistema no encuentra el correo. Muestra el mensaje: “Los datos introducidos no coinciden con ninguno de nuestros usuarios”.</w:t>
            </w:r>
          </w:p>
        </w:tc>
      </w:tr>
      <w:tr w:rsidR="00EC7F4A" w14:paraId="46784944"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28DF29"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05E6E8" w14:textId="77777777" w:rsidR="00EC7F4A" w:rsidRDefault="00000000">
            <w:r>
              <w:t>5ª-</w:t>
            </w:r>
            <w:r>
              <w:rPr>
                <w:b/>
                <w:bCs/>
              </w:rPr>
              <w:t xml:space="preserve"> Fallo del servidor de correo:</w:t>
            </w:r>
            <w:r>
              <w:t xml:space="preserve"> El sistema no puede enviar el email por error técnico. Muestra "Error al enviar correo, intente más tarde".</w:t>
            </w:r>
          </w:p>
        </w:tc>
      </w:tr>
    </w:tbl>
    <w:p w14:paraId="0F9FA0A1" w14:textId="77777777" w:rsidR="00EC7F4A" w:rsidRDefault="00EC7F4A"/>
    <w:tbl>
      <w:tblPr>
        <w:tblW w:w="8488" w:type="dxa"/>
        <w:tblCellMar>
          <w:left w:w="10" w:type="dxa"/>
          <w:right w:w="10" w:type="dxa"/>
        </w:tblCellMar>
        <w:tblLook w:val="04A0" w:firstRow="1" w:lastRow="0" w:firstColumn="1" w:lastColumn="0" w:noHBand="0" w:noVBand="1"/>
      </w:tblPr>
      <w:tblGrid>
        <w:gridCol w:w="2457"/>
        <w:gridCol w:w="6031"/>
      </w:tblGrid>
      <w:tr w:rsidR="00EC7F4A" w14:paraId="0FF80FA0" w14:textId="77777777">
        <w:tblPrEx>
          <w:tblCellMar>
            <w:top w:w="0" w:type="dxa"/>
            <w:bottom w:w="0" w:type="dxa"/>
          </w:tblCellMar>
        </w:tblPrEx>
        <w:trPr>
          <w:tblHeader/>
        </w:trPr>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E1FBAE" w14:textId="77777777" w:rsidR="00EC7F4A" w:rsidRDefault="00000000">
            <w:r>
              <w:rPr>
                <w:b/>
                <w:bCs/>
              </w:rPr>
              <w:t>CASO DE USO #4</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812F14" w14:textId="77777777" w:rsidR="00EC7F4A" w:rsidRDefault="00000000">
            <w:r>
              <w:rPr>
                <w:b/>
                <w:bCs/>
              </w:rPr>
              <w:t>Editar perfil</w:t>
            </w:r>
          </w:p>
        </w:tc>
      </w:tr>
      <w:tr w:rsidR="00EC7F4A" w14:paraId="3E4DDA2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7C1C41" w14:textId="77777777" w:rsidR="00EC7F4A" w:rsidRDefault="00000000">
            <w:r>
              <w:rPr>
                <w:b/>
                <w:bCs/>
              </w:rPr>
              <w:t>Objetivo en contexto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54CD1E" w14:textId="77777777" w:rsidR="00EC7F4A" w:rsidRDefault="00000000">
            <w:r>
              <w:t>Permitir al usuario modificar sus propios datos personales.</w:t>
            </w:r>
          </w:p>
        </w:tc>
      </w:tr>
      <w:tr w:rsidR="00EC7F4A" w14:paraId="05B8130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B602D9" w14:textId="77777777" w:rsidR="00EC7F4A" w:rsidRDefault="00000000">
            <w:r>
              <w:rPr>
                <w:b/>
                <w:bCs/>
              </w:rPr>
              <w:t>Entradas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981706" w14:textId="77777777" w:rsidR="00EC7F4A" w:rsidRDefault="00000000">
            <w:r>
              <w:t>Nuevos datos (Foto, dirección, teléfono).</w:t>
            </w:r>
          </w:p>
        </w:tc>
      </w:tr>
      <w:tr w:rsidR="00EC7F4A" w14:paraId="681B250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BDCE55" w14:textId="77777777" w:rsidR="00EC7F4A" w:rsidRDefault="00000000">
            <w:r>
              <w:rPr>
                <w:b/>
                <w:bCs/>
              </w:rPr>
              <w:t>Precondiciones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A1327F" w14:textId="77777777" w:rsidR="00EC7F4A" w:rsidRDefault="00000000">
            <w:r>
              <w:t>El usuario ha iniciado sesión.</w:t>
            </w:r>
          </w:p>
        </w:tc>
      </w:tr>
      <w:tr w:rsidR="00EC7F4A" w14:paraId="231F67CB"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67734C" w14:textId="77777777" w:rsidR="00EC7F4A" w:rsidRDefault="00000000">
            <w:r>
              <w:rPr>
                <w:b/>
                <w:bCs/>
              </w:rPr>
              <w:t>Salidas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BF25F1" w14:textId="77777777" w:rsidR="00EC7F4A" w:rsidRDefault="00000000">
            <w:r>
              <w:t>Perfil actualizado.</w:t>
            </w:r>
          </w:p>
        </w:tc>
      </w:tr>
      <w:tr w:rsidR="00EC7F4A" w14:paraId="2F61E3EF"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D970A" w14:textId="77777777" w:rsidR="00EC7F4A" w:rsidRDefault="00000000">
            <w:r>
              <w:rPr>
                <w:b/>
                <w:bCs/>
              </w:rPr>
              <w:t>Postcondición si éxito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F80843" w14:textId="77777777" w:rsidR="00EC7F4A" w:rsidRDefault="00000000">
            <w:r>
              <w:t>Los datos se actualizan en la base de datos.</w:t>
            </w:r>
          </w:p>
        </w:tc>
      </w:tr>
      <w:tr w:rsidR="00EC7F4A" w14:paraId="320378C7"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720963" w14:textId="77777777" w:rsidR="00EC7F4A" w:rsidRDefault="00000000">
            <w:r>
              <w:rPr>
                <w:b/>
                <w:bCs/>
              </w:rPr>
              <w:t>Postcondición si fallo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EF256" w14:textId="77777777" w:rsidR="00EC7F4A" w:rsidRDefault="00000000">
            <w:r>
              <w:t>Los datos originales se mantienen.</w:t>
            </w:r>
          </w:p>
        </w:tc>
      </w:tr>
      <w:tr w:rsidR="00EC7F4A" w14:paraId="66DD49B3"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3D3239" w14:textId="77777777" w:rsidR="00EC7F4A" w:rsidRDefault="00000000">
            <w:r>
              <w:rPr>
                <w:b/>
                <w:bCs/>
              </w:rPr>
              <w:t>Actores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BC9CEF" w14:textId="77777777" w:rsidR="00EC7F4A" w:rsidRDefault="00000000">
            <w:r>
              <w:t>Usuario.</w:t>
            </w:r>
          </w:p>
        </w:tc>
      </w:tr>
      <w:tr w:rsidR="00EC7F4A" w14:paraId="6FC089D7"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613FCD" w14:textId="77777777" w:rsidR="00EC7F4A" w:rsidRDefault="00000000">
            <w:r>
              <w:rPr>
                <w:b/>
                <w:bCs/>
              </w:rPr>
              <w:t>Secuencia normal</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D98B43" w14:textId="77777777" w:rsidR="00EC7F4A" w:rsidRDefault="00000000">
            <w:r>
              <w:rPr>
                <w:b/>
                <w:bCs/>
              </w:rPr>
              <w:t>Paso</w:t>
            </w:r>
            <w:r>
              <w:t xml:space="preserve"> | </w:t>
            </w:r>
            <w:r>
              <w:rPr>
                <w:b/>
                <w:bCs/>
              </w:rPr>
              <w:t>Acción</w:t>
            </w:r>
          </w:p>
        </w:tc>
      </w:tr>
      <w:tr w:rsidR="00EC7F4A" w14:paraId="4D700DE3"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74EABA"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5DB185" w14:textId="77777777" w:rsidR="00EC7F4A" w:rsidRDefault="00000000">
            <w:r>
              <w:t>1- El usuario accede a la sección "Mi Perfil" y pulsa "Editar".</w:t>
            </w:r>
          </w:p>
        </w:tc>
      </w:tr>
      <w:tr w:rsidR="00EC7F4A" w14:paraId="79F281B6"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D19DBF"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9D91E3" w14:textId="77777777" w:rsidR="00EC7F4A" w:rsidRDefault="00000000">
            <w:r>
              <w:t>2- El sistema carga los datos actuales en el formulario.</w:t>
            </w:r>
          </w:p>
        </w:tc>
      </w:tr>
      <w:tr w:rsidR="00EC7F4A" w14:paraId="07E689EA"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7118F"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199142" w14:textId="77777777" w:rsidR="00EC7F4A" w:rsidRDefault="00000000">
            <w:r>
              <w:t>3- El usuario modifica los campos deseados (</w:t>
            </w:r>
            <w:proofErr w:type="spellStart"/>
            <w:r>
              <w:t>ej</w:t>
            </w:r>
            <w:proofErr w:type="spellEnd"/>
            <w:r>
              <w:t>: teléfono, dirección) y guarda.</w:t>
            </w:r>
          </w:p>
        </w:tc>
      </w:tr>
      <w:tr w:rsidR="00EC7F4A" w14:paraId="0CA6719D"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459014"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52057" w14:textId="77777777" w:rsidR="00EC7F4A" w:rsidRDefault="00000000">
            <w:r>
              <w:t>4- El sistema valida el formato de los nuevos datos.</w:t>
            </w:r>
          </w:p>
        </w:tc>
      </w:tr>
      <w:tr w:rsidR="00EC7F4A" w14:paraId="4A224C9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615CDD"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347967" w14:textId="77777777" w:rsidR="00EC7F4A" w:rsidRDefault="00000000">
            <w:r>
              <w:t>5- El sistema actualiza el registro en la base de datos y confirma el éxito.</w:t>
            </w:r>
          </w:p>
        </w:tc>
      </w:tr>
      <w:tr w:rsidR="00EC7F4A" w14:paraId="445EAD66"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E04319" w14:textId="77777777" w:rsidR="00EC7F4A" w:rsidRDefault="00000000">
            <w:r>
              <w:rPr>
                <w:b/>
                <w:bCs/>
              </w:rPr>
              <w:t>Secuencias alternativas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7AE98D" w14:textId="77777777" w:rsidR="00EC7F4A" w:rsidRDefault="00000000">
            <w:r>
              <w:rPr>
                <w:b/>
                <w:bCs/>
              </w:rPr>
              <w:t>Paso</w:t>
            </w:r>
            <w:r>
              <w:t xml:space="preserve"> | </w:t>
            </w:r>
            <w:r>
              <w:rPr>
                <w:b/>
                <w:bCs/>
              </w:rPr>
              <w:t>Acción</w:t>
            </w:r>
          </w:p>
        </w:tc>
      </w:tr>
      <w:tr w:rsidR="00EC7F4A" w14:paraId="1152A015"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2F0076"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31A9F9" w14:textId="77777777" w:rsidR="00EC7F4A" w:rsidRDefault="00000000">
            <w:r>
              <w:t>4ª-</w:t>
            </w:r>
            <w:r>
              <w:rPr>
                <w:b/>
                <w:bCs/>
              </w:rPr>
              <w:t xml:space="preserve"> Datos inválidos:</w:t>
            </w:r>
            <w:r>
              <w:t xml:space="preserve"> El usuario introduce un formato erróneo (ej. letras en un campo numérico). El sistema resalta el error y no guarda.</w:t>
            </w:r>
          </w:p>
        </w:tc>
      </w:tr>
      <w:tr w:rsidR="00EC7F4A" w14:paraId="3B27958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D40B50"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C2D30E" w14:textId="77777777" w:rsidR="00EC7F4A" w:rsidRDefault="00000000">
            <w:r>
              <w:t>5ª-</w:t>
            </w:r>
            <w:r>
              <w:rPr>
                <w:b/>
                <w:bCs/>
              </w:rPr>
              <w:t xml:space="preserve"> Error de conexión:</w:t>
            </w:r>
            <w:r>
              <w:t xml:space="preserve"> El sistema pierde conexión con la base de datos. Muestra "No se pudieron guardar los cambios".</w:t>
            </w:r>
          </w:p>
        </w:tc>
      </w:tr>
    </w:tbl>
    <w:p w14:paraId="789F5266" w14:textId="77777777" w:rsidR="00EC7F4A" w:rsidRDefault="00EC7F4A"/>
    <w:tbl>
      <w:tblPr>
        <w:tblW w:w="8488" w:type="dxa"/>
        <w:tblCellMar>
          <w:left w:w="10" w:type="dxa"/>
          <w:right w:w="10" w:type="dxa"/>
        </w:tblCellMar>
        <w:tblLook w:val="04A0" w:firstRow="1" w:lastRow="0" w:firstColumn="1" w:lastColumn="0" w:noHBand="0" w:noVBand="1"/>
      </w:tblPr>
      <w:tblGrid>
        <w:gridCol w:w="2424"/>
        <w:gridCol w:w="6064"/>
      </w:tblGrid>
      <w:tr w:rsidR="00EC7F4A" w14:paraId="3FAB7128" w14:textId="77777777">
        <w:tblPrEx>
          <w:tblCellMar>
            <w:top w:w="0" w:type="dxa"/>
            <w:bottom w:w="0" w:type="dxa"/>
          </w:tblCellMar>
        </w:tblPrEx>
        <w:trPr>
          <w:tblHeader/>
        </w:trPr>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28F969" w14:textId="77777777" w:rsidR="00EC7F4A" w:rsidRDefault="00000000">
            <w:r>
              <w:rPr>
                <w:b/>
                <w:bCs/>
              </w:rPr>
              <w:t>CASO DE USO #5</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F4E96B" w14:textId="77777777" w:rsidR="00EC7F4A" w:rsidRDefault="00000000">
            <w:r>
              <w:rPr>
                <w:b/>
                <w:bCs/>
              </w:rPr>
              <w:t>Buscar usuario</w:t>
            </w:r>
          </w:p>
        </w:tc>
      </w:tr>
      <w:tr w:rsidR="00EC7F4A" w14:paraId="18D4C520"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20E9B8" w14:textId="77777777" w:rsidR="00EC7F4A" w:rsidRDefault="00000000">
            <w:r>
              <w:rPr>
                <w:b/>
                <w:bCs/>
              </w:rPr>
              <w:t>Objetivo en contexto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B2F7AF" w14:textId="77777777" w:rsidR="00EC7F4A" w:rsidRDefault="00000000">
            <w:r>
              <w:t>Localizar un usuario específico dentro del sistema.</w:t>
            </w:r>
          </w:p>
        </w:tc>
      </w:tr>
      <w:tr w:rsidR="00EC7F4A" w14:paraId="13FF3A88"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B1A38" w14:textId="77777777" w:rsidR="00EC7F4A" w:rsidRDefault="00000000">
            <w:r>
              <w:rPr>
                <w:b/>
                <w:bCs/>
              </w:rPr>
              <w:t>Entradas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4995A9" w14:textId="77777777" w:rsidR="00EC7F4A" w:rsidRDefault="00000000">
            <w:r>
              <w:t>Criterio de búsqueda (ID, nombre, email).</w:t>
            </w:r>
          </w:p>
        </w:tc>
      </w:tr>
      <w:tr w:rsidR="00EC7F4A" w14:paraId="17563D72"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75277B" w14:textId="77777777" w:rsidR="00EC7F4A" w:rsidRDefault="00000000">
            <w:r>
              <w:rPr>
                <w:b/>
                <w:bCs/>
              </w:rPr>
              <w:t>Precondiciones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787CBD" w14:textId="77777777" w:rsidR="00EC7F4A" w:rsidRDefault="00000000">
            <w:r>
              <w:t>Ser invocado por "Eliminar usuario" o "Modificar perfil Administrador".</w:t>
            </w:r>
          </w:p>
        </w:tc>
      </w:tr>
      <w:tr w:rsidR="00EC7F4A" w14:paraId="122D037C"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800FA2" w14:textId="77777777" w:rsidR="00EC7F4A" w:rsidRDefault="00000000">
            <w:r>
              <w:rPr>
                <w:b/>
                <w:bCs/>
              </w:rPr>
              <w:t>Salidas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E4B628" w14:textId="77777777" w:rsidR="00EC7F4A" w:rsidRDefault="00000000">
            <w:pPr>
              <w:rPr>
                <w:lang w:val="pt-PT"/>
              </w:rPr>
            </w:pPr>
            <w:r>
              <w:rPr>
                <w:lang w:val="pt-PT"/>
              </w:rPr>
              <w:t>Lista de resultados o registro único.</w:t>
            </w:r>
          </w:p>
        </w:tc>
      </w:tr>
      <w:tr w:rsidR="00EC7F4A" w14:paraId="170016F1"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EB758D" w14:textId="77777777" w:rsidR="00EC7F4A" w:rsidRDefault="00000000">
            <w:r>
              <w:rPr>
                <w:b/>
                <w:bCs/>
              </w:rPr>
              <w:t>Postcondición si éxito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098354" w14:textId="77777777" w:rsidR="00EC7F4A" w:rsidRDefault="00000000">
            <w:r>
              <w:t>Se devuelve el objeto "Usuario" seleccionado.</w:t>
            </w:r>
          </w:p>
        </w:tc>
      </w:tr>
      <w:tr w:rsidR="00EC7F4A" w14:paraId="50EEA2A1"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7CE4D4" w14:textId="77777777" w:rsidR="00EC7F4A" w:rsidRDefault="00000000">
            <w:r>
              <w:rPr>
                <w:b/>
                <w:bCs/>
              </w:rPr>
              <w:lastRenderedPageBreak/>
              <w:t>Postcondición si fallo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638B95" w14:textId="77777777" w:rsidR="00EC7F4A" w:rsidRDefault="00000000">
            <w:r>
              <w:t>Retorna lista vacía.</w:t>
            </w:r>
          </w:p>
        </w:tc>
      </w:tr>
      <w:tr w:rsidR="00EC7F4A" w14:paraId="4B3D2089"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E1C99C" w14:textId="77777777" w:rsidR="00EC7F4A" w:rsidRDefault="00000000">
            <w:r>
              <w:rPr>
                <w:b/>
                <w:bCs/>
              </w:rPr>
              <w:t>Actores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005EAF" w14:textId="77777777" w:rsidR="00EC7F4A" w:rsidRDefault="00000000">
            <w:r>
              <w:t>Sistema (invocado por Administrador).</w:t>
            </w:r>
          </w:p>
        </w:tc>
      </w:tr>
      <w:tr w:rsidR="00EC7F4A" w14:paraId="26A0275B"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16141F" w14:textId="77777777" w:rsidR="00EC7F4A" w:rsidRDefault="00000000">
            <w:r>
              <w:rPr>
                <w:b/>
                <w:bCs/>
              </w:rPr>
              <w:t>Secuencia normal</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0E8F68" w14:textId="77777777" w:rsidR="00EC7F4A" w:rsidRDefault="00000000">
            <w:r>
              <w:rPr>
                <w:b/>
                <w:bCs/>
              </w:rPr>
              <w:t>Paso</w:t>
            </w:r>
            <w:r>
              <w:t xml:space="preserve"> | </w:t>
            </w:r>
            <w:r>
              <w:rPr>
                <w:b/>
                <w:bCs/>
              </w:rPr>
              <w:t>Acción</w:t>
            </w:r>
          </w:p>
        </w:tc>
      </w:tr>
      <w:tr w:rsidR="00EC7F4A" w14:paraId="266F5FF9"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129CB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136DFE" w14:textId="77777777" w:rsidR="00EC7F4A" w:rsidRDefault="00000000">
            <w:r>
              <w:t>1- El caso de uso principal (Eliminar/Modificar) invoca la búsqueda.</w:t>
            </w:r>
          </w:p>
        </w:tc>
      </w:tr>
      <w:tr w:rsidR="00EC7F4A" w14:paraId="16E18412"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C19DDD"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D1E8EC" w14:textId="77777777" w:rsidR="00EC7F4A" w:rsidRDefault="00000000">
            <w:r>
              <w:t xml:space="preserve">2- El sistema muestra una barra de búsqueda o listado de usuarios. </w:t>
            </w:r>
          </w:p>
        </w:tc>
      </w:tr>
      <w:tr w:rsidR="00EC7F4A" w14:paraId="444B5DA3"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947450"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3F0FBC" w14:textId="77777777" w:rsidR="00EC7F4A" w:rsidRDefault="00000000">
            <w:r>
              <w:t>3- El Administrador introduce un criterio (Nombre, DNI, Email).</w:t>
            </w:r>
          </w:p>
        </w:tc>
      </w:tr>
      <w:tr w:rsidR="00EC7F4A" w14:paraId="63BBF6DE"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5414D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B0B27C" w14:textId="77777777" w:rsidR="00EC7F4A" w:rsidRDefault="00000000">
            <w:r>
              <w:t>4-El sistema filtra la base de datos según el criterio.</w:t>
            </w:r>
          </w:p>
        </w:tc>
      </w:tr>
      <w:tr w:rsidR="00EC7F4A" w14:paraId="0A0DD3FB"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FA88D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60E3BE" w14:textId="77777777" w:rsidR="00EC7F4A" w:rsidRDefault="00000000">
            <w:r>
              <w:t>5-El sistema muestra los resultados coincidentes para que el Administrador seleccione uno.</w:t>
            </w:r>
          </w:p>
        </w:tc>
      </w:tr>
      <w:tr w:rsidR="00EC7F4A" w14:paraId="2518F413"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8A03A6" w14:textId="77777777" w:rsidR="00EC7F4A" w:rsidRDefault="00000000">
            <w:r>
              <w:rPr>
                <w:b/>
                <w:bCs/>
              </w:rPr>
              <w:t>Secuencias alternativas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BACB5F" w14:textId="77777777" w:rsidR="00EC7F4A" w:rsidRDefault="00000000">
            <w:r>
              <w:rPr>
                <w:b/>
                <w:bCs/>
              </w:rPr>
              <w:t>Paso</w:t>
            </w:r>
            <w:r>
              <w:t xml:space="preserve"> | </w:t>
            </w:r>
            <w:r>
              <w:rPr>
                <w:b/>
                <w:bCs/>
              </w:rPr>
              <w:t>Acción</w:t>
            </w:r>
          </w:p>
        </w:tc>
      </w:tr>
      <w:tr w:rsidR="00EC7F4A" w14:paraId="3E049362"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583A6B"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C5F994" w14:textId="77777777" w:rsidR="00EC7F4A" w:rsidRDefault="00000000">
            <w:r>
              <w:t>5ª-</w:t>
            </w:r>
            <w:r>
              <w:rPr>
                <w:b/>
                <w:bCs/>
              </w:rPr>
              <w:t>Sin resultados:</w:t>
            </w:r>
            <w:r>
              <w:t xml:space="preserve"> El sistema informa "No se encontraron usuarios con ese criterio". El Administrador puede intentar otra búsqueda.</w:t>
            </w:r>
          </w:p>
        </w:tc>
      </w:tr>
    </w:tbl>
    <w:p w14:paraId="5096F0AA" w14:textId="77777777" w:rsidR="00EC7F4A" w:rsidRDefault="00EC7F4A"/>
    <w:tbl>
      <w:tblPr>
        <w:tblW w:w="8488" w:type="dxa"/>
        <w:tblCellMar>
          <w:left w:w="10" w:type="dxa"/>
          <w:right w:w="10" w:type="dxa"/>
        </w:tblCellMar>
        <w:tblLook w:val="04A0" w:firstRow="1" w:lastRow="0" w:firstColumn="1" w:lastColumn="0" w:noHBand="0" w:noVBand="1"/>
      </w:tblPr>
      <w:tblGrid>
        <w:gridCol w:w="2417"/>
        <w:gridCol w:w="6071"/>
      </w:tblGrid>
      <w:tr w:rsidR="00EC7F4A" w14:paraId="5800266A" w14:textId="77777777">
        <w:tblPrEx>
          <w:tblCellMar>
            <w:top w:w="0" w:type="dxa"/>
            <w:bottom w:w="0" w:type="dxa"/>
          </w:tblCellMar>
        </w:tblPrEx>
        <w:trPr>
          <w:tblHeader/>
        </w:trPr>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9B9056" w14:textId="77777777" w:rsidR="00EC7F4A" w:rsidRDefault="00000000">
            <w:r>
              <w:rPr>
                <w:b/>
                <w:bCs/>
              </w:rPr>
              <w:t>CASO DE USO #6</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FD0044" w14:textId="77777777" w:rsidR="00EC7F4A" w:rsidRDefault="00000000">
            <w:r>
              <w:rPr>
                <w:b/>
                <w:bCs/>
              </w:rPr>
              <w:t>Eliminar usuario</w:t>
            </w:r>
          </w:p>
        </w:tc>
      </w:tr>
      <w:tr w:rsidR="00EC7F4A" w14:paraId="0425FDA4"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CE9823" w14:textId="77777777" w:rsidR="00EC7F4A" w:rsidRDefault="00000000">
            <w:r>
              <w:rPr>
                <w:b/>
                <w:bCs/>
              </w:rPr>
              <w:t>Objetivo en contexto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AF3235" w14:textId="77777777" w:rsidR="00EC7F4A" w:rsidRDefault="00000000">
            <w:r>
              <w:t>Dar de baja un usuario del sistema permanentemente.</w:t>
            </w:r>
          </w:p>
        </w:tc>
      </w:tr>
      <w:tr w:rsidR="00EC7F4A" w14:paraId="2D297C30"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801CA6" w14:textId="77777777" w:rsidR="00EC7F4A" w:rsidRDefault="00000000">
            <w:r>
              <w:rPr>
                <w:b/>
                <w:bCs/>
              </w:rPr>
              <w:lastRenderedPageBreak/>
              <w:t>Entradas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D7DC42" w14:textId="77777777" w:rsidR="00EC7F4A" w:rsidRDefault="00000000">
            <w:r>
              <w:t>Selección del usuario a borrar.</w:t>
            </w:r>
          </w:p>
        </w:tc>
      </w:tr>
      <w:tr w:rsidR="00EC7F4A" w14:paraId="2F61093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8DF75C" w14:textId="77777777" w:rsidR="00EC7F4A" w:rsidRDefault="00000000">
            <w:r>
              <w:rPr>
                <w:b/>
                <w:bCs/>
              </w:rPr>
              <w:t>Precondiciones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574790" w14:textId="77777777" w:rsidR="00EC7F4A" w:rsidRDefault="00000000">
            <w:r>
              <w:t>Administrador debe haber iniciado sesión.</w:t>
            </w:r>
          </w:p>
        </w:tc>
      </w:tr>
      <w:tr w:rsidR="00EC7F4A" w14:paraId="6A3E36C2"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AB19C" w14:textId="77777777" w:rsidR="00EC7F4A" w:rsidRDefault="00000000">
            <w:r>
              <w:rPr>
                <w:b/>
                <w:bCs/>
              </w:rPr>
              <w:t>Salidas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C8BDC" w14:textId="77777777" w:rsidR="00EC7F4A" w:rsidRDefault="00000000">
            <w:r>
              <w:t>Confirmación de eliminación.</w:t>
            </w:r>
          </w:p>
        </w:tc>
      </w:tr>
      <w:tr w:rsidR="00EC7F4A" w14:paraId="54C5713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C7A763" w14:textId="77777777" w:rsidR="00EC7F4A" w:rsidRDefault="00000000">
            <w:r>
              <w:rPr>
                <w:b/>
                <w:bCs/>
              </w:rPr>
              <w:t>Postcondición si éxito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6D64EB" w14:textId="77777777" w:rsidR="00EC7F4A" w:rsidRDefault="00000000">
            <w:r>
              <w:t>El usuario ya no existe o no puede acceder.</w:t>
            </w:r>
          </w:p>
        </w:tc>
      </w:tr>
      <w:tr w:rsidR="00EC7F4A" w14:paraId="384E8619"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48599" w14:textId="77777777" w:rsidR="00EC7F4A" w:rsidRDefault="00000000">
            <w:r>
              <w:rPr>
                <w:b/>
                <w:bCs/>
              </w:rPr>
              <w:t>Postcondición si fallo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D610C8" w14:textId="77777777" w:rsidR="00EC7F4A" w:rsidRDefault="00000000">
            <w:r>
              <w:t>El estado del usuario no cambia.</w:t>
            </w:r>
          </w:p>
        </w:tc>
      </w:tr>
      <w:tr w:rsidR="00EC7F4A" w14:paraId="5F5BE33B"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B44D3" w14:textId="77777777" w:rsidR="00EC7F4A" w:rsidRDefault="00000000">
            <w:r>
              <w:rPr>
                <w:b/>
                <w:bCs/>
              </w:rPr>
              <w:t>Actores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0C2108" w14:textId="77777777" w:rsidR="00EC7F4A" w:rsidRDefault="00000000">
            <w:r>
              <w:t>Administrador.</w:t>
            </w:r>
          </w:p>
        </w:tc>
      </w:tr>
      <w:tr w:rsidR="00EC7F4A" w14:paraId="77CA9C1B"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293888" w14:textId="77777777" w:rsidR="00EC7F4A" w:rsidRDefault="00000000">
            <w:r>
              <w:rPr>
                <w:b/>
                <w:bCs/>
              </w:rPr>
              <w:t>Secuencia normal</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6A9B0A" w14:textId="77777777" w:rsidR="00EC7F4A" w:rsidRDefault="00000000">
            <w:r>
              <w:rPr>
                <w:b/>
                <w:bCs/>
              </w:rPr>
              <w:t>Paso</w:t>
            </w:r>
            <w:r>
              <w:t xml:space="preserve"> | </w:t>
            </w:r>
            <w:r>
              <w:rPr>
                <w:b/>
                <w:bCs/>
              </w:rPr>
              <w:t>Acción</w:t>
            </w:r>
          </w:p>
        </w:tc>
      </w:tr>
      <w:tr w:rsidR="00EC7F4A" w14:paraId="684F3C60"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D3B0F8"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38E8FD" w14:textId="77777777" w:rsidR="00EC7F4A" w:rsidRDefault="00000000">
            <w:r>
              <w:t>1-El Administrador accede al módulo de gestión de usuarios.</w:t>
            </w:r>
          </w:p>
        </w:tc>
      </w:tr>
      <w:tr w:rsidR="00EC7F4A" w14:paraId="2C9DC9F2"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CC227D"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53F9AA" w14:textId="77777777" w:rsidR="00EC7F4A" w:rsidRDefault="00000000">
            <w:r>
              <w:t xml:space="preserve">2-Se ejecuta la secuencia de "Buscar usuario" hasta seleccionar uno. (Es el </w:t>
            </w:r>
            <w:proofErr w:type="spellStart"/>
            <w:r>
              <w:t>include</w:t>
            </w:r>
            <w:proofErr w:type="spellEnd"/>
            <w:r>
              <w:t>)</w:t>
            </w:r>
          </w:p>
        </w:tc>
      </w:tr>
      <w:tr w:rsidR="00EC7F4A" w14:paraId="3772523D"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5924ED"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EA7409" w14:textId="77777777" w:rsidR="00EC7F4A" w:rsidRDefault="00000000">
            <w:r>
              <w:t>3-El Administrador selecciona el usuario y pulsa "Eliminar".</w:t>
            </w:r>
          </w:p>
        </w:tc>
      </w:tr>
      <w:tr w:rsidR="00EC7F4A" w14:paraId="052A71F9"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C9C740"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EDBAF7" w14:textId="77777777" w:rsidR="00EC7F4A" w:rsidRDefault="00000000">
            <w:r>
              <w:t>4-El sistema solicita confirmación explícita ("¿Seguro que desea eliminar a X?").</w:t>
            </w:r>
          </w:p>
        </w:tc>
      </w:tr>
      <w:tr w:rsidR="00EC7F4A" w14:paraId="4E0B7FF1"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630193"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402D03" w14:textId="77777777" w:rsidR="00EC7F4A" w:rsidRDefault="00000000">
            <w:r>
              <w:t>5-El Administrador confirma la acción.</w:t>
            </w:r>
          </w:p>
        </w:tc>
      </w:tr>
      <w:tr w:rsidR="00EC7F4A" w14:paraId="59109272"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380EB4"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98D42D" w14:textId="77777777" w:rsidR="00EC7F4A" w:rsidRDefault="00000000">
            <w:r>
              <w:t>6-El sistema borra el registro (o lo marca como eliminado) en la base de datos.</w:t>
            </w:r>
          </w:p>
        </w:tc>
      </w:tr>
      <w:tr w:rsidR="00EC7F4A" w14:paraId="5C550E40"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CEFFEB"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3CD8C6" w14:textId="77777777" w:rsidR="00EC7F4A" w:rsidRDefault="00000000">
            <w:r>
              <w:t>7-El sistema actualiza la lista y notifica la eliminación.</w:t>
            </w:r>
          </w:p>
        </w:tc>
      </w:tr>
      <w:tr w:rsidR="00EC7F4A" w14:paraId="33526EF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10A3DD" w14:textId="77777777" w:rsidR="00EC7F4A" w:rsidRDefault="00000000">
            <w:r>
              <w:rPr>
                <w:b/>
                <w:bCs/>
              </w:rPr>
              <w:lastRenderedPageBreak/>
              <w:t>Secuencias alternativas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B1D5F" w14:textId="77777777" w:rsidR="00EC7F4A" w:rsidRDefault="00000000">
            <w:r>
              <w:rPr>
                <w:b/>
                <w:bCs/>
              </w:rPr>
              <w:t>Paso</w:t>
            </w:r>
            <w:r>
              <w:t xml:space="preserve"> | </w:t>
            </w:r>
            <w:r>
              <w:rPr>
                <w:b/>
                <w:bCs/>
              </w:rPr>
              <w:t>Acción</w:t>
            </w:r>
          </w:p>
        </w:tc>
      </w:tr>
      <w:tr w:rsidR="00EC7F4A" w14:paraId="1FE4457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7724E9"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CFE72C" w14:textId="77777777" w:rsidR="00EC7F4A" w:rsidRDefault="00000000">
            <w:r>
              <w:t>5ª-</w:t>
            </w:r>
            <w:r>
              <w:rPr>
                <w:b/>
                <w:bCs/>
              </w:rPr>
              <w:t>Cancelar:</w:t>
            </w:r>
            <w:r>
              <w:t xml:space="preserve"> El Administrador responde "No" a la confirmación. La operación se aborta y el usuario no se borra.</w:t>
            </w:r>
          </w:p>
        </w:tc>
      </w:tr>
      <w:tr w:rsidR="00EC7F4A" w14:paraId="42819CC1"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4904AE"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453EA8" w14:textId="77777777" w:rsidR="00EC7F4A" w:rsidRDefault="00000000">
            <w:r>
              <w:t>6ª-</w:t>
            </w:r>
            <w:r>
              <w:rPr>
                <w:b/>
                <w:bCs/>
              </w:rPr>
              <w:t>Usuario en uso:</w:t>
            </w:r>
            <w:r>
              <w:t xml:space="preserve"> Si el usuario tiene datos críticos asociados que impiden el borrado, el sistema muestra error de integridad referencial</w:t>
            </w:r>
          </w:p>
        </w:tc>
      </w:tr>
    </w:tbl>
    <w:p w14:paraId="01677D58" w14:textId="77777777" w:rsidR="00EC7F4A" w:rsidRDefault="00EC7F4A"/>
    <w:tbl>
      <w:tblPr>
        <w:tblW w:w="8488" w:type="dxa"/>
        <w:tblCellMar>
          <w:left w:w="10" w:type="dxa"/>
          <w:right w:w="10" w:type="dxa"/>
        </w:tblCellMar>
        <w:tblLook w:val="04A0" w:firstRow="1" w:lastRow="0" w:firstColumn="1" w:lastColumn="0" w:noHBand="0" w:noVBand="1"/>
      </w:tblPr>
      <w:tblGrid>
        <w:gridCol w:w="2356"/>
        <w:gridCol w:w="6132"/>
      </w:tblGrid>
      <w:tr w:rsidR="00EC7F4A" w14:paraId="7FA4BFCC" w14:textId="77777777">
        <w:tblPrEx>
          <w:tblCellMar>
            <w:top w:w="0" w:type="dxa"/>
            <w:bottom w:w="0" w:type="dxa"/>
          </w:tblCellMar>
        </w:tblPrEx>
        <w:trPr>
          <w:tblHeader/>
        </w:trPr>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405BA7" w14:textId="77777777" w:rsidR="00EC7F4A" w:rsidRDefault="00000000">
            <w:r>
              <w:rPr>
                <w:b/>
                <w:bCs/>
              </w:rPr>
              <w:t>CASO DE USO #7</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0908D6" w14:textId="77777777" w:rsidR="00EC7F4A" w:rsidRDefault="00000000">
            <w:r>
              <w:rPr>
                <w:b/>
                <w:bCs/>
              </w:rPr>
              <w:t>Modificar perfil de usuario (Administrador)</w:t>
            </w:r>
          </w:p>
        </w:tc>
      </w:tr>
      <w:tr w:rsidR="00EC7F4A" w14:paraId="12D3CFCD"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5EEEF1" w14:textId="77777777" w:rsidR="00EC7F4A" w:rsidRDefault="00000000">
            <w:r>
              <w:rPr>
                <w:b/>
                <w:bCs/>
              </w:rPr>
              <w:t>Objetivo en contexto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017AE0" w14:textId="77777777" w:rsidR="00EC7F4A" w:rsidRDefault="00000000">
            <w:r>
              <w:t>Permitir al administrador cambiar datos sensibles o roles.</w:t>
            </w:r>
          </w:p>
        </w:tc>
      </w:tr>
      <w:tr w:rsidR="00EC7F4A" w14:paraId="5A6597F6"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D79894" w14:textId="77777777" w:rsidR="00EC7F4A" w:rsidRDefault="00000000">
            <w:r>
              <w:rPr>
                <w:b/>
                <w:bCs/>
              </w:rPr>
              <w:t>Entradas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054CF2" w14:textId="77777777" w:rsidR="00EC7F4A" w:rsidRDefault="00000000">
            <w:r>
              <w:t>Nuevos roles, estado o datos corregidos.</w:t>
            </w:r>
          </w:p>
        </w:tc>
      </w:tr>
      <w:tr w:rsidR="00EC7F4A" w14:paraId="69EA58EB"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38D1D" w14:textId="77777777" w:rsidR="00EC7F4A" w:rsidRDefault="00000000">
            <w:r>
              <w:rPr>
                <w:b/>
                <w:bCs/>
              </w:rPr>
              <w:t>Precondiciones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C955B7" w14:textId="77777777" w:rsidR="00EC7F4A" w:rsidRDefault="00000000">
            <w:r>
              <w:t>Administrador debe haber iniciado sesión.</w:t>
            </w:r>
          </w:p>
        </w:tc>
      </w:tr>
      <w:tr w:rsidR="00EC7F4A" w14:paraId="0CABE054"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6230EC" w14:textId="77777777" w:rsidR="00EC7F4A" w:rsidRDefault="00000000">
            <w:r>
              <w:rPr>
                <w:b/>
                <w:bCs/>
              </w:rPr>
              <w:t>Salidas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FBA9BE" w14:textId="77777777" w:rsidR="00EC7F4A" w:rsidRDefault="00000000">
            <w:r>
              <w:t>Datos del usuario actualizados.</w:t>
            </w:r>
          </w:p>
        </w:tc>
      </w:tr>
      <w:tr w:rsidR="00EC7F4A" w14:paraId="0793124E"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9A532" w14:textId="77777777" w:rsidR="00EC7F4A" w:rsidRDefault="00000000">
            <w:r>
              <w:rPr>
                <w:b/>
                <w:bCs/>
              </w:rPr>
              <w:t>Postcondición si éxito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D34F39" w14:textId="77777777" w:rsidR="00EC7F4A" w:rsidRDefault="00000000">
            <w:r>
              <w:t>El usuario afectado tiene nuevos permisos/datos inmediatamente.</w:t>
            </w:r>
          </w:p>
        </w:tc>
      </w:tr>
      <w:tr w:rsidR="00EC7F4A" w14:paraId="77F82323"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31F096" w14:textId="77777777" w:rsidR="00EC7F4A" w:rsidRDefault="00000000">
            <w:r>
              <w:rPr>
                <w:b/>
                <w:bCs/>
              </w:rPr>
              <w:t>Postcondición si fallo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E77174" w14:textId="77777777" w:rsidR="00EC7F4A" w:rsidRDefault="00000000">
            <w:r>
              <w:t>Sin cambios.</w:t>
            </w:r>
          </w:p>
        </w:tc>
      </w:tr>
      <w:tr w:rsidR="00EC7F4A" w14:paraId="106469FB"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68F82B" w14:textId="77777777" w:rsidR="00EC7F4A" w:rsidRDefault="00000000">
            <w:r>
              <w:rPr>
                <w:b/>
                <w:bCs/>
              </w:rPr>
              <w:t>Actores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05463D" w14:textId="77777777" w:rsidR="00EC7F4A" w:rsidRDefault="00000000">
            <w:r>
              <w:t>Administrador.</w:t>
            </w:r>
          </w:p>
        </w:tc>
      </w:tr>
      <w:tr w:rsidR="00EC7F4A" w14:paraId="4776E246"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427129" w14:textId="77777777" w:rsidR="00EC7F4A" w:rsidRDefault="00000000">
            <w:r>
              <w:rPr>
                <w:b/>
                <w:bCs/>
              </w:rPr>
              <w:t>Secuencia normal</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FC2DD3" w14:textId="77777777" w:rsidR="00EC7F4A" w:rsidRDefault="00000000">
            <w:r>
              <w:rPr>
                <w:b/>
                <w:bCs/>
              </w:rPr>
              <w:t>Paso</w:t>
            </w:r>
            <w:r>
              <w:t xml:space="preserve"> | </w:t>
            </w:r>
            <w:r>
              <w:rPr>
                <w:b/>
                <w:bCs/>
              </w:rPr>
              <w:t>Acción</w:t>
            </w:r>
          </w:p>
        </w:tc>
      </w:tr>
      <w:tr w:rsidR="00EC7F4A" w14:paraId="04C9F07C"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D3837A"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67B64F" w14:textId="77777777" w:rsidR="00EC7F4A" w:rsidRDefault="00000000">
            <w:r>
              <w:t xml:space="preserve">1-El Administrador accede al módulo de gestión. </w:t>
            </w:r>
          </w:p>
        </w:tc>
      </w:tr>
      <w:tr w:rsidR="00EC7F4A" w14:paraId="21420027"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1B7B38"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52F9B3" w14:textId="77777777" w:rsidR="00EC7F4A" w:rsidRDefault="00000000">
            <w:r>
              <w:t>2-Se ejecuta la secuencia de "Buscar usuario" hasta seleccionar uno.</w:t>
            </w:r>
          </w:p>
        </w:tc>
      </w:tr>
      <w:tr w:rsidR="00EC7F4A" w14:paraId="3034D224"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0C8D84"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9DFE63" w14:textId="77777777" w:rsidR="00EC7F4A" w:rsidRDefault="00000000">
            <w:r>
              <w:t>3-El Administrador abre la ficha del usuario para editar.</w:t>
            </w:r>
          </w:p>
        </w:tc>
      </w:tr>
      <w:tr w:rsidR="00EC7F4A" w14:paraId="4623D82E"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6E6F10"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A7BDAA" w14:textId="77777777" w:rsidR="00EC7F4A" w:rsidRDefault="00000000">
            <w:r>
              <w:t>4-El Administrador cambia datos sensibles (</w:t>
            </w:r>
            <w:proofErr w:type="spellStart"/>
            <w:r>
              <w:t>ej</w:t>
            </w:r>
            <w:proofErr w:type="spellEnd"/>
            <w:r>
              <w:t>: Asignar rol de 'Editor', desactivar cuenta)</w:t>
            </w:r>
          </w:p>
        </w:tc>
      </w:tr>
      <w:tr w:rsidR="00EC7F4A" w14:paraId="6D73700B"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294A1B"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0CCF25" w14:textId="77777777" w:rsidR="00EC7F4A" w:rsidRDefault="00000000">
            <w:r>
              <w:t>5-El sistema valida los cambios y guarda en la base de datos.</w:t>
            </w:r>
          </w:p>
        </w:tc>
      </w:tr>
      <w:tr w:rsidR="00EC7F4A" w14:paraId="40AE17FE"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9E3948"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082631" w14:textId="77777777" w:rsidR="00EC7F4A" w:rsidRDefault="00000000">
            <w:r>
              <w:t>6-El sistema confirma "Usuario actualizado correctamente".</w:t>
            </w:r>
          </w:p>
        </w:tc>
      </w:tr>
      <w:tr w:rsidR="00EC7F4A" w14:paraId="056E750D"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DB49AE" w14:textId="77777777" w:rsidR="00EC7F4A" w:rsidRDefault="00000000">
            <w:r>
              <w:rPr>
                <w:b/>
                <w:bCs/>
              </w:rPr>
              <w:t>Secuencias alternativas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A69352" w14:textId="77777777" w:rsidR="00EC7F4A" w:rsidRDefault="00000000">
            <w:r>
              <w:rPr>
                <w:b/>
                <w:bCs/>
              </w:rPr>
              <w:t>Paso</w:t>
            </w:r>
            <w:r>
              <w:t xml:space="preserve"> | </w:t>
            </w:r>
            <w:r>
              <w:rPr>
                <w:b/>
                <w:bCs/>
              </w:rPr>
              <w:t>Acción</w:t>
            </w:r>
          </w:p>
        </w:tc>
      </w:tr>
      <w:tr w:rsidR="00EC7F4A" w14:paraId="667C7E6C"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8D3967"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021C6" w14:textId="77777777" w:rsidR="00EC7F4A" w:rsidRDefault="00000000">
            <w:r>
              <w:t>5ª-</w:t>
            </w:r>
            <w:r>
              <w:rPr>
                <w:b/>
                <w:bCs/>
              </w:rPr>
              <w:t>Conflicto de Roles:</w:t>
            </w:r>
            <w:r>
              <w:t xml:space="preserve"> El Administrador intenta quitar el rol de Administrador al último administrador del sistema. El sistema lo impide para no dejar al mismo sin administradores.</w:t>
            </w:r>
          </w:p>
        </w:tc>
      </w:tr>
      <w:tr w:rsidR="00EC7F4A" w14:paraId="61DA85B0"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0AD8BD"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29ACE5" w14:textId="77777777" w:rsidR="00EC7F4A" w:rsidRDefault="00000000">
            <w:r>
              <w:t>5b-</w:t>
            </w:r>
            <w:r>
              <w:rPr>
                <w:b/>
                <w:bCs/>
              </w:rPr>
              <w:t>Datos inválidos:</w:t>
            </w:r>
            <w:r>
              <w:t xml:space="preserve"> El Administrador introduce un email que ya pertenece a otro usuario. El sistema muestra error de duplicidad.</w:t>
            </w:r>
          </w:p>
        </w:tc>
      </w:tr>
    </w:tbl>
    <w:p w14:paraId="17478922" w14:textId="77777777" w:rsidR="00EC7F4A" w:rsidRDefault="00EC7F4A"/>
    <w:p w14:paraId="2E6488D0" w14:textId="77777777" w:rsidR="00EC7F4A" w:rsidRDefault="00000000">
      <w:pPr>
        <w:rPr>
          <w:b/>
          <w:bCs/>
        </w:rPr>
      </w:pPr>
      <w:r>
        <w:rPr>
          <w:rFonts w:ascii="Cambria" w:hAnsi="Cambria"/>
          <w:b/>
          <w:bCs/>
          <w:sz w:val="24"/>
        </w:rPr>
        <w:t>-Diagramas de actividad</w:t>
      </w:r>
    </w:p>
    <w:p w14:paraId="61E15486" w14:textId="77777777" w:rsidR="00EC7F4A" w:rsidRDefault="00000000">
      <w:pPr>
        <w:ind w:firstLine="708"/>
        <w:rPr>
          <w:b/>
          <w:bCs/>
        </w:rPr>
      </w:pPr>
      <w:r>
        <w:rPr>
          <w:rFonts w:ascii="Cambria" w:hAnsi="Cambria"/>
          <w:b/>
          <w:bCs/>
          <w:sz w:val="24"/>
        </w:rPr>
        <w:t xml:space="preserve"> -Inicio de sesión:</w:t>
      </w:r>
    </w:p>
    <w:p w14:paraId="1C748507" w14:textId="77777777" w:rsidR="00EC7F4A" w:rsidRDefault="00000000">
      <w:pPr>
        <w:ind w:firstLine="708"/>
      </w:pPr>
      <w:r>
        <w:rPr>
          <w:rFonts w:ascii="Cambria" w:hAnsi="Cambria"/>
          <w:noProof/>
          <w:sz w:val="24"/>
        </w:rPr>
        <w:lastRenderedPageBreak/>
        <w:drawing>
          <wp:inline distT="0" distB="0" distL="0" distR="0" wp14:anchorId="33808CD5" wp14:editId="65A7A244">
            <wp:extent cx="4283625" cy="5074965"/>
            <wp:effectExtent l="0" t="0" r="2625" b="0"/>
            <wp:docPr id="93093449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83625" cy="5074965"/>
                    </a:xfrm>
                    <a:prstGeom prst="rect">
                      <a:avLst/>
                    </a:prstGeom>
                    <a:noFill/>
                    <a:ln>
                      <a:noFill/>
                      <a:prstDash/>
                    </a:ln>
                  </pic:spPr>
                </pic:pic>
              </a:graphicData>
            </a:graphic>
          </wp:inline>
        </w:drawing>
      </w:r>
    </w:p>
    <w:p w14:paraId="3D202A0C" w14:textId="77777777" w:rsidR="00EC7F4A" w:rsidRDefault="00000000">
      <w:pPr>
        <w:ind w:firstLine="708"/>
      </w:pPr>
      <w:r>
        <w:rPr>
          <w:rFonts w:ascii="Cambria" w:hAnsi="Cambria"/>
          <w:sz w:val="24"/>
        </w:rPr>
        <w:t>-</w:t>
      </w:r>
      <w:r>
        <w:rPr>
          <w:rFonts w:ascii="Cambria" w:hAnsi="Cambria"/>
          <w:b/>
          <w:bCs/>
          <w:sz w:val="24"/>
        </w:rPr>
        <w:t>Eliminar usuario (Administrador)</w:t>
      </w:r>
    </w:p>
    <w:p w14:paraId="15F9D34C" w14:textId="77777777" w:rsidR="00EC7F4A" w:rsidRDefault="00000000">
      <w:pPr>
        <w:ind w:firstLine="708"/>
      </w:pPr>
      <w:r>
        <w:rPr>
          <w:rFonts w:ascii="Cambria" w:hAnsi="Cambria"/>
          <w:noProof/>
          <w:sz w:val="24"/>
        </w:rPr>
        <w:lastRenderedPageBreak/>
        <w:drawing>
          <wp:inline distT="0" distB="0" distL="0" distR="0" wp14:anchorId="6B08F134" wp14:editId="511A4450">
            <wp:extent cx="5363431" cy="4974491"/>
            <wp:effectExtent l="0" t="0" r="8669" b="0"/>
            <wp:docPr id="7310577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63431" cy="4974491"/>
                    </a:xfrm>
                    <a:prstGeom prst="rect">
                      <a:avLst/>
                    </a:prstGeom>
                    <a:noFill/>
                    <a:ln>
                      <a:noFill/>
                      <a:prstDash/>
                    </a:ln>
                  </pic:spPr>
                </pic:pic>
              </a:graphicData>
            </a:graphic>
          </wp:inline>
        </w:drawing>
      </w:r>
    </w:p>
    <w:p w14:paraId="2C2BC248" w14:textId="77777777" w:rsidR="00EC7F4A" w:rsidRDefault="00EC7F4A">
      <w:pPr>
        <w:ind w:firstLine="708"/>
      </w:pPr>
    </w:p>
    <w:p w14:paraId="25C91C6C" w14:textId="77777777" w:rsidR="00EC7F4A" w:rsidRDefault="00EC7F4A">
      <w:pPr>
        <w:ind w:firstLine="708"/>
      </w:pPr>
    </w:p>
    <w:p w14:paraId="2F543407" w14:textId="77777777" w:rsidR="00EC7F4A" w:rsidRDefault="00EC7F4A">
      <w:pPr>
        <w:ind w:firstLine="708"/>
      </w:pPr>
    </w:p>
    <w:p w14:paraId="4C5CAD62" w14:textId="77777777" w:rsidR="00EC7F4A" w:rsidRDefault="00EC7F4A">
      <w:pPr>
        <w:ind w:firstLine="708"/>
      </w:pPr>
    </w:p>
    <w:p w14:paraId="1A747553" w14:textId="77777777" w:rsidR="00EC7F4A" w:rsidRDefault="00EC7F4A">
      <w:pPr>
        <w:ind w:firstLine="708"/>
      </w:pPr>
    </w:p>
    <w:p w14:paraId="00C5BA23" w14:textId="77777777" w:rsidR="00EC7F4A" w:rsidRDefault="00EC7F4A">
      <w:pPr>
        <w:ind w:firstLine="708"/>
      </w:pPr>
    </w:p>
    <w:p w14:paraId="3C82810B" w14:textId="77777777" w:rsidR="00EC7F4A" w:rsidRDefault="00EC7F4A">
      <w:pPr>
        <w:ind w:firstLine="708"/>
      </w:pPr>
    </w:p>
    <w:p w14:paraId="759D62E7" w14:textId="77777777" w:rsidR="00EC7F4A" w:rsidRDefault="00EC7F4A">
      <w:pPr>
        <w:ind w:firstLine="708"/>
      </w:pPr>
    </w:p>
    <w:p w14:paraId="31E83067" w14:textId="77777777" w:rsidR="00EC7F4A" w:rsidRDefault="00EC7F4A">
      <w:pPr>
        <w:ind w:firstLine="708"/>
      </w:pPr>
    </w:p>
    <w:p w14:paraId="3395BC41" w14:textId="77777777" w:rsidR="00EC7F4A" w:rsidRDefault="00EC7F4A">
      <w:pPr>
        <w:ind w:firstLine="708"/>
      </w:pPr>
    </w:p>
    <w:p w14:paraId="1263E57A" w14:textId="77777777" w:rsidR="00EC7F4A" w:rsidRDefault="00EC7F4A">
      <w:pPr>
        <w:ind w:firstLine="708"/>
      </w:pPr>
    </w:p>
    <w:p w14:paraId="1D674753" w14:textId="77777777" w:rsidR="00EC7F4A" w:rsidRDefault="00000000">
      <w:pPr>
        <w:ind w:firstLine="708"/>
        <w:rPr>
          <w:b/>
          <w:bCs/>
        </w:rPr>
      </w:pPr>
      <w:r>
        <w:rPr>
          <w:rFonts w:ascii="Cambria" w:hAnsi="Cambria"/>
          <w:b/>
          <w:bCs/>
          <w:color w:val="F4B166"/>
          <w:sz w:val="30"/>
        </w:rPr>
        <w:t>6.2.2-Subsistema de datos y estadísticas.</w:t>
      </w:r>
    </w:p>
    <w:p w14:paraId="1E27F201" w14:textId="77777777" w:rsidR="00EC7F4A" w:rsidRDefault="00000000">
      <w:pPr>
        <w:ind w:firstLine="708"/>
        <w:rPr>
          <w:b/>
          <w:bCs/>
        </w:rPr>
      </w:pPr>
      <w:r>
        <w:rPr>
          <w:rFonts w:ascii="Cambria" w:hAnsi="Cambria"/>
          <w:b/>
          <w:bCs/>
          <w:sz w:val="24"/>
        </w:rPr>
        <w:lastRenderedPageBreak/>
        <w:tab/>
        <w:t>-Diagrama de casos de uso</w:t>
      </w:r>
    </w:p>
    <w:p w14:paraId="7D7BC256" w14:textId="77777777" w:rsidR="00EC7F4A" w:rsidRDefault="00000000">
      <w:pPr>
        <w:ind w:firstLine="708"/>
      </w:pPr>
      <w:r>
        <w:rPr>
          <w:rFonts w:ascii="Cambria" w:hAnsi="Cambria"/>
          <w:b/>
          <w:bCs/>
          <w:noProof/>
          <w:sz w:val="24"/>
        </w:rPr>
        <w:drawing>
          <wp:inline distT="0" distB="0" distL="0" distR="0" wp14:anchorId="77BB849B" wp14:editId="6FDB1C73">
            <wp:extent cx="5400044" cy="5114294"/>
            <wp:effectExtent l="0" t="0" r="0" b="0"/>
            <wp:docPr id="1004582313"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00044" cy="5114294"/>
                    </a:xfrm>
                    <a:prstGeom prst="rect">
                      <a:avLst/>
                    </a:prstGeom>
                    <a:noFill/>
                    <a:ln>
                      <a:noFill/>
                      <a:prstDash/>
                    </a:ln>
                  </pic:spPr>
                </pic:pic>
              </a:graphicData>
            </a:graphic>
          </wp:inline>
        </w:drawing>
      </w:r>
    </w:p>
    <w:p w14:paraId="0FDB635E" w14:textId="77777777" w:rsidR="00EC7F4A" w:rsidRDefault="00000000">
      <w:pPr>
        <w:ind w:left="708" w:firstLine="708"/>
        <w:rPr>
          <w:b/>
          <w:bCs/>
        </w:rPr>
      </w:pPr>
      <w:r>
        <w:rPr>
          <w:rFonts w:ascii="Cambria" w:hAnsi="Cambria"/>
          <w:b/>
          <w:bCs/>
          <w:sz w:val="24"/>
        </w:rPr>
        <w:t>-Casos de uso especificados</w:t>
      </w:r>
    </w:p>
    <w:tbl>
      <w:tblPr>
        <w:tblW w:w="8488" w:type="dxa"/>
        <w:tblCellMar>
          <w:left w:w="10" w:type="dxa"/>
          <w:right w:w="10" w:type="dxa"/>
        </w:tblCellMar>
        <w:tblLook w:val="04A0" w:firstRow="1" w:lastRow="0" w:firstColumn="1" w:lastColumn="0" w:noHBand="0" w:noVBand="1"/>
      </w:tblPr>
      <w:tblGrid>
        <w:gridCol w:w="2367"/>
        <w:gridCol w:w="6121"/>
      </w:tblGrid>
      <w:tr w:rsidR="00EC7F4A" w14:paraId="4486B2C7" w14:textId="77777777">
        <w:tblPrEx>
          <w:tblCellMar>
            <w:top w:w="0" w:type="dxa"/>
            <w:bottom w:w="0" w:type="dxa"/>
          </w:tblCellMar>
        </w:tblPrEx>
        <w:trPr>
          <w:tblHeader/>
        </w:trPr>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7FC604" w14:textId="77777777" w:rsidR="00EC7F4A" w:rsidRDefault="00000000">
            <w:pPr>
              <w:rPr>
                <w:b/>
                <w:bCs/>
              </w:rPr>
            </w:pPr>
            <w:r>
              <w:rPr>
                <w:b/>
                <w:bCs/>
              </w:rPr>
              <w:t>CASO DE USO #1</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DC827C" w14:textId="77777777" w:rsidR="00EC7F4A" w:rsidRDefault="00000000">
            <w:pPr>
              <w:rPr>
                <w:b/>
                <w:bCs/>
              </w:rPr>
            </w:pPr>
            <w:r>
              <w:rPr>
                <w:b/>
                <w:bCs/>
              </w:rPr>
              <w:t>Consultar Estadísticas Simples</w:t>
            </w:r>
          </w:p>
        </w:tc>
      </w:tr>
      <w:tr w:rsidR="00EC7F4A" w14:paraId="6B323ADF"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854D10" w14:textId="77777777" w:rsidR="00EC7F4A" w:rsidRDefault="00000000">
            <w:pPr>
              <w:rPr>
                <w:b/>
                <w:bCs/>
              </w:rPr>
            </w:pPr>
            <w:r>
              <w:rPr>
                <w:b/>
                <w:bCs/>
              </w:rPr>
              <w:t>Objetivo en contexto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EA57AC" w14:textId="77777777" w:rsidR="00EC7F4A" w:rsidRDefault="00000000">
            <w:r>
              <w:t>Permitir al usuario conocer su rendimiento global básico (porcentaje de victorias vs derrotas).</w:t>
            </w:r>
          </w:p>
        </w:tc>
      </w:tr>
      <w:tr w:rsidR="00EC7F4A" w14:paraId="62205B01"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09719B" w14:textId="77777777" w:rsidR="00EC7F4A" w:rsidRDefault="00000000">
            <w:pPr>
              <w:rPr>
                <w:b/>
                <w:bCs/>
              </w:rPr>
            </w:pPr>
            <w:r>
              <w:rPr>
                <w:b/>
                <w:bCs/>
              </w:rPr>
              <w:t>Entradas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57ECB2" w14:textId="77777777" w:rsidR="00EC7F4A" w:rsidRDefault="00000000">
            <w:r>
              <w:t>Selección de periodo (opcional: Hoy, Total).</w:t>
            </w:r>
          </w:p>
        </w:tc>
      </w:tr>
      <w:tr w:rsidR="00EC7F4A" w14:paraId="6FA60BB1"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5021B7" w14:textId="77777777" w:rsidR="00EC7F4A" w:rsidRDefault="00000000">
            <w:pPr>
              <w:rPr>
                <w:b/>
                <w:bCs/>
              </w:rPr>
            </w:pPr>
            <w:r>
              <w:rPr>
                <w:b/>
                <w:bCs/>
              </w:rPr>
              <w:t>Precondiciones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2A0F9F" w14:textId="77777777" w:rsidR="00EC7F4A" w:rsidRDefault="00000000">
            <w:r>
              <w:t>El usuario debe haber iniciado sesión y haber jugado al menos un escenario.</w:t>
            </w:r>
          </w:p>
        </w:tc>
      </w:tr>
      <w:tr w:rsidR="00EC7F4A" w14:paraId="4CA9A5E8"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1B89B3" w14:textId="77777777" w:rsidR="00EC7F4A" w:rsidRDefault="00000000">
            <w:pPr>
              <w:rPr>
                <w:b/>
                <w:bCs/>
              </w:rPr>
            </w:pPr>
            <w:r>
              <w:rPr>
                <w:b/>
                <w:bCs/>
              </w:rPr>
              <w:t>Salidas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7E705E" w14:textId="77777777" w:rsidR="00EC7F4A" w:rsidRDefault="00000000">
            <w:r>
              <w:t>Gráficos circulares y contadores de Aciertos/Fallos.</w:t>
            </w:r>
          </w:p>
        </w:tc>
      </w:tr>
      <w:tr w:rsidR="00EC7F4A" w14:paraId="188EC390"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4E945E" w14:textId="77777777" w:rsidR="00EC7F4A" w:rsidRDefault="00000000">
            <w:pPr>
              <w:rPr>
                <w:b/>
                <w:bCs/>
              </w:rPr>
            </w:pPr>
            <w:r>
              <w:rPr>
                <w:b/>
                <w:bCs/>
              </w:rPr>
              <w:lastRenderedPageBreak/>
              <w:t>Postcondición si éxito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9EA0E2" w14:textId="77777777" w:rsidR="00EC7F4A" w:rsidRDefault="00000000">
            <w:r>
              <w:t>Se visualiza la información actualizada en pantalla.</w:t>
            </w:r>
          </w:p>
        </w:tc>
      </w:tr>
      <w:tr w:rsidR="00EC7F4A" w14:paraId="30398428"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F12D66" w14:textId="77777777" w:rsidR="00EC7F4A" w:rsidRDefault="00000000">
            <w:pPr>
              <w:rPr>
                <w:b/>
                <w:bCs/>
              </w:rPr>
            </w:pPr>
            <w:r>
              <w:rPr>
                <w:b/>
                <w:bCs/>
              </w:rPr>
              <w:t>Postcondición si fallo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6783D6" w14:textId="77777777" w:rsidR="00EC7F4A" w:rsidRDefault="00000000">
            <w:r>
              <w:t>Se muestra mensaje indicando que no hay datos suficientes.</w:t>
            </w:r>
          </w:p>
        </w:tc>
      </w:tr>
      <w:tr w:rsidR="00EC7F4A" w14:paraId="1762C4C5"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8FBD16" w14:textId="77777777" w:rsidR="00EC7F4A" w:rsidRDefault="00000000">
            <w:pPr>
              <w:rPr>
                <w:b/>
                <w:bCs/>
              </w:rPr>
            </w:pPr>
            <w:r>
              <w:rPr>
                <w:b/>
                <w:bCs/>
              </w:rPr>
              <w:t>Actores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55C492" w14:textId="77777777" w:rsidR="00EC7F4A" w:rsidRDefault="00000000">
            <w:r>
              <w:t>Usuario (Básico).</w:t>
            </w:r>
          </w:p>
        </w:tc>
      </w:tr>
      <w:tr w:rsidR="00EC7F4A" w14:paraId="47A69C0A"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238817" w14:textId="77777777" w:rsidR="00EC7F4A" w:rsidRDefault="00000000">
            <w:pPr>
              <w:rPr>
                <w:b/>
                <w:bCs/>
              </w:rPr>
            </w:pPr>
            <w:r>
              <w:rPr>
                <w:b/>
                <w:bCs/>
              </w:rPr>
              <w:t>Secuencia normal</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28C1FB" w14:textId="77777777" w:rsidR="00EC7F4A" w:rsidRDefault="00000000">
            <w:r>
              <w:t>Paso | Acción</w:t>
            </w:r>
          </w:p>
        </w:tc>
      </w:tr>
      <w:tr w:rsidR="00EC7F4A" w14:paraId="09EA556B"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BD0E03"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F75E3" w14:textId="77777777" w:rsidR="00EC7F4A" w:rsidRDefault="00000000">
            <w:r>
              <w:t>1-El usuario accede al menú principal y selecciona la sección "Estadísticas".</w:t>
            </w:r>
          </w:p>
        </w:tc>
      </w:tr>
      <w:tr w:rsidR="00EC7F4A" w14:paraId="2426AD6F"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DB9613"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195D8C" w14:textId="77777777" w:rsidR="00EC7F4A" w:rsidRDefault="00000000">
            <w:r>
              <w:t>2-El sistema recupera el historial total de escenarios jugadas por el usuario.</w:t>
            </w:r>
          </w:p>
        </w:tc>
      </w:tr>
      <w:tr w:rsidR="00EC7F4A" w14:paraId="378B5C92"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D8529D"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E64253" w14:textId="77777777" w:rsidR="00EC7F4A" w:rsidRDefault="00000000">
            <w:r>
              <w:t>3-El sistema calcula los totales de aciertos y fallos en los escenarios</w:t>
            </w:r>
          </w:p>
        </w:tc>
      </w:tr>
      <w:tr w:rsidR="00EC7F4A" w14:paraId="6524C224"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6B0E86"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192171" w14:textId="77777777" w:rsidR="00EC7F4A" w:rsidRDefault="00000000">
            <w:r>
              <w:t>4-El sistema genera y muestra un gráfico circular con los porcentajes de acierto.</w:t>
            </w:r>
          </w:p>
        </w:tc>
      </w:tr>
      <w:tr w:rsidR="00EC7F4A" w14:paraId="30838EEB"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38D3F7" w14:textId="77777777" w:rsidR="00EC7F4A" w:rsidRDefault="00000000">
            <w:pPr>
              <w:rPr>
                <w:b/>
                <w:bCs/>
              </w:rPr>
            </w:pPr>
            <w:r>
              <w:rPr>
                <w:b/>
                <w:bCs/>
              </w:rPr>
              <w:t>Secuencias alternativas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28925A" w14:textId="77777777" w:rsidR="00EC7F4A" w:rsidRDefault="00000000">
            <w:r>
              <w:t>Paso | Acción</w:t>
            </w:r>
          </w:p>
        </w:tc>
      </w:tr>
      <w:tr w:rsidR="00EC7F4A" w14:paraId="3F26E792"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0E898A"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BF4781" w14:textId="77777777" w:rsidR="00EC7F4A" w:rsidRDefault="00000000">
            <w:r>
              <w:t>2ª-</w:t>
            </w:r>
            <w:r>
              <w:rPr>
                <w:b/>
                <w:bCs/>
              </w:rPr>
              <w:t>Usuario nuevo:</w:t>
            </w:r>
            <w:r>
              <w:t xml:space="preserve"> El sistema detecta que el historial está vacío (0 escenarios jugados). Muestra un mensaje amigable: "Aún no tienes estadísticas. ¡Juega tu primer escenario!".</w:t>
            </w:r>
          </w:p>
        </w:tc>
      </w:tr>
      <w:tr w:rsidR="00EC7F4A" w14:paraId="263CEB0C"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8E9F5C"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8465A9" w14:textId="77777777" w:rsidR="00EC7F4A" w:rsidRDefault="00000000">
            <w:r>
              <w:t>2b-</w:t>
            </w:r>
            <w:r>
              <w:rPr>
                <w:b/>
                <w:bCs/>
              </w:rPr>
              <w:t>Error de conexión:</w:t>
            </w:r>
            <w:r>
              <w:t xml:space="preserve"> No se pueden recuperar los datos del servidor. Se muestra un mensaje de "Intentando reconectar...".</w:t>
            </w:r>
          </w:p>
        </w:tc>
      </w:tr>
    </w:tbl>
    <w:p w14:paraId="0A11FF5C" w14:textId="77777777" w:rsidR="00EC7F4A" w:rsidRDefault="00EC7F4A">
      <w:pPr>
        <w:rPr>
          <w:b/>
          <w:bCs/>
        </w:rPr>
      </w:pPr>
    </w:p>
    <w:tbl>
      <w:tblPr>
        <w:tblW w:w="8488" w:type="dxa"/>
        <w:tblCellMar>
          <w:left w:w="10" w:type="dxa"/>
          <w:right w:w="10" w:type="dxa"/>
        </w:tblCellMar>
        <w:tblLook w:val="04A0" w:firstRow="1" w:lastRow="0" w:firstColumn="1" w:lastColumn="0" w:noHBand="0" w:noVBand="1"/>
      </w:tblPr>
      <w:tblGrid>
        <w:gridCol w:w="2377"/>
        <w:gridCol w:w="6111"/>
      </w:tblGrid>
      <w:tr w:rsidR="00EC7F4A" w14:paraId="485FBDDB" w14:textId="77777777">
        <w:tblPrEx>
          <w:tblCellMar>
            <w:top w:w="0" w:type="dxa"/>
            <w:bottom w:w="0" w:type="dxa"/>
          </w:tblCellMar>
        </w:tblPrEx>
        <w:trPr>
          <w:tblHeader/>
        </w:trPr>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7E1149" w14:textId="77777777" w:rsidR="00EC7F4A" w:rsidRDefault="00000000">
            <w:pPr>
              <w:rPr>
                <w:b/>
                <w:bCs/>
              </w:rPr>
            </w:pPr>
            <w:r>
              <w:rPr>
                <w:b/>
                <w:bCs/>
              </w:rPr>
              <w:lastRenderedPageBreak/>
              <w:t>CASO DE USO #2</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6A0572" w14:textId="77777777" w:rsidR="00EC7F4A" w:rsidRDefault="00000000">
            <w:pPr>
              <w:rPr>
                <w:b/>
                <w:bCs/>
              </w:rPr>
            </w:pPr>
            <w:r>
              <w:rPr>
                <w:b/>
                <w:bCs/>
              </w:rPr>
              <w:t>Visualizar Gráficas de Evolución Temporal</w:t>
            </w:r>
          </w:p>
        </w:tc>
      </w:tr>
      <w:tr w:rsidR="00EC7F4A" w14:paraId="2647BE62"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03536D" w14:textId="77777777" w:rsidR="00EC7F4A" w:rsidRDefault="00000000">
            <w:pPr>
              <w:rPr>
                <w:b/>
                <w:bCs/>
              </w:rPr>
            </w:pPr>
            <w:r>
              <w:rPr>
                <w:b/>
                <w:bCs/>
              </w:rPr>
              <w:t>Objetivo en contexto</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A44068" w14:textId="77777777" w:rsidR="00EC7F4A" w:rsidRDefault="00000000">
            <w:r>
              <w:t>Ver cómo ha mejorado (o empeorado) el nivel de juego a lo largo del tiempo.</w:t>
            </w:r>
          </w:p>
        </w:tc>
      </w:tr>
      <w:tr w:rsidR="00EC7F4A" w14:paraId="548E99A6"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5F7EF5" w14:textId="77777777" w:rsidR="00EC7F4A" w:rsidRDefault="00000000">
            <w:pPr>
              <w:rPr>
                <w:b/>
                <w:bCs/>
              </w:rPr>
            </w:pPr>
            <w:r>
              <w:rPr>
                <w:b/>
                <w:bCs/>
              </w:rPr>
              <w:t>Entradas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96502C" w14:textId="77777777" w:rsidR="00EC7F4A" w:rsidRDefault="00000000">
            <w:r>
              <w:t>Rango de fechas (Último mes, Último año, Personalizado).</w:t>
            </w:r>
          </w:p>
        </w:tc>
      </w:tr>
      <w:tr w:rsidR="00EC7F4A" w14:paraId="50173D46"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A96432" w14:textId="77777777" w:rsidR="00EC7F4A" w:rsidRDefault="00000000">
            <w:pPr>
              <w:rPr>
                <w:b/>
                <w:bCs/>
              </w:rPr>
            </w:pPr>
            <w:r>
              <w:rPr>
                <w:b/>
                <w:bCs/>
              </w:rPr>
              <w:t>Precondiciones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75CBC5" w14:textId="77777777" w:rsidR="00EC7F4A" w:rsidRDefault="00000000">
            <w:r>
              <w:t>Usuario debe haber iniciado sesión y poseer una Suscripción PRO (o Elite) activa.</w:t>
            </w:r>
          </w:p>
        </w:tc>
      </w:tr>
      <w:tr w:rsidR="00EC7F4A" w14:paraId="34EB272C"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96982C" w14:textId="77777777" w:rsidR="00EC7F4A" w:rsidRDefault="00000000">
            <w:pPr>
              <w:rPr>
                <w:b/>
                <w:bCs/>
              </w:rPr>
            </w:pPr>
            <w:r>
              <w:rPr>
                <w:b/>
                <w:bCs/>
              </w:rPr>
              <w:t>Salidas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589F7B" w14:textId="77777777" w:rsidR="00EC7F4A" w:rsidRDefault="00000000">
            <w:r>
              <w:t>Gráfica lineal de evolución de ELO o puntuación.</w:t>
            </w:r>
          </w:p>
        </w:tc>
      </w:tr>
      <w:tr w:rsidR="00EC7F4A" w14:paraId="0836C00B"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4A95A1" w14:textId="77777777" w:rsidR="00EC7F4A" w:rsidRDefault="00000000">
            <w:pPr>
              <w:rPr>
                <w:b/>
                <w:bCs/>
              </w:rPr>
            </w:pPr>
            <w:r>
              <w:rPr>
                <w:b/>
                <w:bCs/>
              </w:rPr>
              <w:t>Actores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5B28BE" w14:textId="77777777" w:rsidR="00EC7F4A" w:rsidRDefault="00000000">
            <w:r>
              <w:t>Usuario Pro o superiores.</w:t>
            </w:r>
          </w:p>
        </w:tc>
      </w:tr>
      <w:tr w:rsidR="00EC7F4A" w14:paraId="7DAB0153"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21042" w14:textId="77777777" w:rsidR="00EC7F4A" w:rsidRDefault="00000000">
            <w:pPr>
              <w:rPr>
                <w:b/>
                <w:bCs/>
              </w:rPr>
            </w:pPr>
            <w:r>
              <w:rPr>
                <w:b/>
                <w:bCs/>
              </w:rPr>
              <w:t>Secuencia normal</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E6788A" w14:textId="77777777" w:rsidR="00EC7F4A" w:rsidRDefault="00000000">
            <w:r>
              <w:t>Paso | Acción</w:t>
            </w:r>
          </w:p>
        </w:tc>
      </w:tr>
      <w:tr w:rsidR="00EC7F4A" w14:paraId="3CD12067"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5EBA06"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134F2B" w14:textId="77777777" w:rsidR="00EC7F4A" w:rsidRDefault="00000000">
            <w:r>
              <w:t>1-El usuario selecciona la pestaña "Evolución" dentro de Estadísticas.</w:t>
            </w:r>
          </w:p>
        </w:tc>
      </w:tr>
      <w:tr w:rsidR="00EC7F4A" w14:paraId="665A4FC2"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D4EBF4"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6CD5FF" w14:textId="77777777" w:rsidR="00EC7F4A" w:rsidRDefault="00000000">
            <w:r>
              <w:t xml:space="preserve">2-El sistema verifica que el usuario tenga una suscripción activa de nivel </w:t>
            </w:r>
            <w:r>
              <w:rPr>
                <w:b/>
                <w:bCs/>
              </w:rPr>
              <w:t>PRO o ELITE</w:t>
            </w:r>
            <w:r>
              <w:t>.</w:t>
            </w:r>
          </w:p>
        </w:tc>
      </w:tr>
      <w:tr w:rsidR="00EC7F4A" w14:paraId="7201C7BC"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2A131"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DE94DE" w14:textId="77777777" w:rsidR="00EC7F4A" w:rsidRDefault="00000000">
            <w:r>
              <w:t>3-El usuario selecciona un rango de fechas (</w:t>
            </w:r>
            <w:proofErr w:type="spellStart"/>
            <w:r>
              <w:t>ej</w:t>
            </w:r>
            <w:proofErr w:type="spellEnd"/>
            <w:r>
              <w:t>: "Último mes").</w:t>
            </w:r>
          </w:p>
        </w:tc>
      </w:tr>
      <w:tr w:rsidR="00EC7F4A" w14:paraId="78C65785"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587540"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96FF20" w14:textId="77777777" w:rsidR="00EC7F4A" w:rsidRDefault="00000000">
            <w:r>
              <w:t>4-El sistema procesa la puntuación (ELO) del usuario día a día en ese periodo.</w:t>
            </w:r>
          </w:p>
        </w:tc>
      </w:tr>
      <w:tr w:rsidR="00EC7F4A" w14:paraId="7FAC769F"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1894E8"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157169" w14:textId="77777777" w:rsidR="00EC7F4A" w:rsidRDefault="00000000">
            <w:r>
              <w:t>5-El sistema renderiza una gráfica lineal interactiva mostrando la tendencia.</w:t>
            </w:r>
          </w:p>
        </w:tc>
      </w:tr>
      <w:tr w:rsidR="00EC7F4A" w14:paraId="3921923A"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4FBBC8" w14:textId="77777777" w:rsidR="00EC7F4A" w:rsidRDefault="00000000">
            <w:pPr>
              <w:rPr>
                <w:b/>
                <w:bCs/>
              </w:rPr>
            </w:pPr>
            <w:r>
              <w:rPr>
                <w:b/>
                <w:bCs/>
              </w:rPr>
              <w:t>Secuencias alternativas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E3B19D" w14:textId="77777777" w:rsidR="00EC7F4A" w:rsidRDefault="00000000">
            <w:r>
              <w:t>Paso | Acción</w:t>
            </w:r>
          </w:p>
        </w:tc>
      </w:tr>
      <w:tr w:rsidR="00EC7F4A" w14:paraId="524D0627"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F38BC4"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45D018" w14:textId="77777777" w:rsidR="00EC7F4A" w:rsidRDefault="00000000">
            <w:r>
              <w:t>2ª-</w:t>
            </w:r>
            <w:r>
              <w:rPr>
                <w:b/>
                <w:bCs/>
              </w:rPr>
              <w:t>Nivel insuficiente:</w:t>
            </w:r>
            <w:r>
              <w:t xml:space="preserve"> El usuario tiene nivel Básico. El sistema bloquea el acceso a la gráfica y muestra una ventana emergente ofreciendo mejorar al plan PRO.</w:t>
            </w:r>
          </w:p>
        </w:tc>
      </w:tr>
      <w:tr w:rsidR="00EC7F4A" w14:paraId="09DA0A34"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F1F369"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13FCE8" w14:textId="77777777" w:rsidR="00EC7F4A" w:rsidRDefault="00000000">
            <w:r>
              <w:t>4ª-</w:t>
            </w:r>
            <w:r>
              <w:rPr>
                <w:b/>
                <w:bCs/>
              </w:rPr>
              <w:t>Sin actividad en el periodo:</w:t>
            </w:r>
            <w:r>
              <w:t xml:space="preserve"> El usuario selecciona un mes en el que no jugó. El sistema muestra una gráfica plana o vacía con el aviso "Sin actividad en estas fechas". |</w:t>
            </w:r>
          </w:p>
        </w:tc>
      </w:tr>
    </w:tbl>
    <w:p w14:paraId="0CC63008" w14:textId="77777777" w:rsidR="00EC7F4A" w:rsidRDefault="00EC7F4A">
      <w:pPr>
        <w:rPr>
          <w:b/>
          <w:bCs/>
        </w:rPr>
      </w:pPr>
    </w:p>
    <w:tbl>
      <w:tblPr>
        <w:tblW w:w="8488" w:type="dxa"/>
        <w:tblCellMar>
          <w:left w:w="10" w:type="dxa"/>
          <w:right w:w="10" w:type="dxa"/>
        </w:tblCellMar>
        <w:tblLook w:val="04A0" w:firstRow="1" w:lastRow="0" w:firstColumn="1" w:lastColumn="0" w:noHBand="0" w:noVBand="1"/>
      </w:tblPr>
      <w:tblGrid>
        <w:gridCol w:w="2381"/>
        <w:gridCol w:w="6107"/>
      </w:tblGrid>
      <w:tr w:rsidR="00EC7F4A" w14:paraId="261CC7D1" w14:textId="77777777">
        <w:tblPrEx>
          <w:tblCellMar>
            <w:top w:w="0" w:type="dxa"/>
            <w:bottom w:w="0" w:type="dxa"/>
          </w:tblCellMar>
        </w:tblPrEx>
        <w:trPr>
          <w:tblHeader/>
        </w:trPr>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2D4CCB" w14:textId="77777777" w:rsidR="00EC7F4A" w:rsidRDefault="00000000">
            <w:pPr>
              <w:rPr>
                <w:b/>
                <w:bCs/>
              </w:rPr>
            </w:pPr>
            <w:r>
              <w:rPr>
                <w:b/>
                <w:bCs/>
              </w:rPr>
              <w:t>CASO DE USO #3</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E7CFD4" w14:textId="77777777" w:rsidR="00EC7F4A" w:rsidRDefault="00000000">
            <w:r>
              <w:rPr>
                <w:b/>
                <w:bCs/>
              </w:rPr>
              <w:t>Analizar Puntos Débiles por Fase</w:t>
            </w:r>
          </w:p>
        </w:tc>
      </w:tr>
      <w:tr w:rsidR="00EC7F4A" w14:paraId="1A3F71B6"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2A6190" w14:textId="77777777" w:rsidR="00EC7F4A" w:rsidRDefault="00000000">
            <w:r>
              <w:rPr>
                <w:b/>
                <w:bCs/>
              </w:rPr>
              <w:t>Objetivo en contexto</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ED937A" w14:textId="77777777" w:rsidR="00EC7F4A" w:rsidRDefault="00000000">
            <w:r>
              <w:t>Identificar en qué fase del juego (Grande, Chica, Pares, Juego) el usuario suele perder más puntos.</w:t>
            </w:r>
          </w:p>
        </w:tc>
      </w:tr>
      <w:tr w:rsidR="00EC7F4A" w14:paraId="6D0FE1EF"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FA040C" w14:textId="77777777" w:rsidR="00EC7F4A" w:rsidRDefault="00000000">
            <w:r>
              <w:rPr>
                <w:b/>
                <w:bCs/>
              </w:rPr>
              <w:t>Entradas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7A0B4A" w14:textId="77777777" w:rsidR="00EC7F4A" w:rsidRDefault="00000000">
            <w:r>
              <w:t>Solicitud de análisis.</w:t>
            </w:r>
          </w:p>
        </w:tc>
      </w:tr>
      <w:tr w:rsidR="00EC7F4A" w14:paraId="585C7BC5"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5B75AE" w14:textId="77777777" w:rsidR="00EC7F4A" w:rsidRDefault="00000000">
            <w:r>
              <w:rPr>
                <w:b/>
                <w:bCs/>
              </w:rPr>
              <w:t>Precondiciones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BE3E65" w14:textId="77777777" w:rsidR="00EC7F4A" w:rsidRDefault="00000000">
            <w:r>
              <w:t>Haber jugado escenarios completos que incluyan todas las fases.</w:t>
            </w:r>
          </w:p>
          <w:p w14:paraId="4D6C8CA5" w14:textId="77777777" w:rsidR="00EC7F4A" w:rsidRDefault="00000000">
            <w:r>
              <w:t>Usuario debe haber iniciado sesión y poseer una Suscripción PRO (o Elite) activa.</w:t>
            </w:r>
          </w:p>
        </w:tc>
      </w:tr>
      <w:tr w:rsidR="00EC7F4A" w14:paraId="58D9CB06"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0508A2" w14:textId="77777777" w:rsidR="00EC7F4A" w:rsidRDefault="00000000">
            <w:r>
              <w:rPr>
                <w:b/>
                <w:bCs/>
              </w:rPr>
              <w:t>Salidas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29276A" w14:textId="77777777" w:rsidR="00EC7F4A" w:rsidRDefault="00000000">
            <w:r>
              <w:t>Informe desglosado de rendimiento por fase.</w:t>
            </w:r>
          </w:p>
        </w:tc>
      </w:tr>
      <w:tr w:rsidR="00EC7F4A" w14:paraId="4AD8DBB1"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4E83E4" w14:textId="77777777" w:rsidR="00EC7F4A" w:rsidRDefault="00000000">
            <w:r>
              <w:rPr>
                <w:b/>
                <w:bCs/>
              </w:rPr>
              <w:t>Actores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268C14" w14:textId="77777777" w:rsidR="00EC7F4A" w:rsidRDefault="00000000">
            <w:r>
              <w:t>Usuario Pro o superiores.</w:t>
            </w:r>
          </w:p>
        </w:tc>
      </w:tr>
      <w:tr w:rsidR="00EC7F4A" w14:paraId="2239097C"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70FC06" w14:textId="77777777" w:rsidR="00EC7F4A" w:rsidRDefault="00000000">
            <w:r>
              <w:rPr>
                <w:b/>
                <w:bCs/>
              </w:rPr>
              <w:t>Secuencia normal</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817382" w14:textId="77777777" w:rsidR="00EC7F4A" w:rsidRDefault="00000000">
            <w:r>
              <w:rPr>
                <w:b/>
                <w:bCs/>
              </w:rPr>
              <w:t>Paso</w:t>
            </w:r>
            <w:r>
              <w:t xml:space="preserve"> | </w:t>
            </w:r>
            <w:r>
              <w:rPr>
                <w:b/>
                <w:bCs/>
              </w:rPr>
              <w:t>Acción</w:t>
            </w:r>
          </w:p>
        </w:tc>
      </w:tr>
      <w:tr w:rsidR="00EC7F4A" w14:paraId="5B4D5DA5"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2DA9ED"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DC8E56" w14:textId="77777777" w:rsidR="00EC7F4A" w:rsidRDefault="00000000">
            <w:r>
              <w:t>1-El usuario solicita el "Análisis táctico".</w:t>
            </w:r>
          </w:p>
        </w:tc>
      </w:tr>
      <w:tr w:rsidR="00EC7F4A" w14:paraId="3704B8DF"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0E7788"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0C6829" w14:textId="77777777" w:rsidR="00EC7F4A" w:rsidRDefault="00000000">
            <w:r>
              <w:t xml:space="preserve">2-El sistema verifica que el usuario tenga una suscripción activa de nivel </w:t>
            </w:r>
            <w:r>
              <w:rPr>
                <w:b/>
                <w:bCs/>
              </w:rPr>
              <w:t>PRO o ELITE</w:t>
            </w:r>
            <w:r>
              <w:t>.</w:t>
            </w:r>
          </w:p>
        </w:tc>
      </w:tr>
      <w:tr w:rsidR="00EC7F4A" w14:paraId="5F5607C2"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3523E5"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AEDCB6" w14:textId="77777777" w:rsidR="00EC7F4A" w:rsidRDefault="00000000">
            <w:r>
              <w:t xml:space="preserve">3-El sistema examina las rondas perdidas en las últimos X escenarios jugados. </w:t>
            </w:r>
          </w:p>
        </w:tc>
      </w:tr>
      <w:tr w:rsidR="00EC7F4A" w14:paraId="0A705409"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748EEC"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9BA75C" w14:textId="77777777" w:rsidR="00EC7F4A" w:rsidRDefault="00000000">
            <w:r>
              <w:t>4-El sistema categoriza las pérdidas según la fase del juego (Grande, Chica, Pares, Juego)</w:t>
            </w:r>
          </w:p>
        </w:tc>
      </w:tr>
      <w:tr w:rsidR="00EC7F4A" w14:paraId="292136F5"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549F0F"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66C85B" w14:textId="77777777" w:rsidR="00EC7F4A" w:rsidRDefault="00000000">
            <w:r>
              <w:t>5-El sistema compara los porcentajes de pérdida contra la media global.</w:t>
            </w:r>
          </w:p>
        </w:tc>
      </w:tr>
      <w:tr w:rsidR="00EC7F4A" w14:paraId="5510251C"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461E0E"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FC031B" w14:textId="77777777" w:rsidR="00EC7F4A" w:rsidRDefault="00000000">
            <w:r>
              <w:t>6-El sistema destaca la fase con peor rendimiento (</w:t>
            </w:r>
            <w:proofErr w:type="spellStart"/>
            <w:r>
              <w:t>ej</w:t>
            </w:r>
            <w:proofErr w:type="spellEnd"/>
            <w:r>
              <w:t>: "Pierdes el 60% de los envites a Grande").</w:t>
            </w:r>
          </w:p>
        </w:tc>
      </w:tr>
      <w:tr w:rsidR="00EC7F4A" w14:paraId="64F0723A"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C7837" w14:textId="77777777" w:rsidR="00EC7F4A" w:rsidRDefault="00000000">
            <w:r>
              <w:rPr>
                <w:b/>
                <w:bCs/>
              </w:rPr>
              <w:t>Secuencias alternativas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4CB60A" w14:textId="77777777" w:rsidR="00EC7F4A" w:rsidRDefault="00000000">
            <w:r>
              <w:rPr>
                <w:b/>
                <w:bCs/>
              </w:rPr>
              <w:t>Paso</w:t>
            </w:r>
            <w:r>
              <w:t xml:space="preserve"> | </w:t>
            </w:r>
            <w:r>
              <w:rPr>
                <w:b/>
                <w:bCs/>
              </w:rPr>
              <w:t>Acción</w:t>
            </w:r>
          </w:p>
        </w:tc>
      </w:tr>
      <w:tr w:rsidR="00EC7F4A" w14:paraId="6A132AD8"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5AF7AE" w14:textId="77777777" w:rsidR="00EC7F4A" w:rsidRDefault="00EC7F4A">
            <w:pPr>
              <w:rPr>
                <w:b/>
                <w:bCs/>
              </w:rPr>
            </w:pP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DCBB87" w14:textId="77777777" w:rsidR="00EC7F4A" w:rsidRDefault="00000000">
            <w:r>
              <w:t>2ª-</w:t>
            </w:r>
            <w:r>
              <w:rPr>
                <w:b/>
                <w:bCs/>
              </w:rPr>
              <w:t>Nivel insuficiente:</w:t>
            </w:r>
            <w:r>
              <w:t xml:space="preserve"> El usuario tiene nivel Básico. El sistema bloquea el acceso a la gráfica y muestra una ventana emergente ofreciendo mejorar al plan PRO.</w:t>
            </w:r>
          </w:p>
        </w:tc>
      </w:tr>
      <w:tr w:rsidR="00EC7F4A" w14:paraId="3024327F"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5F8398"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486A55" w14:textId="77777777" w:rsidR="00EC7F4A" w:rsidRDefault="00000000">
            <w:r>
              <w:t>3ª-</w:t>
            </w:r>
            <w:r>
              <w:rPr>
                <w:b/>
                <w:bCs/>
              </w:rPr>
              <w:t>Muestra insuficiente:</w:t>
            </w:r>
            <w:r>
              <w:t xml:space="preserve"> El usuario ha jugado muy pocas partidas para un análisis fiable. El sistema avisa: "Juega al menos 10 partidas para desbloquear el análisis táctico".</w:t>
            </w:r>
          </w:p>
        </w:tc>
      </w:tr>
    </w:tbl>
    <w:p w14:paraId="77B1F019" w14:textId="77777777" w:rsidR="00EC7F4A" w:rsidRDefault="00EC7F4A"/>
    <w:tbl>
      <w:tblPr>
        <w:tblW w:w="8488" w:type="dxa"/>
        <w:tblCellMar>
          <w:left w:w="10" w:type="dxa"/>
          <w:right w:w="10" w:type="dxa"/>
        </w:tblCellMar>
        <w:tblLook w:val="04A0" w:firstRow="1" w:lastRow="0" w:firstColumn="1" w:lastColumn="0" w:noHBand="0" w:noVBand="1"/>
      </w:tblPr>
      <w:tblGrid>
        <w:gridCol w:w="2373"/>
        <w:gridCol w:w="6115"/>
      </w:tblGrid>
      <w:tr w:rsidR="00EC7F4A" w14:paraId="1231FBCD" w14:textId="77777777">
        <w:tblPrEx>
          <w:tblCellMar>
            <w:top w:w="0" w:type="dxa"/>
            <w:bottom w:w="0" w:type="dxa"/>
          </w:tblCellMar>
        </w:tblPrEx>
        <w:trPr>
          <w:tblHeader/>
        </w:trPr>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54F79B" w14:textId="77777777" w:rsidR="00EC7F4A" w:rsidRDefault="00000000">
            <w:pPr>
              <w:rPr>
                <w:b/>
                <w:bCs/>
              </w:rPr>
            </w:pPr>
            <w:r>
              <w:rPr>
                <w:b/>
                <w:bCs/>
              </w:rPr>
              <w:t>CASO DE USO #22</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ABA6FC" w14:textId="77777777" w:rsidR="00EC7F4A" w:rsidRDefault="00000000">
            <w:pPr>
              <w:rPr>
                <w:b/>
                <w:bCs/>
              </w:rPr>
            </w:pPr>
            <w:r>
              <w:rPr>
                <w:b/>
                <w:bCs/>
              </w:rPr>
              <w:t>Exportar Histórico a CSV/Excel</w:t>
            </w:r>
          </w:p>
        </w:tc>
      </w:tr>
      <w:tr w:rsidR="00EC7F4A" w14:paraId="5EBD33F2"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9598B4" w14:textId="77777777" w:rsidR="00EC7F4A" w:rsidRDefault="00000000">
            <w:pPr>
              <w:rPr>
                <w:b/>
                <w:bCs/>
              </w:rPr>
            </w:pPr>
            <w:r>
              <w:rPr>
                <w:b/>
                <w:bCs/>
              </w:rPr>
              <w:t>Objetivo en contexto</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0FF1D4" w14:textId="77777777" w:rsidR="00EC7F4A" w:rsidRDefault="00000000">
            <w:r>
              <w:t>Descargar los datos en crudo para que el usuario pueda hacer sus propios análisis externos.</w:t>
            </w:r>
          </w:p>
        </w:tc>
      </w:tr>
      <w:tr w:rsidR="00EC7F4A" w14:paraId="47D504C7"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7EB444" w14:textId="77777777" w:rsidR="00EC7F4A" w:rsidRDefault="00000000">
            <w:pPr>
              <w:rPr>
                <w:b/>
                <w:bCs/>
              </w:rPr>
            </w:pPr>
            <w:r>
              <w:rPr>
                <w:b/>
                <w:bCs/>
              </w:rPr>
              <w:t>Entradas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D65703" w14:textId="77777777" w:rsidR="00EC7F4A" w:rsidRDefault="00000000">
            <w:r>
              <w:t>Formato deseado (.</w:t>
            </w:r>
            <w:proofErr w:type="spellStart"/>
            <w:r>
              <w:t>csv</w:t>
            </w:r>
            <w:proofErr w:type="spellEnd"/>
            <w:r>
              <w:t xml:space="preserve"> o .xlsx) y periodo.</w:t>
            </w:r>
          </w:p>
        </w:tc>
      </w:tr>
      <w:tr w:rsidR="00EC7F4A" w14:paraId="59765150"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51557" w14:textId="77777777" w:rsidR="00EC7F4A" w:rsidRDefault="00000000">
            <w:pPr>
              <w:rPr>
                <w:b/>
                <w:bCs/>
              </w:rPr>
            </w:pPr>
            <w:r>
              <w:rPr>
                <w:b/>
                <w:bCs/>
              </w:rPr>
              <w:t>Precondiciones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B09CA5" w14:textId="77777777" w:rsidR="00EC7F4A" w:rsidRDefault="00000000">
            <w:r>
              <w:t>Usuario debe haber iniciado sesión con Suscripción ELITE activa.</w:t>
            </w:r>
          </w:p>
        </w:tc>
      </w:tr>
      <w:tr w:rsidR="00EC7F4A" w14:paraId="5B3073D8"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1A4F24" w14:textId="77777777" w:rsidR="00EC7F4A" w:rsidRDefault="00000000">
            <w:pPr>
              <w:rPr>
                <w:b/>
                <w:bCs/>
              </w:rPr>
            </w:pPr>
            <w:r>
              <w:rPr>
                <w:b/>
                <w:bCs/>
              </w:rPr>
              <w:lastRenderedPageBreak/>
              <w:t>Salidas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5AF331" w14:textId="77777777" w:rsidR="00EC7F4A" w:rsidRDefault="00000000">
            <w:r>
              <w:t>Archivo descargable con el registro detallado de partidas.</w:t>
            </w:r>
          </w:p>
        </w:tc>
      </w:tr>
      <w:tr w:rsidR="00EC7F4A" w14:paraId="4877A9E7"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D90586" w14:textId="77777777" w:rsidR="00EC7F4A" w:rsidRDefault="00000000">
            <w:pPr>
              <w:rPr>
                <w:b/>
                <w:bCs/>
              </w:rPr>
            </w:pPr>
            <w:r>
              <w:rPr>
                <w:b/>
                <w:bCs/>
              </w:rPr>
              <w:t>Postcondición si éxito</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B5E0A3" w14:textId="77777777" w:rsidR="00EC7F4A" w:rsidRDefault="00000000">
            <w:r>
              <w:t>El archivo se descarga en el dispositivo del usuario.</w:t>
            </w:r>
          </w:p>
        </w:tc>
      </w:tr>
      <w:tr w:rsidR="00EC7F4A" w14:paraId="10E45695"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DD0D8" w14:textId="77777777" w:rsidR="00EC7F4A" w:rsidRDefault="00000000">
            <w:pPr>
              <w:rPr>
                <w:b/>
                <w:bCs/>
              </w:rPr>
            </w:pPr>
            <w:r>
              <w:rPr>
                <w:b/>
                <w:bCs/>
              </w:rPr>
              <w:t>Actores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01C4B6" w14:textId="77777777" w:rsidR="00EC7F4A" w:rsidRDefault="00000000">
            <w:r>
              <w:t>Usuario Elite.</w:t>
            </w:r>
          </w:p>
        </w:tc>
      </w:tr>
      <w:tr w:rsidR="00EC7F4A" w14:paraId="2E983E7C"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DA4B27" w14:textId="77777777" w:rsidR="00EC7F4A" w:rsidRDefault="00000000">
            <w:pPr>
              <w:rPr>
                <w:b/>
                <w:bCs/>
              </w:rPr>
            </w:pPr>
            <w:r>
              <w:rPr>
                <w:b/>
                <w:bCs/>
              </w:rPr>
              <w:t>Secuencia normal</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81D369" w14:textId="77777777" w:rsidR="00EC7F4A" w:rsidRDefault="00000000">
            <w:r>
              <w:t>Paso | Acción</w:t>
            </w:r>
          </w:p>
        </w:tc>
      </w:tr>
      <w:tr w:rsidR="00EC7F4A" w14:paraId="04759095"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A1DEA2"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E6C08C" w14:textId="77777777" w:rsidR="00EC7F4A" w:rsidRDefault="00000000">
            <w:r>
              <w:t>1-El usuario navega a la configuración de datos y pulsa "Exportar Historial".</w:t>
            </w:r>
          </w:p>
        </w:tc>
      </w:tr>
      <w:tr w:rsidR="00EC7F4A" w14:paraId="06C8BFF3"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384FD0"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5AB46E" w14:textId="77777777" w:rsidR="00EC7F4A" w:rsidRDefault="00000000">
            <w:r>
              <w:t xml:space="preserve">2-El sistema valida que el usuario tenga el nivel de suscripción </w:t>
            </w:r>
            <w:r>
              <w:rPr>
                <w:b/>
                <w:bCs/>
              </w:rPr>
              <w:t>ELITE</w:t>
            </w:r>
            <w:r>
              <w:t>.</w:t>
            </w:r>
          </w:p>
        </w:tc>
      </w:tr>
      <w:tr w:rsidR="00EC7F4A" w14:paraId="17A9B53C"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78748A"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1BB2DD" w14:textId="77777777" w:rsidR="00EC7F4A" w:rsidRDefault="00000000">
            <w:r>
              <w:t>3-El sistema solicita el formato de salida deseado (.CSV o .XLSX).</w:t>
            </w:r>
          </w:p>
        </w:tc>
      </w:tr>
      <w:tr w:rsidR="00EC7F4A" w14:paraId="3C8A49EE"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9A7651"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B9F21F" w14:textId="77777777" w:rsidR="00EC7F4A" w:rsidRDefault="00000000">
            <w:r>
              <w:t>4-El usuario selecciona el formato y confirma.</w:t>
            </w:r>
          </w:p>
        </w:tc>
      </w:tr>
      <w:tr w:rsidR="00EC7F4A" w14:paraId="236944C2"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4311EB"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1331C6" w14:textId="77777777" w:rsidR="00EC7F4A" w:rsidRDefault="00000000">
            <w:r>
              <w:t>5-El sistema compila toda la información de la base de datos en un archivo estructurado.</w:t>
            </w:r>
          </w:p>
        </w:tc>
      </w:tr>
      <w:tr w:rsidR="00EC7F4A" w14:paraId="5B862B87"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7F996D"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2DA0FE" w14:textId="77777777" w:rsidR="00EC7F4A" w:rsidRDefault="00000000">
            <w:r>
              <w:t>6-El sistema inicia la descarga del archivo en el dispositivo del usuario.</w:t>
            </w:r>
          </w:p>
        </w:tc>
      </w:tr>
      <w:tr w:rsidR="00EC7F4A" w14:paraId="36D33A7E"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40D29A" w14:textId="77777777" w:rsidR="00EC7F4A" w:rsidRDefault="00000000">
            <w:pPr>
              <w:rPr>
                <w:b/>
                <w:bCs/>
              </w:rPr>
            </w:pPr>
            <w:r>
              <w:rPr>
                <w:b/>
                <w:bCs/>
              </w:rPr>
              <w:t>Secuencias alternativas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DC41BF" w14:textId="77777777" w:rsidR="00EC7F4A" w:rsidRDefault="00000000">
            <w:r>
              <w:t>Paso | Acción</w:t>
            </w:r>
          </w:p>
        </w:tc>
      </w:tr>
      <w:tr w:rsidR="00EC7F4A" w14:paraId="17BF9CE0"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77C226"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60057E" w14:textId="77777777" w:rsidR="00EC7F4A" w:rsidRDefault="00000000">
            <w:r>
              <w:t>2ª-</w:t>
            </w:r>
            <w:r>
              <w:rPr>
                <w:b/>
                <w:bCs/>
              </w:rPr>
              <w:t>Acceso denegado:</w:t>
            </w:r>
            <w:r>
              <w:t xml:space="preserve"> El usuario es Básico o Pro. El sistema muestra un mensaje: "La exportación de datos es exclusiva para miembros Elite. Mejora tu plan aquí".</w:t>
            </w:r>
          </w:p>
        </w:tc>
      </w:tr>
      <w:tr w:rsidR="00EC7F4A" w14:paraId="7FDC9EAA"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F1F8A5"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DC9F6A" w14:textId="77777777" w:rsidR="00EC7F4A" w:rsidRDefault="00000000">
            <w:r>
              <w:t>5ª-</w:t>
            </w:r>
            <w:r>
              <w:rPr>
                <w:b/>
                <w:bCs/>
              </w:rPr>
              <w:t>Error de generación:</w:t>
            </w:r>
            <w:r>
              <w:t xml:space="preserve"> El historial es demasiado grande y el proceso tarda demasiado (</w:t>
            </w:r>
            <w:proofErr w:type="spellStart"/>
            <w:r>
              <w:t>timeout</w:t>
            </w:r>
            <w:proofErr w:type="spellEnd"/>
            <w:r>
              <w:t>). El sistema sugiere acotar la exportación por años en lugar de "Todo el historial".</w:t>
            </w:r>
          </w:p>
        </w:tc>
      </w:tr>
    </w:tbl>
    <w:p w14:paraId="4DBFD4F2" w14:textId="77777777" w:rsidR="00EC7F4A" w:rsidRDefault="00EC7F4A">
      <w:pPr>
        <w:rPr>
          <w:b/>
          <w:bCs/>
        </w:rPr>
      </w:pPr>
    </w:p>
    <w:p w14:paraId="5359250D" w14:textId="77777777" w:rsidR="00EC7F4A" w:rsidRDefault="00EC7F4A">
      <w:pPr>
        <w:rPr>
          <w:b/>
          <w:bCs/>
        </w:rPr>
      </w:pPr>
    </w:p>
    <w:p w14:paraId="070C8DAB" w14:textId="77777777" w:rsidR="008154F2" w:rsidRDefault="008154F2">
      <w:pPr>
        <w:rPr>
          <w:b/>
          <w:bCs/>
        </w:rPr>
      </w:pPr>
    </w:p>
    <w:p w14:paraId="25A97A09" w14:textId="77777777" w:rsidR="008154F2" w:rsidRDefault="008154F2">
      <w:pPr>
        <w:rPr>
          <w:b/>
          <w:bCs/>
        </w:rPr>
      </w:pPr>
    </w:p>
    <w:p w14:paraId="3F5EF255" w14:textId="77777777" w:rsidR="008154F2" w:rsidRDefault="008154F2">
      <w:pPr>
        <w:rPr>
          <w:b/>
          <w:bCs/>
        </w:rPr>
      </w:pPr>
    </w:p>
    <w:p w14:paraId="24F706A9" w14:textId="77777777" w:rsidR="008154F2" w:rsidRDefault="008154F2">
      <w:pPr>
        <w:rPr>
          <w:b/>
          <w:bCs/>
        </w:rPr>
      </w:pPr>
    </w:p>
    <w:p w14:paraId="7E43C9A9" w14:textId="77777777" w:rsidR="008154F2" w:rsidRDefault="008154F2">
      <w:pPr>
        <w:rPr>
          <w:b/>
          <w:bCs/>
        </w:rPr>
      </w:pPr>
    </w:p>
    <w:p w14:paraId="4D3C401F" w14:textId="77777777" w:rsidR="008154F2" w:rsidRDefault="008154F2">
      <w:pPr>
        <w:rPr>
          <w:b/>
          <w:bCs/>
        </w:rPr>
      </w:pPr>
    </w:p>
    <w:p w14:paraId="6B8E9AB0" w14:textId="77777777" w:rsidR="008154F2" w:rsidRDefault="008154F2">
      <w:pPr>
        <w:rPr>
          <w:b/>
          <w:bCs/>
        </w:rPr>
      </w:pPr>
    </w:p>
    <w:p w14:paraId="709F6861" w14:textId="77777777" w:rsidR="008154F2" w:rsidRDefault="008154F2">
      <w:pPr>
        <w:rPr>
          <w:b/>
          <w:bCs/>
        </w:rPr>
      </w:pPr>
    </w:p>
    <w:p w14:paraId="3B857A7E" w14:textId="77777777" w:rsidR="008154F2" w:rsidRDefault="008154F2">
      <w:pPr>
        <w:rPr>
          <w:b/>
          <w:bCs/>
        </w:rPr>
      </w:pPr>
    </w:p>
    <w:p w14:paraId="74EAD8A2" w14:textId="77777777" w:rsidR="008154F2" w:rsidRDefault="008154F2">
      <w:pPr>
        <w:rPr>
          <w:b/>
          <w:bCs/>
        </w:rPr>
      </w:pPr>
    </w:p>
    <w:p w14:paraId="5219DAA2" w14:textId="77777777" w:rsidR="008154F2" w:rsidRDefault="008154F2">
      <w:pPr>
        <w:rPr>
          <w:b/>
          <w:bCs/>
        </w:rPr>
      </w:pPr>
    </w:p>
    <w:p w14:paraId="2E291063" w14:textId="77777777" w:rsidR="008154F2" w:rsidRDefault="008154F2">
      <w:pPr>
        <w:rPr>
          <w:b/>
          <w:bCs/>
        </w:rPr>
      </w:pPr>
    </w:p>
    <w:p w14:paraId="0BAFBCA3" w14:textId="77777777" w:rsidR="008154F2" w:rsidRDefault="008154F2">
      <w:pPr>
        <w:rPr>
          <w:b/>
          <w:bCs/>
        </w:rPr>
      </w:pPr>
    </w:p>
    <w:p w14:paraId="2A050A25" w14:textId="77777777" w:rsidR="008154F2" w:rsidRDefault="008154F2">
      <w:pPr>
        <w:rPr>
          <w:b/>
          <w:bCs/>
        </w:rPr>
      </w:pPr>
    </w:p>
    <w:p w14:paraId="571E3235" w14:textId="77777777" w:rsidR="008154F2" w:rsidRDefault="008154F2">
      <w:pPr>
        <w:rPr>
          <w:b/>
          <w:bCs/>
        </w:rPr>
      </w:pPr>
    </w:p>
    <w:p w14:paraId="09E90E2B" w14:textId="77777777" w:rsidR="008154F2" w:rsidRDefault="008154F2">
      <w:pPr>
        <w:rPr>
          <w:b/>
          <w:bCs/>
        </w:rPr>
      </w:pPr>
    </w:p>
    <w:p w14:paraId="102B92E6" w14:textId="77777777" w:rsidR="008154F2" w:rsidRDefault="008154F2">
      <w:pPr>
        <w:rPr>
          <w:b/>
          <w:bCs/>
        </w:rPr>
      </w:pPr>
    </w:p>
    <w:p w14:paraId="45EB8D14" w14:textId="77777777" w:rsidR="008154F2" w:rsidRDefault="008154F2">
      <w:pPr>
        <w:rPr>
          <w:b/>
          <w:bCs/>
        </w:rPr>
      </w:pPr>
    </w:p>
    <w:p w14:paraId="4B5558FF" w14:textId="77777777" w:rsidR="008154F2" w:rsidRDefault="008154F2">
      <w:pPr>
        <w:rPr>
          <w:b/>
          <w:bCs/>
        </w:rPr>
      </w:pPr>
    </w:p>
    <w:p w14:paraId="60CC8494" w14:textId="77777777" w:rsidR="008154F2" w:rsidRDefault="008154F2">
      <w:pPr>
        <w:rPr>
          <w:b/>
          <w:bCs/>
        </w:rPr>
      </w:pPr>
    </w:p>
    <w:p w14:paraId="3BE90307" w14:textId="77777777" w:rsidR="008154F2" w:rsidRDefault="008154F2">
      <w:pPr>
        <w:rPr>
          <w:b/>
          <w:bCs/>
        </w:rPr>
      </w:pPr>
    </w:p>
    <w:p w14:paraId="534424BF" w14:textId="77777777" w:rsidR="00696E4B" w:rsidRDefault="00696E4B" w:rsidP="00696E4B">
      <w:pPr>
        <w:pStyle w:val="Ttulo1"/>
      </w:pPr>
      <w:r>
        <w:rPr>
          <w:rStyle w:val="StrongEmphasis"/>
          <w:rFonts w:ascii="Jumble" w:hAnsi="Jumble"/>
          <w:b/>
          <w:color w:val="6FD96F"/>
          <w:sz w:val="40"/>
          <w:u w:val="single"/>
        </w:rPr>
        <w:lastRenderedPageBreak/>
        <w:t>8. Recursos del Proyecto</w:t>
      </w:r>
    </w:p>
    <w:p w14:paraId="784287AE" w14:textId="77777777" w:rsidR="00696E4B" w:rsidRDefault="00696E4B" w:rsidP="00696E4B">
      <w:pPr>
        <w:pStyle w:val="Textbody"/>
      </w:pPr>
      <w:r>
        <w:rPr>
          <w:rFonts w:ascii="Cambria" w:hAnsi="Cambria"/>
          <w:sz w:val="24"/>
        </w:rPr>
        <w:t>En esta sección se describen los recursos humanos, materiales, tecnológicos y económicos necesarios para el desarrollo del sistema predictivo de Mus. El objetivo es garantizar que el proyecto disponga de las capacidades y herramientas necesarias para su correcta ejecución conforme a las metodologías de Ingeniería del Software.</w:t>
      </w:r>
    </w:p>
    <w:p w14:paraId="2B5C0550" w14:textId="77777777" w:rsidR="00696E4B" w:rsidRDefault="00696E4B" w:rsidP="00696E4B">
      <w:pPr>
        <w:pStyle w:val="Ttulo1"/>
      </w:pPr>
      <w:r>
        <w:rPr>
          <w:rStyle w:val="StrongEmphasis"/>
          <w:rFonts w:ascii="Cambria" w:hAnsi="Cambria"/>
          <w:color w:val="F4B166"/>
          <w:sz w:val="30"/>
        </w:rPr>
        <w:t>8.1. Equipo de trabajo: roles y responsabilidades</w:t>
      </w:r>
    </w:p>
    <w:p w14:paraId="0444A582" w14:textId="77777777" w:rsidR="00696E4B" w:rsidRDefault="00696E4B" w:rsidP="00696E4B">
      <w:pPr>
        <w:pStyle w:val="Textbody"/>
      </w:pPr>
      <w:r>
        <w:rPr>
          <w:rFonts w:ascii="Cambria" w:hAnsi="Cambria"/>
          <w:sz w:val="24"/>
        </w:rPr>
        <w:t>El equipo del proyecto está compuesto por diferentes perfiles que asumen roles específicos para asegurar un desarrollo equilibrado y una correcta gestión del ciclo de vida del software. A continuación, se detalla la organización del equipo y las responsabilidades de cada rol.</w:t>
      </w:r>
    </w:p>
    <w:p w14:paraId="588E1EBA" w14:textId="77777777" w:rsidR="00696E4B" w:rsidRDefault="00696E4B" w:rsidP="00696E4B">
      <w:pPr>
        <w:pStyle w:val="Ttulo2"/>
      </w:pPr>
      <w:r>
        <w:rPr>
          <w:rStyle w:val="StrongEmphasis"/>
          <w:rFonts w:ascii="Cambria" w:hAnsi="Cambria"/>
          <w:color w:val="F4B166"/>
          <w:sz w:val="30"/>
        </w:rPr>
        <w:t>4.1.1. Jefe de Proyecto (Project Manager)</w:t>
      </w:r>
    </w:p>
    <w:p w14:paraId="5F3DAFBE" w14:textId="77777777" w:rsidR="00696E4B" w:rsidRDefault="00696E4B" w:rsidP="00696E4B">
      <w:pPr>
        <w:pStyle w:val="Textbody"/>
      </w:pPr>
      <w:r>
        <w:rPr>
          <w:rFonts w:ascii="Cambria" w:hAnsi="Cambria"/>
          <w:sz w:val="24"/>
        </w:rPr>
        <w:t xml:space="preserve">El </w:t>
      </w:r>
      <w:proofErr w:type="gramStart"/>
      <w:r>
        <w:rPr>
          <w:rFonts w:ascii="Cambria" w:hAnsi="Cambria"/>
          <w:sz w:val="24"/>
        </w:rPr>
        <w:t>Jefe</w:t>
      </w:r>
      <w:proofErr w:type="gramEnd"/>
      <w:r>
        <w:rPr>
          <w:rFonts w:ascii="Cambria" w:hAnsi="Cambria"/>
          <w:sz w:val="24"/>
        </w:rPr>
        <w:t xml:space="preserve"> de Proyecto se encarga de:</w:t>
      </w:r>
    </w:p>
    <w:p w14:paraId="5C8BF49F" w14:textId="77777777" w:rsidR="00696E4B" w:rsidRDefault="00696E4B" w:rsidP="00696E4B">
      <w:pPr>
        <w:pStyle w:val="Textbody"/>
        <w:numPr>
          <w:ilvl w:val="0"/>
          <w:numId w:val="17"/>
        </w:numPr>
      </w:pPr>
      <w:r>
        <w:rPr>
          <w:rFonts w:ascii="Cambria" w:hAnsi="Cambria"/>
          <w:sz w:val="24"/>
        </w:rPr>
        <w:t>Planificar, coordinar y supervisar todas las fases del proyecto.</w:t>
      </w:r>
    </w:p>
    <w:p w14:paraId="0034677C" w14:textId="77777777" w:rsidR="00696E4B" w:rsidRDefault="00696E4B" w:rsidP="00696E4B">
      <w:pPr>
        <w:pStyle w:val="Textbody"/>
        <w:numPr>
          <w:ilvl w:val="0"/>
          <w:numId w:val="17"/>
        </w:numPr>
      </w:pPr>
      <w:r>
        <w:rPr>
          <w:rFonts w:ascii="Cambria" w:hAnsi="Cambria"/>
          <w:sz w:val="24"/>
        </w:rPr>
        <w:t>Establecer el cronograma de actividades y velar por su cumplimiento.</w:t>
      </w:r>
    </w:p>
    <w:p w14:paraId="7572ACDA" w14:textId="77777777" w:rsidR="00696E4B" w:rsidRDefault="00696E4B" w:rsidP="00696E4B">
      <w:pPr>
        <w:pStyle w:val="Textbody"/>
        <w:numPr>
          <w:ilvl w:val="0"/>
          <w:numId w:val="17"/>
        </w:numPr>
      </w:pPr>
      <w:r>
        <w:rPr>
          <w:rFonts w:ascii="Cambria" w:hAnsi="Cambria"/>
          <w:sz w:val="24"/>
        </w:rPr>
        <w:t>Gestionar riesgos, resolver conflictos y asignar recursos.</w:t>
      </w:r>
    </w:p>
    <w:p w14:paraId="4B5E18DD" w14:textId="77777777" w:rsidR="00696E4B" w:rsidRDefault="00696E4B" w:rsidP="00696E4B">
      <w:pPr>
        <w:pStyle w:val="Textbody"/>
        <w:numPr>
          <w:ilvl w:val="0"/>
          <w:numId w:val="17"/>
        </w:numPr>
      </w:pPr>
      <w:r>
        <w:rPr>
          <w:rFonts w:ascii="Cambria" w:hAnsi="Cambria"/>
          <w:sz w:val="24"/>
        </w:rPr>
        <w:t>Actuar como interlocutor entre el equipo y el profesor/cliente.</w:t>
      </w:r>
    </w:p>
    <w:p w14:paraId="73ECAD46" w14:textId="77777777" w:rsidR="00696E4B" w:rsidRDefault="00696E4B" w:rsidP="00696E4B">
      <w:pPr>
        <w:pStyle w:val="Textbody"/>
        <w:numPr>
          <w:ilvl w:val="0"/>
          <w:numId w:val="17"/>
        </w:numPr>
      </w:pPr>
      <w:r>
        <w:rPr>
          <w:rFonts w:ascii="Cambria" w:hAnsi="Cambria"/>
          <w:sz w:val="24"/>
        </w:rPr>
        <w:t>Asegurar la calidad del producto final y la correcta entrega de documentación.</w:t>
      </w:r>
    </w:p>
    <w:p w14:paraId="59C05236" w14:textId="77777777" w:rsidR="00696E4B" w:rsidRDefault="00696E4B" w:rsidP="00696E4B">
      <w:pPr>
        <w:pStyle w:val="Ttulo2"/>
      </w:pPr>
      <w:r>
        <w:rPr>
          <w:rStyle w:val="StrongEmphasis"/>
          <w:rFonts w:ascii="Cambria" w:hAnsi="Cambria"/>
          <w:color w:val="F4B166"/>
          <w:sz w:val="30"/>
        </w:rPr>
        <w:t>8.1.2. Analista de Requisitos</w:t>
      </w:r>
    </w:p>
    <w:p w14:paraId="421EBE27" w14:textId="77777777" w:rsidR="00696E4B" w:rsidRDefault="00696E4B" w:rsidP="00696E4B">
      <w:pPr>
        <w:pStyle w:val="Textbody"/>
      </w:pPr>
      <w:r>
        <w:rPr>
          <w:rFonts w:ascii="Cambria" w:hAnsi="Cambria"/>
          <w:sz w:val="24"/>
        </w:rPr>
        <w:t>Responsable de comprender en profundidad las necesidades del usuario y del juego del Mus. Entre sus funciones:</w:t>
      </w:r>
    </w:p>
    <w:p w14:paraId="3071C485" w14:textId="77777777" w:rsidR="00696E4B" w:rsidRDefault="00696E4B" w:rsidP="00696E4B">
      <w:pPr>
        <w:pStyle w:val="Textbody"/>
        <w:numPr>
          <w:ilvl w:val="0"/>
          <w:numId w:val="18"/>
        </w:numPr>
      </w:pPr>
      <w:r>
        <w:rPr>
          <w:rFonts w:ascii="Cambria" w:hAnsi="Cambria"/>
          <w:sz w:val="24"/>
        </w:rPr>
        <w:t>Recolección y análisis de requisitos funcionales y no funcionales.</w:t>
      </w:r>
    </w:p>
    <w:p w14:paraId="178D00CE" w14:textId="77777777" w:rsidR="00696E4B" w:rsidRDefault="00696E4B" w:rsidP="00696E4B">
      <w:pPr>
        <w:pStyle w:val="Textbody"/>
        <w:numPr>
          <w:ilvl w:val="0"/>
          <w:numId w:val="18"/>
        </w:numPr>
      </w:pPr>
      <w:r>
        <w:rPr>
          <w:rFonts w:ascii="Cambria" w:hAnsi="Cambria"/>
          <w:sz w:val="24"/>
        </w:rPr>
        <w:t>Entrevistas e inspección de reglas del juego y estrategias.</w:t>
      </w:r>
    </w:p>
    <w:p w14:paraId="17649430" w14:textId="77777777" w:rsidR="00696E4B" w:rsidRDefault="00696E4B" w:rsidP="00696E4B">
      <w:pPr>
        <w:pStyle w:val="Textbody"/>
        <w:numPr>
          <w:ilvl w:val="0"/>
          <w:numId w:val="18"/>
        </w:numPr>
      </w:pPr>
      <w:r>
        <w:rPr>
          <w:rFonts w:ascii="Cambria" w:hAnsi="Cambria"/>
          <w:sz w:val="24"/>
        </w:rPr>
        <w:t>Elaboración de documentos de especificación, casos de uso y criterios de aceptación.</w:t>
      </w:r>
    </w:p>
    <w:p w14:paraId="0895B581" w14:textId="77777777" w:rsidR="00696E4B" w:rsidRDefault="00696E4B" w:rsidP="00696E4B">
      <w:pPr>
        <w:pStyle w:val="Textbody"/>
        <w:numPr>
          <w:ilvl w:val="0"/>
          <w:numId w:val="18"/>
        </w:numPr>
      </w:pPr>
      <w:r>
        <w:rPr>
          <w:rFonts w:ascii="Cambria" w:hAnsi="Cambria"/>
          <w:sz w:val="24"/>
        </w:rPr>
        <w:t>Colaboración con el Ingeniero de Pruebas para validar requisitos mediante pruebas.</w:t>
      </w:r>
    </w:p>
    <w:p w14:paraId="7260D4F3" w14:textId="77777777" w:rsidR="00696E4B" w:rsidRDefault="00696E4B" w:rsidP="00696E4B">
      <w:pPr>
        <w:pStyle w:val="Ttulo2"/>
      </w:pPr>
      <w:r>
        <w:rPr>
          <w:rStyle w:val="StrongEmphasis"/>
          <w:rFonts w:ascii="Cambria" w:hAnsi="Cambria"/>
          <w:color w:val="F4B166"/>
          <w:sz w:val="30"/>
        </w:rPr>
        <w:t>8.1.3. Arquitecto de Software</w:t>
      </w:r>
    </w:p>
    <w:p w14:paraId="07D66C3C" w14:textId="77777777" w:rsidR="00696E4B" w:rsidRDefault="00696E4B" w:rsidP="00696E4B">
      <w:pPr>
        <w:pStyle w:val="Textbody"/>
      </w:pPr>
      <w:r>
        <w:rPr>
          <w:rFonts w:ascii="Cambria" w:hAnsi="Cambria"/>
          <w:sz w:val="24"/>
        </w:rPr>
        <w:t>Perfil encargado del diseño estructural del sistema:</w:t>
      </w:r>
    </w:p>
    <w:p w14:paraId="4802FA4F" w14:textId="77777777" w:rsidR="00696E4B" w:rsidRDefault="00696E4B" w:rsidP="00696E4B">
      <w:pPr>
        <w:pStyle w:val="Textbody"/>
        <w:numPr>
          <w:ilvl w:val="0"/>
          <w:numId w:val="19"/>
        </w:numPr>
      </w:pPr>
      <w:r>
        <w:rPr>
          <w:rFonts w:ascii="Cambria" w:hAnsi="Cambria"/>
          <w:sz w:val="24"/>
        </w:rPr>
        <w:t>Definición de la arquitectura global (como la cliente-servidor).</w:t>
      </w:r>
    </w:p>
    <w:p w14:paraId="3549919A" w14:textId="77777777" w:rsidR="00696E4B" w:rsidRDefault="00696E4B" w:rsidP="00696E4B">
      <w:pPr>
        <w:pStyle w:val="Textbody"/>
        <w:numPr>
          <w:ilvl w:val="0"/>
          <w:numId w:val="19"/>
        </w:numPr>
      </w:pPr>
      <w:r>
        <w:rPr>
          <w:rFonts w:ascii="Cambria" w:hAnsi="Cambria"/>
          <w:sz w:val="24"/>
        </w:rPr>
        <w:t>Selección de tecnologías (como las bases de datos).</w:t>
      </w:r>
    </w:p>
    <w:p w14:paraId="62637FCF" w14:textId="77777777" w:rsidR="00696E4B" w:rsidRDefault="00696E4B" w:rsidP="00696E4B">
      <w:pPr>
        <w:pStyle w:val="Textbody"/>
        <w:numPr>
          <w:ilvl w:val="0"/>
          <w:numId w:val="19"/>
        </w:numPr>
      </w:pPr>
      <w:r>
        <w:rPr>
          <w:rFonts w:ascii="Cambria" w:hAnsi="Cambria"/>
          <w:sz w:val="24"/>
        </w:rPr>
        <w:t>Diseño de patrones de comunicación (como los controladores).</w:t>
      </w:r>
    </w:p>
    <w:p w14:paraId="1E2B1140" w14:textId="77777777" w:rsidR="00696E4B" w:rsidRDefault="00696E4B" w:rsidP="00696E4B">
      <w:pPr>
        <w:pStyle w:val="Textbody"/>
        <w:numPr>
          <w:ilvl w:val="0"/>
          <w:numId w:val="19"/>
        </w:numPr>
      </w:pPr>
      <w:r>
        <w:rPr>
          <w:rFonts w:ascii="Cambria" w:hAnsi="Cambria"/>
          <w:sz w:val="24"/>
        </w:rPr>
        <w:lastRenderedPageBreak/>
        <w:t>Establecimiento de estándares de desarrollo y buenas prácticas.</w:t>
      </w:r>
    </w:p>
    <w:p w14:paraId="7541910C" w14:textId="77777777" w:rsidR="00696E4B" w:rsidRDefault="00696E4B" w:rsidP="00696E4B">
      <w:pPr>
        <w:pStyle w:val="Ttulo2"/>
      </w:pPr>
      <w:r>
        <w:rPr>
          <w:rStyle w:val="StrongEmphasis"/>
          <w:rFonts w:ascii="Cambria" w:hAnsi="Cambria"/>
          <w:color w:val="F4B166"/>
          <w:sz w:val="30"/>
        </w:rPr>
        <w:t>8.1.4. Desarrolladores</w:t>
      </w:r>
    </w:p>
    <w:p w14:paraId="6F668087" w14:textId="77777777" w:rsidR="00696E4B" w:rsidRDefault="00696E4B" w:rsidP="00696E4B">
      <w:pPr>
        <w:pStyle w:val="Ttulo3"/>
      </w:pPr>
      <w:r>
        <w:rPr>
          <w:rStyle w:val="StrongEmphasis"/>
          <w:rFonts w:ascii="Cambria" w:hAnsi="Cambria"/>
          <w:sz w:val="24"/>
        </w:rPr>
        <w:t>a) Desarrollador tipo 1</w:t>
      </w:r>
    </w:p>
    <w:p w14:paraId="4A5DAEF5" w14:textId="77777777" w:rsidR="00696E4B" w:rsidRDefault="00696E4B" w:rsidP="00696E4B">
      <w:pPr>
        <w:pStyle w:val="Textbody"/>
        <w:numPr>
          <w:ilvl w:val="0"/>
          <w:numId w:val="20"/>
        </w:numPr>
      </w:pPr>
      <w:r>
        <w:rPr>
          <w:rFonts w:ascii="Cambria" w:hAnsi="Cambria"/>
          <w:sz w:val="24"/>
        </w:rPr>
        <w:t>Implementación de la interfaz de usuario.</w:t>
      </w:r>
    </w:p>
    <w:p w14:paraId="070DC6D9" w14:textId="77777777" w:rsidR="00696E4B" w:rsidRDefault="00696E4B" w:rsidP="00696E4B">
      <w:pPr>
        <w:pStyle w:val="Textbody"/>
        <w:numPr>
          <w:ilvl w:val="0"/>
          <w:numId w:val="20"/>
        </w:numPr>
      </w:pPr>
      <w:r>
        <w:rPr>
          <w:rFonts w:ascii="Cambria" w:hAnsi="Cambria"/>
          <w:sz w:val="24"/>
        </w:rPr>
        <w:t>Integración con librerías externas.</w:t>
      </w:r>
    </w:p>
    <w:p w14:paraId="36921E24" w14:textId="77777777" w:rsidR="00696E4B" w:rsidRDefault="00696E4B" w:rsidP="00696E4B">
      <w:pPr>
        <w:pStyle w:val="Textbody"/>
        <w:numPr>
          <w:ilvl w:val="0"/>
          <w:numId w:val="20"/>
        </w:numPr>
      </w:pPr>
      <w:r>
        <w:rPr>
          <w:rFonts w:ascii="Cambria" w:hAnsi="Cambria"/>
          <w:sz w:val="24"/>
        </w:rPr>
        <w:t>Diseño responsivo, accesibilidad y experiencia de usuario.</w:t>
      </w:r>
    </w:p>
    <w:p w14:paraId="1E9B2478" w14:textId="77777777" w:rsidR="00696E4B" w:rsidRDefault="00696E4B" w:rsidP="00696E4B">
      <w:pPr>
        <w:pStyle w:val="Textbody"/>
        <w:numPr>
          <w:ilvl w:val="0"/>
          <w:numId w:val="20"/>
        </w:numPr>
      </w:pPr>
      <w:r>
        <w:rPr>
          <w:rFonts w:ascii="Cambria" w:hAnsi="Cambria"/>
          <w:sz w:val="24"/>
        </w:rPr>
        <w:t>Creación de componentes reutilizables y mantenimiento del código.</w:t>
      </w:r>
    </w:p>
    <w:p w14:paraId="40D2DDD2" w14:textId="77777777" w:rsidR="00696E4B" w:rsidRDefault="00696E4B" w:rsidP="00696E4B">
      <w:pPr>
        <w:pStyle w:val="Ttulo3"/>
      </w:pPr>
      <w:r>
        <w:rPr>
          <w:rStyle w:val="StrongEmphasis"/>
          <w:rFonts w:ascii="Cambria" w:hAnsi="Cambria"/>
          <w:sz w:val="24"/>
        </w:rPr>
        <w:t>b) Desarrollador tipo 2</w:t>
      </w:r>
    </w:p>
    <w:p w14:paraId="74948D0A" w14:textId="77777777" w:rsidR="00696E4B" w:rsidRDefault="00696E4B" w:rsidP="00696E4B">
      <w:pPr>
        <w:pStyle w:val="Textbody"/>
        <w:numPr>
          <w:ilvl w:val="0"/>
          <w:numId w:val="21"/>
        </w:numPr>
      </w:pPr>
      <w:r>
        <w:rPr>
          <w:rFonts w:ascii="Cambria" w:hAnsi="Cambria"/>
          <w:sz w:val="24"/>
        </w:rPr>
        <w:t>Implementación de la lógica de negocio.</w:t>
      </w:r>
    </w:p>
    <w:p w14:paraId="01F3AAFA" w14:textId="77777777" w:rsidR="00696E4B" w:rsidRDefault="00696E4B" w:rsidP="00696E4B">
      <w:pPr>
        <w:pStyle w:val="Textbody"/>
        <w:numPr>
          <w:ilvl w:val="0"/>
          <w:numId w:val="21"/>
        </w:numPr>
      </w:pPr>
      <w:r>
        <w:rPr>
          <w:rFonts w:ascii="Cambria" w:hAnsi="Cambria"/>
          <w:sz w:val="24"/>
        </w:rPr>
        <w:t>Creación y mantenimiento de servicios.</w:t>
      </w:r>
    </w:p>
    <w:p w14:paraId="7BF2F37C" w14:textId="77777777" w:rsidR="00696E4B" w:rsidRDefault="00696E4B" w:rsidP="00696E4B">
      <w:pPr>
        <w:pStyle w:val="Textbody"/>
        <w:numPr>
          <w:ilvl w:val="0"/>
          <w:numId w:val="21"/>
        </w:numPr>
      </w:pPr>
      <w:r>
        <w:rPr>
          <w:rFonts w:ascii="Cambria" w:hAnsi="Cambria"/>
          <w:sz w:val="24"/>
        </w:rPr>
        <w:t>Gestión de seguridad, validación y control de sesiones.</w:t>
      </w:r>
    </w:p>
    <w:p w14:paraId="3273E4DF" w14:textId="77777777" w:rsidR="00696E4B" w:rsidRDefault="00696E4B" w:rsidP="00696E4B">
      <w:pPr>
        <w:pStyle w:val="Textbody"/>
        <w:numPr>
          <w:ilvl w:val="0"/>
          <w:numId w:val="21"/>
        </w:numPr>
      </w:pPr>
      <w:r>
        <w:rPr>
          <w:rFonts w:ascii="Cambria" w:hAnsi="Cambria"/>
          <w:sz w:val="24"/>
        </w:rPr>
        <w:t>Manejo de la base de datos, consultas y modelos.</w:t>
      </w:r>
    </w:p>
    <w:p w14:paraId="231FFD21" w14:textId="77777777" w:rsidR="00696E4B" w:rsidRDefault="00696E4B" w:rsidP="00696E4B">
      <w:pPr>
        <w:pStyle w:val="Ttulo3"/>
      </w:pPr>
      <w:r>
        <w:rPr>
          <w:rStyle w:val="StrongEmphasis"/>
          <w:rFonts w:ascii="Cambria" w:hAnsi="Cambria"/>
          <w:sz w:val="24"/>
        </w:rPr>
        <w:t>c) Desarrollador tipo 3</w:t>
      </w:r>
    </w:p>
    <w:p w14:paraId="1D3EA4B8" w14:textId="77777777" w:rsidR="00696E4B" w:rsidRDefault="00696E4B" w:rsidP="00696E4B">
      <w:pPr>
        <w:pStyle w:val="Textbody"/>
        <w:numPr>
          <w:ilvl w:val="0"/>
          <w:numId w:val="22"/>
        </w:numPr>
      </w:pPr>
      <w:r>
        <w:rPr>
          <w:rFonts w:ascii="Cambria" w:hAnsi="Cambria"/>
          <w:sz w:val="24"/>
        </w:rPr>
        <w:t>Investigación de estrategias y probabilidades del Mus.</w:t>
      </w:r>
    </w:p>
    <w:p w14:paraId="0741F67F" w14:textId="77777777" w:rsidR="00696E4B" w:rsidRDefault="00696E4B" w:rsidP="00696E4B">
      <w:pPr>
        <w:pStyle w:val="Textbody"/>
        <w:numPr>
          <w:ilvl w:val="0"/>
          <w:numId w:val="22"/>
        </w:numPr>
      </w:pPr>
      <w:r>
        <w:rPr>
          <w:rFonts w:ascii="Cambria" w:hAnsi="Cambria"/>
          <w:sz w:val="24"/>
        </w:rPr>
        <w:t>Entrenamiento de modelos estadísticos o de desarrollo de IA.</w:t>
      </w:r>
    </w:p>
    <w:p w14:paraId="089A1CD7" w14:textId="77777777" w:rsidR="00696E4B" w:rsidRDefault="00696E4B" w:rsidP="00696E4B">
      <w:pPr>
        <w:pStyle w:val="Textbody"/>
        <w:numPr>
          <w:ilvl w:val="0"/>
          <w:numId w:val="22"/>
        </w:numPr>
      </w:pPr>
      <w:r>
        <w:rPr>
          <w:rFonts w:ascii="Cambria" w:hAnsi="Cambria"/>
          <w:sz w:val="24"/>
        </w:rPr>
        <w:t>Simulación de partidas para generar datos adicionales.</w:t>
      </w:r>
    </w:p>
    <w:p w14:paraId="1B510826" w14:textId="77777777" w:rsidR="00696E4B" w:rsidRDefault="00696E4B" w:rsidP="00696E4B">
      <w:pPr>
        <w:pStyle w:val="Textbody"/>
        <w:numPr>
          <w:ilvl w:val="0"/>
          <w:numId w:val="22"/>
        </w:numPr>
      </w:pPr>
      <w:r>
        <w:rPr>
          <w:rFonts w:ascii="Cambria" w:hAnsi="Cambria"/>
          <w:sz w:val="24"/>
        </w:rPr>
        <w:t>Integración del motor de predicción.</w:t>
      </w:r>
    </w:p>
    <w:p w14:paraId="0EB25B72" w14:textId="77777777" w:rsidR="00696E4B" w:rsidRDefault="00696E4B" w:rsidP="00696E4B">
      <w:pPr>
        <w:pStyle w:val="Textbody"/>
        <w:numPr>
          <w:ilvl w:val="0"/>
          <w:numId w:val="22"/>
        </w:numPr>
      </w:pPr>
      <w:r>
        <w:rPr>
          <w:rFonts w:ascii="Cambria" w:hAnsi="Cambria"/>
          <w:sz w:val="24"/>
        </w:rPr>
        <w:t>Ajuste y evaluación del rendimiento del modelo.</w:t>
      </w:r>
    </w:p>
    <w:p w14:paraId="6B6ADC62" w14:textId="77777777" w:rsidR="00696E4B" w:rsidRDefault="00696E4B" w:rsidP="00696E4B">
      <w:pPr>
        <w:pStyle w:val="Ttulo2"/>
      </w:pPr>
      <w:r>
        <w:rPr>
          <w:rStyle w:val="StrongEmphasis"/>
          <w:rFonts w:ascii="Cambria" w:hAnsi="Cambria"/>
          <w:color w:val="F4B166"/>
          <w:sz w:val="30"/>
        </w:rPr>
        <w:t>8.1.5. Administrador de Base de Datos / Ingeniero de Datos</w:t>
      </w:r>
    </w:p>
    <w:p w14:paraId="7D958FBD" w14:textId="77777777" w:rsidR="00696E4B" w:rsidRDefault="00696E4B" w:rsidP="00696E4B">
      <w:pPr>
        <w:pStyle w:val="Textbody"/>
      </w:pPr>
      <w:r>
        <w:rPr>
          <w:rFonts w:ascii="Cambria" w:hAnsi="Cambria"/>
          <w:sz w:val="24"/>
        </w:rPr>
        <w:t>Encargado de:</w:t>
      </w:r>
    </w:p>
    <w:p w14:paraId="6DB8347A" w14:textId="77777777" w:rsidR="00696E4B" w:rsidRDefault="00696E4B" w:rsidP="00696E4B">
      <w:pPr>
        <w:pStyle w:val="Textbody"/>
        <w:numPr>
          <w:ilvl w:val="0"/>
          <w:numId w:val="23"/>
        </w:numPr>
      </w:pPr>
      <w:r>
        <w:rPr>
          <w:rFonts w:ascii="Cambria" w:hAnsi="Cambria"/>
          <w:sz w:val="24"/>
        </w:rPr>
        <w:t>Diseñar el modelo de datos: tablas, relaciones, índices y restricciones.</w:t>
      </w:r>
    </w:p>
    <w:p w14:paraId="4EC21F09" w14:textId="77777777" w:rsidR="00696E4B" w:rsidRDefault="00696E4B" w:rsidP="00696E4B">
      <w:pPr>
        <w:pStyle w:val="Textbody"/>
        <w:numPr>
          <w:ilvl w:val="0"/>
          <w:numId w:val="23"/>
        </w:numPr>
      </w:pPr>
      <w:r>
        <w:rPr>
          <w:rFonts w:ascii="Cambria" w:hAnsi="Cambria"/>
          <w:sz w:val="24"/>
        </w:rPr>
        <w:t>Garantizar la integridad de la información.</w:t>
      </w:r>
    </w:p>
    <w:p w14:paraId="082D79B5" w14:textId="77777777" w:rsidR="00696E4B" w:rsidRDefault="00696E4B" w:rsidP="00696E4B">
      <w:pPr>
        <w:pStyle w:val="Textbody"/>
        <w:numPr>
          <w:ilvl w:val="0"/>
          <w:numId w:val="23"/>
        </w:numPr>
      </w:pPr>
      <w:r>
        <w:rPr>
          <w:rFonts w:ascii="Cambria" w:hAnsi="Cambria"/>
          <w:sz w:val="24"/>
        </w:rPr>
        <w:t xml:space="preserve">Preparar </w:t>
      </w:r>
      <w:proofErr w:type="spellStart"/>
      <w:r>
        <w:rPr>
          <w:rFonts w:ascii="Cambria" w:hAnsi="Cambria"/>
          <w:sz w:val="24"/>
        </w:rPr>
        <w:t>inserts</w:t>
      </w:r>
      <w:proofErr w:type="spellEnd"/>
      <w:r>
        <w:rPr>
          <w:rFonts w:ascii="Cambria" w:hAnsi="Cambria"/>
          <w:sz w:val="24"/>
        </w:rPr>
        <w:t xml:space="preserve"> y consultas para análisis y entrenamiento del modelo predictivo.</w:t>
      </w:r>
    </w:p>
    <w:p w14:paraId="53A2DBA3" w14:textId="77777777" w:rsidR="00696E4B" w:rsidRDefault="00696E4B" w:rsidP="00696E4B">
      <w:pPr>
        <w:pStyle w:val="Textbody"/>
        <w:numPr>
          <w:ilvl w:val="0"/>
          <w:numId w:val="23"/>
        </w:numPr>
      </w:pPr>
      <w:r>
        <w:rPr>
          <w:rFonts w:ascii="Cambria" w:hAnsi="Cambria"/>
          <w:sz w:val="24"/>
        </w:rPr>
        <w:t>Optimizar consultas SQL y gestionar copias de seguridad.</w:t>
      </w:r>
    </w:p>
    <w:p w14:paraId="29D0CF9D" w14:textId="77777777" w:rsidR="00696E4B" w:rsidRDefault="00696E4B" w:rsidP="00696E4B">
      <w:pPr>
        <w:pStyle w:val="Ttulo2"/>
      </w:pPr>
      <w:r>
        <w:rPr>
          <w:rStyle w:val="StrongEmphasis"/>
          <w:rFonts w:ascii="Cambria" w:hAnsi="Cambria"/>
          <w:color w:val="F4B166"/>
          <w:sz w:val="30"/>
        </w:rPr>
        <w:t>8.1.6. Ingeniero de Pruebas</w:t>
      </w:r>
    </w:p>
    <w:p w14:paraId="4AB973E1" w14:textId="77777777" w:rsidR="00696E4B" w:rsidRDefault="00696E4B" w:rsidP="00696E4B">
      <w:pPr>
        <w:pStyle w:val="Textbody"/>
      </w:pPr>
      <w:r>
        <w:rPr>
          <w:rFonts w:ascii="Cambria" w:hAnsi="Cambria"/>
          <w:sz w:val="24"/>
        </w:rPr>
        <w:t>Responsabilidades:</w:t>
      </w:r>
    </w:p>
    <w:p w14:paraId="479F6145" w14:textId="77777777" w:rsidR="00696E4B" w:rsidRDefault="00696E4B" w:rsidP="00696E4B">
      <w:pPr>
        <w:pStyle w:val="Textbody"/>
        <w:numPr>
          <w:ilvl w:val="0"/>
          <w:numId w:val="24"/>
        </w:numPr>
      </w:pPr>
      <w:r>
        <w:rPr>
          <w:rFonts w:ascii="Cambria" w:hAnsi="Cambria"/>
          <w:sz w:val="24"/>
        </w:rPr>
        <w:t>Diseñar y ejecutar pruebas unitarias, funcionales, de integración y de sistema.</w:t>
      </w:r>
    </w:p>
    <w:p w14:paraId="4863686F" w14:textId="77777777" w:rsidR="00696E4B" w:rsidRDefault="00696E4B" w:rsidP="00696E4B">
      <w:pPr>
        <w:pStyle w:val="Textbody"/>
        <w:numPr>
          <w:ilvl w:val="0"/>
          <w:numId w:val="24"/>
        </w:numPr>
      </w:pPr>
      <w:r>
        <w:rPr>
          <w:rFonts w:ascii="Cambria" w:hAnsi="Cambria"/>
          <w:sz w:val="24"/>
        </w:rPr>
        <w:t>Validar el correcto cumplimiento de los requisitos.</w:t>
      </w:r>
    </w:p>
    <w:p w14:paraId="28AA5865" w14:textId="77777777" w:rsidR="00696E4B" w:rsidRDefault="00696E4B" w:rsidP="00696E4B">
      <w:pPr>
        <w:pStyle w:val="Textbody"/>
        <w:numPr>
          <w:ilvl w:val="0"/>
          <w:numId w:val="24"/>
        </w:numPr>
      </w:pPr>
      <w:r>
        <w:rPr>
          <w:rFonts w:ascii="Cambria" w:hAnsi="Cambria"/>
          <w:sz w:val="24"/>
        </w:rPr>
        <w:t>Documentar incidencias y hacer seguimiento de correcciones.</w:t>
      </w:r>
    </w:p>
    <w:p w14:paraId="2A0DEE03" w14:textId="77777777" w:rsidR="00696E4B" w:rsidRDefault="00696E4B" w:rsidP="00696E4B">
      <w:pPr>
        <w:pStyle w:val="Textbody"/>
        <w:numPr>
          <w:ilvl w:val="0"/>
          <w:numId w:val="24"/>
        </w:numPr>
      </w:pPr>
      <w:r>
        <w:rPr>
          <w:rFonts w:ascii="Cambria" w:hAnsi="Cambria"/>
          <w:sz w:val="24"/>
        </w:rPr>
        <w:t>Elaborar informes de calidad y métricas finales.</w:t>
      </w:r>
    </w:p>
    <w:p w14:paraId="7370C254" w14:textId="77777777" w:rsidR="00696E4B" w:rsidRDefault="00696E4B" w:rsidP="00696E4B">
      <w:pPr>
        <w:pStyle w:val="Ttulo2"/>
      </w:pPr>
      <w:r>
        <w:rPr>
          <w:rStyle w:val="StrongEmphasis"/>
          <w:rFonts w:ascii="Cambria" w:hAnsi="Cambria"/>
          <w:color w:val="F4B166"/>
          <w:sz w:val="30"/>
        </w:rPr>
        <w:lastRenderedPageBreak/>
        <w:t>8.1.7. Responsable de Documentación y Control de Versiones</w:t>
      </w:r>
    </w:p>
    <w:p w14:paraId="47DBF72B" w14:textId="77777777" w:rsidR="00696E4B" w:rsidRDefault="00696E4B" w:rsidP="00696E4B">
      <w:pPr>
        <w:pStyle w:val="Textbody"/>
      </w:pPr>
      <w:r>
        <w:rPr>
          <w:rFonts w:ascii="Cambria" w:hAnsi="Cambria"/>
          <w:sz w:val="24"/>
        </w:rPr>
        <w:t>Se ocupa de que toda la información generada en el proyecto esté correctamente registrada y organizada:</w:t>
      </w:r>
    </w:p>
    <w:p w14:paraId="5CA600C4" w14:textId="77777777" w:rsidR="00696E4B" w:rsidRDefault="00696E4B" w:rsidP="00696E4B">
      <w:pPr>
        <w:pStyle w:val="Textbody"/>
        <w:numPr>
          <w:ilvl w:val="0"/>
          <w:numId w:val="25"/>
        </w:numPr>
      </w:pPr>
      <w:r>
        <w:rPr>
          <w:rFonts w:ascii="Cambria" w:hAnsi="Cambria"/>
          <w:sz w:val="24"/>
        </w:rPr>
        <w:t>Redacción de documentos técnicos, manuales de usuario y anexos.</w:t>
      </w:r>
    </w:p>
    <w:p w14:paraId="6778385E" w14:textId="77777777" w:rsidR="00696E4B" w:rsidRDefault="00696E4B" w:rsidP="00696E4B">
      <w:pPr>
        <w:pStyle w:val="Textbody"/>
        <w:numPr>
          <w:ilvl w:val="0"/>
          <w:numId w:val="25"/>
        </w:numPr>
      </w:pPr>
      <w:r>
        <w:rPr>
          <w:rFonts w:ascii="Cambria" w:hAnsi="Cambria"/>
          <w:sz w:val="24"/>
        </w:rPr>
        <w:t>Uso de herramientas como Git para controlar versiones del proyecto.</w:t>
      </w:r>
    </w:p>
    <w:p w14:paraId="0A174DD6" w14:textId="77777777" w:rsidR="00696E4B" w:rsidRDefault="00696E4B" w:rsidP="00696E4B">
      <w:pPr>
        <w:pStyle w:val="Textbody"/>
        <w:numPr>
          <w:ilvl w:val="0"/>
          <w:numId w:val="25"/>
        </w:numPr>
      </w:pPr>
      <w:r>
        <w:rPr>
          <w:rFonts w:ascii="Cambria" w:hAnsi="Cambria"/>
          <w:sz w:val="24"/>
        </w:rPr>
        <w:t>Organización de entregas de versiones parciales y finales.</w:t>
      </w:r>
    </w:p>
    <w:p w14:paraId="3B11BC7F" w14:textId="77777777" w:rsidR="00696E4B" w:rsidRDefault="00696E4B" w:rsidP="00696E4B">
      <w:pPr>
        <w:pStyle w:val="Ttulo1"/>
      </w:pPr>
      <w:r>
        <w:rPr>
          <w:rStyle w:val="StrongEmphasis"/>
          <w:rFonts w:ascii="Cambria" w:hAnsi="Cambria"/>
          <w:color w:val="F4B166"/>
          <w:sz w:val="30"/>
        </w:rPr>
        <w:t>8.2. Recursos materiales y tecnológicos</w:t>
      </w:r>
    </w:p>
    <w:p w14:paraId="32791EFE" w14:textId="77777777" w:rsidR="00696E4B" w:rsidRDefault="00696E4B" w:rsidP="00696E4B">
      <w:pPr>
        <w:pStyle w:val="Textbody"/>
      </w:pPr>
      <w:r>
        <w:rPr>
          <w:rFonts w:ascii="Cambria" w:hAnsi="Cambria"/>
          <w:sz w:val="24"/>
        </w:rPr>
        <w:t>Los recursos del proyecto incluyen tanto hardware como software esencial para el desarrollo, pruebas y despliegue de la aplicación.</w:t>
      </w:r>
    </w:p>
    <w:p w14:paraId="6BA6BB5B" w14:textId="77777777" w:rsidR="00696E4B" w:rsidRDefault="00696E4B" w:rsidP="00696E4B">
      <w:pPr>
        <w:pStyle w:val="Ttulo2"/>
      </w:pPr>
      <w:r>
        <w:rPr>
          <w:rStyle w:val="StrongEmphasis"/>
          <w:rFonts w:ascii="Cambria" w:hAnsi="Cambria"/>
          <w:color w:val="F4B166"/>
          <w:sz w:val="30"/>
        </w:rPr>
        <w:t>8.2.1. Recursos Hardware</w:t>
      </w:r>
    </w:p>
    <w:p w14:paraId="766E7E07" w14:textId="77777777" w:rsidR="00696E4B" w:rsidRDefault="00696E4B" w:rsidP="00696E4B">
      <w:pPr>
        <w:pStyle w:val="Textbody"/>
        <w:numPr>
          <w:ilvl w:val="0"/>
          <w:numId w:val="26"/>
        </w:numPr>
      </w:pPr>
      <w:r>
        <w:rPr>
          <w:rStyle w:val="StrongEmphasis"/>
          <w:rFonts w:ascii="Cambria" w:hAnsi="Cambria"/>
          <w:sz w:val="24"/>
        </w:rPr>
        <w:t>Equipos de desarrollo</w:t>
      </w:r>
      <w:r>
        <w:rPr>
          <w:rFonts w:ascii="Cambria" w:hAnsi="Cambria"/>
          <w:sz w:val="24"/>
        </w:rPr>
        <w:t>: Ordenadores portátiles o de sobremesa con procesadores de al menos 4 núcleos, 8–16 GB de RAM y almacenamiento SSD.</w:t>
      </w:r>
    </w:p>
    <w:p w14:paraId="07E5C902" w14:textId="77777777" w:rsidR="00696E4B" w:rsidRDefault="00696E4B" w:rsidP="00696E4B">
      <w:pPr>
        <w:pStyle w:val="Textbody"/>
        <w:numPr>
          <w:ilvl w:val="0"/>
          <w:numId w:val="26"/>
        </w:numPr>
      </w:pPr>
      <w:r>
        <w:rPr>
          <w:rStyle w:val="StrongEmphasis"/>
          <w:rFonts w:ascii="Cambria" w:hAnsi="Cambria"/>
          <w:sz w:val="24"/>
        </w:rPr>
        <w:t>Periféricos</w:t>
      </w:r>
      <w:r>
        <w:rPr>
          <w:rFonts w:ascii="Cambria" w:hAnsi="Cambria"/>
          <w:sz w:val="24"/>
        </w:rPr>
        <w:t>: ratón, teclado, auriculares y otros elementos necesarios para la comunicación y productividad.</w:t>
      </w:r>
    </w:p>
    <w:p w14:paraId="155D0BF3" w14:textId="77777777" w:rsidR="00696E4B" w:rsidRDefault="00696E4B" w:rsidP="00696E4B">
      <w:pPr>
        <w:pStyle w:val="Textbody"/>
        <w:numPr>
          <w:ilvl w:val="0"/>
          <w:numId w:val="26"/>
        </w:numPr>
      </w:pPr>
      <w:r>
        <w:rPr>
          <w:rStyle w:val="StrongEmphasis"/>
          <w:rFonts w:ascii="Cambria" w:hAnsi="Cambria"/>
          <w:sz w:val="24"/>
        </w:rPr>
        <w:t>Servidor de pruebas o despliegue</w:t>
      </w:r>
      <w:r>
        <w:rPr>
          <w:rFonts w:ascii="Cambria" w:hAnsi="Cambria"/>
          <w:sz w:val="24"/>
        </w:rPr>
        <w:t>:</w:t>
      </w:r>
    </w:p>
    <w:p w14:paraId="2DA021ED" w14:textId="77777777" w:rsidR="00696E4B" w:rsidRDefault="00696E4B" w:rsidP="00696E4B">
      <w:pPr>
        <w:pStyle w:val="Textbody"/>
        <w:numPr>
          <w:ilvl w:val="1"/>
          <w:numId w:val="26"/>
        </w:numPr>
      </w:pPr>
      <w:r>
        <w:rPr>
          <w:rFonts w:ascii="Cambria" w:hAnsi="Cambria"/>
          <w:sz w:val="24"/>
        </w:rPr>
        <w:t xml:space="preserve">Opción en la nube (AWS, Azure, Render, </w:t>
      </w:r>
      <w:proofErr w:type="spellStart"/>
      <w:r>
        <w:rPr>
          <w:rFonts w:ascii="Cambria" w:hAnsi="Cambria"/>
          <w:sz w:val="24"/>
        </w:rPr>
        <w:t>Heroku</w:t>
      </w:r>
      <w:proofErr w:type="spellEnd"/>
      <w:r>
        <w:rPr>
          <w:rFonts w:ascii="Cambria" w:hAnsi="Cambria"/>
          <w:sz w:val="24"/>
        </w:rPr>
        <w:t>).</w:t>
      </w:r>
    </w:p>
    <w:p w14:paraId="734240DC" w14:textId="77777777" w:rsidR="00696E4B" w:rsidRDefault="00696E4B" w:rsidP="00696E4B">
      <w:pPr>
        <w:pStyle w:val="Textbody"/>
      </w:pPr>
      <w:r>
        <w:rPr>
          <w:rFonts w:ascii="Cambria" w:hAnsi="Cambria"/>
          <w:sz w:val="24"/>
        </w:rPr>
        <w:t>Este hardware permite ejecutar entornos de desarrollo y pruebas del modelo predictivo sin limitaciones técnicas.</w:t>
      </w:r>
    </w:p>
    <w:p w14:paraId="4FBF27DD" w14:textId="77777777" w:rsidR="00696E4B" w:rsidRDefault="00696E4B" w:rsidP="00696E4B">
      <w:pPr>
        <w:pStyle w:val="Ttulo2"/>
      </w:pPr>
      <w:r>
        <w:rPr>
          <w:rStyle w:val="StrongEmphasis"/>
          <w:rFonts w:ascii="Cambria" w:hAnsi="Cambria"/>
          <w:color w:val="F4B166"/>
          <w:sz w:val="30"/>
        </w:rPr>
        <w:t>8.2.2. Recursos Software</w:t>
      </w:r>
    </w:p>
    <w:p w14:paraId="73693182" w14:textId="77777777" w:rsidR="00696E4B" w:rsidRDefault="00696E4B" w:rsidP="00696E4B">
      <w:pPr>
        <w:pStyle w:val="Ttulo3"/>
      </w:pPr>
      <w:r>
        <w:rPr>
          <w:rStyle w:val="StrongEmphasis"/>
          <w:rFonts w:ascii="Cambria" w:hAnsi="Cambria"/>
          <w:sz w:val="24"/>
        </w:rPr>
        <w:t>Herramientas de gestión del proyecto</w:t>
      </w:r>
    </w:p>
    <w:p w14:paraId="259D3B78" w14:textId="77777777" w:rsidR="00696E4B" w:rsidRDefault="00696E4B" w:rsidP="00696E4B">
      <w:pPr>
        <w:pStyle w:val="Textbody"/>
        <w:numPr>
          <w:ilvl w:val="0"/>
          <w:numId w:val="27"/>
        </w:numPr>
      </w:pPr>
      <w:r>
        <w:rPr>
          <w:rStyle w:val="StrongEmphasis"/>
          <w:rFonts w:ascii="Cambria" w:hAnsi="Cambria"/>
          <w:sz w:val="24"/>
        </w:rPr>
        <w:t xml:space="preserve">GitHub </w:t>
      </w:r>
      <w:r>
        <w:rPr>
          <w:rFonts w:ascii="Cambria" w:hAnsi="Cambria"/>
          <w:sz w:val="24"/>
        </w:rPr>
        <w:t>para planificación y seguimiento ágil (Scrum / Kanban).</w:t>
      </w:r>
    </w:p>
    <w:p w14:paraId="1BFF2C29" w14:textId="77777777" w:rsidR="00696E4B" w:rsidRDefault="00696E4B" w:rsidP="00696E4B">
      <w:pPr>
        <w:pStyle w:val="Textbody"/>
        <w:numPr>
          <w:ilvl w:val="0"/>
          <w:numId w:val="27"/>
        </w:numPr>
      </w:pPr>
      <w:r>
        <w:rPr>
          <w:rStyle w:val="StrongEmphasis"/>
          <w:rFonts w:ascii="Cambria" w:hAnsi="Cambria"/>
          <w:sz w:val="24"/>
        </w:rPr>
        <w:t xml:space="preserve">Microsoft </w:t>
      </w:r>
      <w:proofErr w:type="spellStart"/>
      <w:r>
        <w:rPr>
          <w:rStyle w:val="StrongEmphasis"/>
          <w:rFonts w:ascii="Cambria" w:hAnsi="Cambria"/>
          <w:sz w:val="24"/>
        </w:rPr>
        <w:t>Teams</w:t>
      </w:r>
      <w:proofErr w:type="spellEnd"/>
      <w:r>
        <w:rPr>
          <w:rStyle w:val="StrongEmphasis"/>
          <w:rFonts w:ascii="Cambria" w:hAnsi="Cambria"/>
          <w:sz w:val="24"/>
        </w:rPr>
        <w:t xml:space="preserve">, Google </w:t>
      </w:r>
      <w:proofErr w:type="spellStart"/>
      <w:r>
        <w:rPr>
          <w:rStyle w:val="StrongEmphasis"/>
          <w:rFonts w:ascii="Cambria" w:hAnsi="Cambria"/>
          <w:sz w:val="24"/>
        </w:rPr>
        <w:t>Meet</w:t>
      </w:r>
      <w:proofErr w:type="spellEnd"/>
      <w:r>
        <w:rPr>
          <w:rStyle w:val="StrongEmphasis"/>
          <w:rFonts w:ascii="Cambria" w:hAnsi="Cambria"/>
          <w:sz w:val="24"/>
        </w:rPr>
        <w:t xml:space="preserve"> o Discord</w:t>
      </w:r>
      <w:r>
        <w:rPr>
          <w:rFonts w:ascii="Cambria" w:hAnsi="Cambria"/>
          <w:sz w:val="24"/>
        </w:rPr>
        <w:t xml:space="preserve"> para comunicación interna y reuniones.</w:t>
      </w:r>
    </w:p>
    <w:p w14:paraId="274DD1E6" w14:textId="77777777" w:rsidR="00696E4B" w:rsidRDefault="00696E4B" w:rsidP="00696E4B">
      <w:pPr>
        <w:pStyle w:val="Ttulo3"/>
      </w:pPr>
      <w:r>
        <w:rPr>
          <w:rStyle w:val="StrongEmphasis"/>
          <w:rFonts w:ascii="Cambria" w:hAnsi="Cambria"/>
          <w:sz w:val="24"/>
        </w:rPr>
        <w:t>Entornos de desarrollo</w:t>
      </w:r>
    </w:p>
    <w:p w14:paraId="6F7A3673" w14:textId="77777777" w:rsidR="00696E4B" w:rsidRDefault="00696E4B" w:rsidP="00696E4B">
      <w:pPr>
        <w:pStyle w:val="Textbody"/>
        <w:numPr>
          <w:ilvl w:val="0"/>
          <w:numId w:val="28"/>
        </w:numPr>
      </w:pPr>
      <w:r>
        <w:rPr>
          <w:rFonts w:ascii="Cambria" w:hAnsi="Cambria"/>
          <w:sz w:val="24"/>
        </w:rPr>
        <w:t xml:space="preserve">Visual Studio </w:t>
      </w:r>
      <w:proofErr w:type="spellStart"/>
      <w:r>
        <w:rPr>
          <w:rFonts w:ascii="Cambria" w:hAnsi="Cambria"/>
          <w:sz w:val="24"/>
        </w:rPr>
        <w:t>Code</w:t>
      </w:r>
      <w:proofErr w:type="spellEnd"/>
    </w:p>
    <w:p w14:paraId="3E87C812" w14:textId="77777777" w:rsidR="00696E4B" w:rsidRDefault="00696E4B" w:rsidP="00696E4B">
      <w:pPr>
        <w:pStyle w:val="Textbody"/>
        <w:numPr>
          <w:ilvl w:val="0"/>
          <w:numId w:val="28"/>
        </w:numPr>
      </w:pPr>
      <w:proofErr w:type="spellStart"/>
      <w:r>
        <w:rPr>
          <w:rFonts w:ascii="Cambria" w:hAnsi="Cambria"/>
          <w:sz w:val="24"/>
        </w:rPr>
        <w:t>PyCharm</w:t>
      </w:r>
      <w:proofErr w:type="spellEnd"/>
    </w:p>
    <w:p w14:paraId="7A1342C3" w14:textId="77777777" w:rsidR="00696E4B" w:rsidRDefault="00696E4B" w:rsidP="00696E4B">
      <w:pPr>
        <w:pStyle w:val="Textbody"/>
        <w:numPr>
          <w:ilvl w:val="0"/>
          <w:numId w:val="28"/>
        </w:numPr>
      </w:pPr>
      <w:r>
        <w:rPr>
          <w:rFonts w:ascii="Cambria" w:hAnsi="Cambria"/>
          <w:sz w:val="24"/>
        </w:rPr>
        <w:t>Eclipse</w:t>
      </w:r>
    </w:p>
    <w:p w14:paraId="4FF52614" w14:textId="77777777" w:rsidR="00696E4B" w:rsidRDefault="00696E4B" w:rsidP="00696E4B">
      <w:pPr>
        <w:pStyle w:val="Textbody"/>
        <w:numPr>
          <w:ilvl w:val="0"/>
          <w:numId w:val="28"/>
        </w:numPr>
      </w:pPr>
      <w:r>
        <w:rPr>
          <w:rFonts w:ascii="Cambria" w:hAnsi="Cambria"/>
          <w:sz w:val="24"/>
        </w:rPr>
        <w:t>Oracle</w:t>
      </w:r>
    </w:p>
    <w:p w14:paraId="0AC2B532" w14:textId="77777777" w:rsidR="00696E4B" w:rsidRDefault="00696E4B" w:rsidP="00696E4B">
      <w:pPr>
        <w:pStyle w:val="Textbody"/>
        <w:numPr>
          <w:ilvl w:val="0"/>
          <w:numId w:val="28"/>
        </w:numPr>
      </w:pPr>
      <w:r>
        <w:rPr>
          <w:rFonts w:ascii="Cambria" w:hAnsi="Cambria"/>
          <w:sz w:val="24"/>
        </w:rPr>
        <w:t xml:space="preserve">SQL </w:t>
      </w:r>
      <w:proofErr w:type="spellStart"/>
      <w:r>
        <w:rPr>
          <w:rFonts w:ascii="Cambria" w:hAnsi="Cambria"/>
          <w:sz w:val="24"/>
        </w:rPr>
        <w:t>developer</w:t>
      </w:r>
      <w:proofErr w:type="spellEnd"/>
    </w:p>
    <w:p w14:paraId="6AADF02A" w14:textId="77777777" w:rsidR="00696E4B" w:rsidRDefault="00696E4B" w:rsidP="00696E4B">
      <w:pPr>
        <w:pStyle w:val="Textbody"/>
        <w:numPr>
          <w:ilvl w:val="0"/>
          <w:numId w:val="28"/>
        </w:numPr>
      </w:pPr>
    </w:p>
    <w:p w14:paraId="2DE37385" w14:textId="77777777" w:rsidR="00696E4B" w:rsidRDefault="00696E4B" w:rsidP="00696E4B">
      <w:pPr>
        <w:pStyle w:val="Ttulo3"/>
      </w:pPr>
      <w:r>
        <w:rPr>
          <w:rStyle w:val="StrongEmphasis"/>
          <w:rFonts w:ascii="Cambria" w:hAnsi="Cambria"/>
          <w:sz w:val="24"/>
        </w:rPr>
        <w:lastRenderedPageBreak/>
        <w:t>Tecnologías de programación</w:t>
      </w:r>
    </w:p>
    <w:p w14:paraId="09D37D40" w14:textId="77777777" w:rsidR="00696E4B" w:rsidRDefault="00696E4B" w:rsidP="00696E4B">
      <w:pPr>
        <w:pStyle w:val="Textbody"/>
        <w:numPr>
          <w:ilvl w:val="0"/>
          <w:numId w:val="29"/>
        </w:numPr>
        <w:rPr>
          <w:b/>
          <w:bCs/>
        </w:rPr>
      </w:pPr>
      <w:r>
        <w:rPr>
          <w:rFonts w:ascii="Cambria" w:hAnsi="Cambria"/>
          <w:b/>
          <w:bCs/>
          <w:sz w:val="24"/>
        </w:rPr>
        <w:t>Lo que ve el usuario</w:t>
      </w:r>
    </w:p>
    <w:p w14:paraId="1178C21D" w14:textId="77777777" w:rsidR="00696E4B" w:rsidRDefault="00696E4B" w:rsidP="00696E4B">
      <w:pPr>
        <w:pStyle w:val="Textbody"/>
        <w:numPr>
          <w:ilvl w:val="1"/>
          <w:numId w:val="29"/>
        </w:numPr>
      </w:pPr>
      <w:r>
        <w:rPr>
          <w:rFonts w:ascii="Cambria" w:hAnsi="Cambria"/>
          <w:sz w:val="24"/>
        </w:rPr>
        <w:t xml:space="preserve">Uso de herramientas como </w:t>
      </w:r>
      <w:proofErr w:type="spellStart"/>
      <w:r>
        <w:rPr>
          <w:rFonts w:ascii="Cambria" w:hAnsi="Cambria"/>
          <w:sz w:val="24"/>
        </w:rPr>
        <w:t>Vue</w:t>
      </w:r>
      <w:proofErr w:type="spellEnd"/>
      <w:r>
        <w:rPr>
          <w:rFonts w:ascii="Cambria" w:hAnsi="Cambria"/>
          <w:sz w:val="24"/>
        </w:rPr>
        <w:t>, Angular...</w:t>
      </w:r>
    </w:p>
    <w:p w14:paraId="60BB9F69" w14:textId="77777777" w:rsidR="00696E4B" w:rsidRDefault="00696E4B" w:rsidP="00696E4B">
      <w:pPr>
        <w:pStyle w:val="Textbody"/>
        <w:numPr>
          <w:ilvl w:val="0"/>
          <w:numId w:val="29"/>
        </w:numPr>
        <w:rPr>
          <w:b/>
          <w:bCs/>
        </w:rPr>
      </w:pPr>
      <w:r>
        <w:rPr>
          <w:rFonts w:ascii="Cambria" w:hAnsi="Cambria"/>
          <w:b/>
          <w:bCs/>
          <w:sz w:val="24"/>
        </w:rPr>
        <w:t xml:space="preserve">Lo que sucede por </w:t>
      </w:r>
      <w:proofErr w:type="spellStart"/>
      <w:r>
        <w:rPr>
          <w:rFonts w:ascii="Cambria" w:hAnsi="Cambria"/>
          <w:b/>
          <w:bCs/>
          <w:sz w:val="24"/>
        </w:rPr>
        <w:t>detras</w:t>
      </w:r>
      <w:proofErr w:type="spellEnd"/>
      <w:r>
        <w:rPr>
          <w:rFonts w:ascii="Cambria" w:hAnsi="Cambria"/>
          <w:b/>
          <w:bCs/>
          <w:sz w:val="24"/>
        </w:rPr>
        <w:t xml:space="preserve"> (dentro del programa)</w:t>
      </w:r>
    </w:p>
    <w:p w14:paraId="18DF66EC" w14:textId="77777777" w:rsidR="00696E4B" w:rsidRDefault="00696E4B" w:rsidP="00696E4B">
      <w:pPr>
        <w:pStyle w:val="Textbody"/>
        <w:numPr>
          <w:ilvl w:val="1"/>
          <w:numId w:val="29"/>
        </w:numPr>
      </w:pPr>
      <w:r>
        <w:rPr>
          <w:rFonts w:ascii="Cambria" w:hAnsi="Cambria"/>
          <w:sz w:val="24"/>
        </w:rPr>
        <w:t xml:space="preserve">Uso de </w:t>
      </w:r>
      <w:proofErr w:type="spellStart"/>
      <w:r>
        <w:rPr>
          <w:rFonts w:ascii="Cambria" w:hAnsi="Cambria"/>
          <w:sz w:val="24"/>
        </w:rPr>
        <w:t>progrmas</w:t>
      </w:r>
      <w:proofErr w:type="spellEnd"/>
      <w:r>
        <w:rPr>
          <w:rFonts w:ascii="Cambria" w:hAnsi="Cambria"/>
          <w:sz w:val="24"/>
        </w:rPr>
        <w:t xml:space="preserve"> como Visual Studio, Node.js, </w:t>
      </w:r>
      <w:proofErr w:type="spellStart"/>
      <w:r>
        <w:rPr>
          <w:rFonts w:ascii="Cambria" w:hAnsi="Cambria"/>
          <w:sz w:val="24"/>
        </w:rPr>
        <w:t>Phyton</w:t>
      </w:r>
      <w:proofErr w:type="spellEnd"/>
      <w:r>
        <w:rPr>
          <w:rFonts w:ascii="Cambria" w:hAnsi="Cambria"/>
          <w:sz w:val="24"/>
        </w:rPr>
        <w:t>...</w:t>
      </w:r>
    </w:p>
    <w:p w14:paraId="4D7C352A" w14:textId="77777777" w:rsidR="00696E4B" w:rsidRDefault="00696E4B" w:rsidP="00696E4B">
      <w:pPr>
        <w:pStyle w:val="Textbody"/>
        <w:numPr>
          <w:ilvl w:val="0"/>
          <w:numId w:val="29"/>
        </w:numPr>
      </w:pPr>
      <w:r>
        <w:rPr>
          <w:rStyle w:val="StrongEmphasis"/>
          <w:rFonts w:ascii="Cambria" w:hAnsi="Cambria"/>
          <w:sz w:val="24"/>
        </w:rPr>
        <w:t>Modelo Predictivo</w:t>
      </w:r>
      <w:r>
        <w:rPr>
          <w:rFonts w:ascii="Cambria" w:hAnsi="Cambria"/>
          <w:sz w:val="24"/>
        </w:rPr>
        <w:t>:</w:t>
      </w:r>
    </w:p>
    <w:p w14:paraId="31106666" w14:textId="77777777" w:rsidR="00696E4B" w:rsidRDefault="00696E4B" w:rsidP="00696E4B">
      <w:pPr>
        <w:pStyle w:val="Textbody"/>
        <w:numPr>
          <w:ilvl w:val="1"/>
          <w:numId w:val="29"/>
        </w:numPr>
      </w:pPr>
      <w:proofErr w:type="spellStart"/>
      <w:r>
        <w:rPr>
          <w:rFonts w:ascii="Cambria" w:hAnsi="Cambria"/>
          <w:sz w:val="24"/>
        </w:rPr>
        <w:t>NumPy</w:t>
      </w:r>
      <w:proofErr w:type="spellEnd"/>
      <w:r>
        <w:rPr>
          <w:rFonts w:ascii="Cambria" w:hAnsi="Cambria"/>
          <w:sz w:val="24"/>
        </w:rPr>
        <w:t>, Pandas</w:t>
      </w:r>
    </w:p>
    <w:p w14:paraId="5D351E3C" w14:textId="77777777" w:rsidR="00696E4B" w:rsidRDefault="00696E4B" w:rsidP="00696E4B">
      <w:pPr>
        <w:pStyle w:val="Textbody"/>
        <w:numPr>
          <w:ilvl w:val="1"/>
          <w:numId w:val="29"/>
        </w:numPr>
      </w:pPr>
      <w:proofErr w:type="spellStart"/>
      <w:r>
        <w:rPr>
          <w:rFonts w:ascii="Cambria" w:hAnsi="Cambria"/>
          <w:sz w:val="24"/>
        </w:rPr>
        <w:t>Scikit-learn</w:t>
      </w:r>
      <w:proofErr w:type="spellEnd"/>
    </w:p>
    <w:p w14:paraId="59D5D310" w14:textId="77777777" w:rsidR="00696E4B" w:rsidRDefault="00696E4B" w:rsidP="00696E4B">
      <w:pPr>
        <w:pStyle w:val="Textbody"/>
        <w:numPr>
          <w:ilvl w:val="1"/>
          <w:numId w:val="29"/>
        </w:numPr>
      </w:pPr>
      <w:proofErr w:type="spellStart"/>
      <w:r>
        <w:rPr>
          <w:rFonts w:ascii="Cambria" w:hAnsi="Cambria"/>
          <w:sz w:val="24"/>
        </w:rPr>
        <w:t>TensorFlow</w:t>
      </w:r>
      <w:proofErr w:type="spellEnd"/>
      <w:r>
        <w:rPr>
          <w:rFonts w:ascii="Cambria" w:hAnsi="Cambria"/>
          <w:sz w:val="24"/>
        </w:rPr>
        <w:t xml:space="preserve"> o </w:t>
      </w:r>
      <w:proofErr w:type="spellStart"/>
      <w:r>
        <w:rPr>
          <w:rFonts w:ascii="Cambria" w:hAnsi="Cambria"/>
          <w:sz w:val="24"/>
        </w:rPr>
        <w:t>PyTorch</w:t>
      </w:r>
      <w:proofErr w:type="spellEnd"/>
      <w:r>
        <w:rPr>
          <w:rFonts w:ascii="Cambria" w:hAnsi="Cambria"/>
          <w:sz w:val="24"/>
        </w:rPr>
        <w:t xml:space="preserve"> (opcional)</w:t>
      </w:r>
    </w:p>
    <w:p w14:paraId="7B0F02E5" w14:textId="77777777" w:rsidR="00696E4B" w:rsidRDefault="00696E4B" w:rsidP="00696E4B">
      <w:pPr>
        <w:pStyle w:val="Ttulo3"/>
      </w:pPr>
      <w:r>
        <w:rPr>
          <w:rStyle w:val="StrongEmphasis"/>
          <w:rFonts w:ascii="Cambria" w:hAnsi="Cambria"/>
          <w:sz w:val="24"/>
        </w:rPr>
        <w:t>Bases de datos</w:t>
      </w:r>
    </w:p>
    <w:p w14:paraId="09EF1596" w14:textId="77777777" w:rsidR="00696E4B" w:rsidRDefault="00696E4B" w:rsidP="00696E4B">
      <w:pPr>
        <w:pStyle w:val="Textbody"/>
        <w:numPr>
          <w:ilvl w:val="0"/>
          <w:numId w:val="30"/>
        </w:numPr>
      </w:pPr>
      <w:r>
        <w:rPr>
          <w:rFonts w:ascii="Cambria" w:hAnsi="Cambria"/>
          <w:sz w:val="24"/>
        </w:rPr>
        <w:t xml:space="preserve">SQL </w:t>
      </w:r>
      <w:proofErr w:type="spellStart"/>
      <w:r>
        <w:rPr>
          <w:rFonts w:ascii="Cambria" w:hAnsi="Cambria"/>
          <w:sz w:val="24"/>
        </w:rPr>
        <w:t>Developer</w:t>
      </w:r>
      <w:proofErr w:type="spellEnd"/>
    </w:p>
    <w:p w14:paraId="341BE1DA" w14:textId="77777777" w:rsidR="00696E4B" w:rsidRDefault="00696E4B" w:rsidP="00696E4B">
      <w:pPr>
        <w:pStyle w:val="Textbody"/>
        <w:numPr>
          <w:ilvl w:val="0"/>
          <w:numId w:val="30"/>
        </w:numPr>
      </w:pPr>
      <w:r>
        <w:rPr>
          <w:rFonts w:ascii="Cambria" w:hAnsi="Cambria"/>
          <w:sz w:val="24"/>
        </w:rPr>
        <w:t>PostgreSQL</w:t>
      </w:r>
    </w:p>
    <w:p w14:paraId="2CB4312D" w14:textId="77777777" w:rsidR="00696E4B" w:rsidRDefault="00696E4B" w:rsidP="00696E4B">
      <w:pPr>
        <w:pStyle w:val="Textbody"/>
        <w:numPr>
          <w:ilvl w:val="0"/>
          <w:numId w:val="30"/>
        </w:numPr>
      </w:pPr>
      <w:r>
        <w:rPr>
          <w:rFonts w:ascii="Cambria" w:hAnsi="Cambria"/>
          <w:sz w:val="24"/>
        </w:rPr>
        <w:t>MySQL</w:t>
      </w:r>
    </w:p>
    <w:p w14:paraId="17CF620B" w14:textId="77777777" w:rsidR="00696E4B" w:rsidRDefault="00696E4B" w:rsidP="00696E4B">
      <w:pPr>
        <w:pStyle w:val="Ttulo3"/>
      </w:pPr>
      <w:r>
        <w:rPr>
          <w:rStyle w:val="StrongEmphasis"/>
          <w:rFonts w:ascii="Cambria" w:hAnsi="Cambria"/>
          <w:sz w:val="24"/>
        </w:rPr>
        <w:t>Control de versiones</w:t>
      </w:r>
    </w:p>
    <w:p w14:paraId="09F0F98B" w14:textId="77777777" w:rsidR="00696E4B" w:rsidRDefault="00696E4B" w:rsidP="00696E4B">
      <w:pPr>
        <w:pStyle w:val="Textbody"/>
        <w:numPr>
          <w:ilvl w:val="0"/>
          <w:numId w:val="31"/>
        </w:numPr>
      </w:pPr>
      <w:r>
        <w:rPr>
          <w:rFonts w:ascii="Cambria" w:hAnsi="Cambria"/>
          <w:sz w:val="24"/>
        </w:rPr>
        <w:t>Git + GitHub/</w:t>
      </w:r>
      <w:proofErr w:type="spellStart"/>
      <w:r>
        <w:rPr>
          <w:rFonts w:ascii="Cambria" w:hAnsi="Cambria"/>
          <w:sz w:val="24"/>
        </w:rPr>
        <w:t>GitLab</w:t>
      </w:r>
      <w:proofErr w:type="spellEnd"/>
    </w:p>
    <w:p w14:paraId="7CA21026" w14:textId="77777777" w:rsidR="00696E4B" w:rsidRDefault="00696E4B" w:rsidP="00696E4B">
      <w:pPr>
        <w:pStyle w:val="Textbody"/>
        <w:numPr>
          <w:ilvl w:val="0"/>
          <w:numId w:val="31"/>
        </w:numPr>
      </w:pPr>
      <w:r>
        <w:rPr>
          <w:rFonts w:ascii="Cambria" w:hAnsi="Cambria"/>
          <w:sz w:val="24"/>
        </w:rPr>
        <w:t>Repositorio central para control de versiones</w:t>
      </w:r>
    </w:p>
    <w:p w14:paraId="70528D05" w14:textId="77777777" w:rsidR="00696E4B" w:rsidRDefault="00696E4B" w:rsidP="00696E4B">
      <w:pPr>
        <w:pStyle w:val="Ttulo3"/>
      </w:pPr>
      <w:r>
        <w:rPr>
          <w:rStyle w:val="StrongEmphasis"/>
          <w:rFonts w:ascii="Cambria" w:hAnsi="Cambria"/>
          <w:sz w:val="24"/>
        </w:rPr>
        <w:t>Diseño y documentación técnica</w:t>
      </w:r>
    </w:p>
    <w:p w14:paraId="29F8E58A" w14:textId="77777777" w:rsidR="00696E4B" w:rsidRDefault="00696E4B" w:rsidP="00696E4B">
      <w:pPr>
        <w:pStyle w:val="Textbody"/>
        <w:numPr>
          <w:ilvl w:val="0"/>
          <w:numId w:val="32"/>
        </w:numPr>
      </w:pPr>
      <w:r>
        <w:rPr>
          <w:rFonts w:ascii="Cambria" w:hAnsi="Cambria"/>
          <w:sz w:val="24"/>
        </w:rPr>
        <w:t xml:space="preserve">Draw.io, </w:t>
      </w:r>
      <w:proofErr w:type="spellStart"/>
      <w:r>
        <w:rPr>
          <w:rFonts w:ascii="Cambria" w:hAnsi="Cambria"/>
          <w:sz w:val="24"/>
        </w:rPr>
        <w:t>Lucidchart</w:t>
      </w:r>
      <w:proofErr w:type="spellEnd"/>
      <w:r>
        <w:rPr>
          <w:rFonts w:ascii="Cambria" w:hAnsi="Cambria"/>
          <w:sz w:val="24"/>
        </w:rPr>
        <w:t xml:space="preserve"> o </w:t>
      </w:r>
      <w:proofErr w:type="spellStart"/>
      <w:r>
        <w:rPr>
          <w:rFonts w:ascii="Cambria" w:hAnsi="Cambria"/>
          <w:sz w:val="24"/>
        </w:rPr>
        <w:t>Figma</w:t>
      </w:r>
      <w:proofErr w:type="spellEnd"/>
      <w:r>
        <w:rPr>
          <w:rFonts w:ascii="Cambria" w:hAnsi="Cambria"/>
          <w:sz w:val="24"/>
        </w:rPr>
        <w:t xml:space="preserve"> para diagramas</w:t>
      </w:r>
    </w:p>
    <w:p w14:paraId="4C8AA830" w14:textId="77777777" w:rsidR="00696E4B" w:rsidRDefault="00696E4B" w:rsidP="00696E4B">
      <w:pPr>
        <w:pStyle w:val="Textbody"/>
        <w:numPr>
          <w:ilvl w:val="0"/>
          <w:numId w:val="32"/>
        </w:numPr>
      </w:pPr>
      <w:r>
        <w:rPr>
          <w:rFonts w:ascii="Cambria" w:hAnsi="Cambria"/>
          <w:sz w:val="24"/>
        </w:rPr>
        <w:t xml:space="preserve">Word, LaTeX, </w:t>
      </w:r>
      <w:proofErr w:type="spellStart"/>
      <w:r>
        <w:rPr>
          <w:rFonts w:ascii="Cambria" w:hAnsi="Cambria"/>
          <w:sz w:val="24"/>
        </w:rPr>
        <w:t>Writter</w:t>
      </w:r>
      <w:proofErr w:type="spellEnd"/>
      <w:r>
        <w:rPr>
          <w:rFonts w:ascii="Cambria" w:hAnsi="Cambria"/>
          <w:sz w:val="24"/>
        </w:rPr>
        <w:t xml:space="preserve"> o </w:t>
      </w:r>
      <w:proofErr w:type="spellStart"/>
      <w:r>
        <w:rPr>
          <w:rFonts w:ascii="Cambria" w:hAnsi="Cambria"/>
          <w:sz w:val="24"/>
        </w:rPr>
        <w:t>Markdown</w:t>
      </w:r>
      <w:proofErr w:type="spellEnd"/>
      <w:r>
        <w:rPr>
          <w:rFonts w:ascii="Cambria" w:hAnsi="Cambria"/>
          <w:sz w:val="24"/>
        </w:rPr>
        <w:t xml:space="preserve"> para documentación</w:t>
      </w:r>
    </w:p>
    <w:p w14:paraId="7E631718" w14:textId="77777777" w:rsidR="00696E4B" w:rsidRDefault="00696E4B" w:rsidP="00696E4B">
      <w:pPr>
        <w:pStyle w:val="Textbody"/>
        <w:numPr>
          <w:ilvl w:val="0"/>
          <w:numId w:val="32"/>
        </w:numPr>
      </w:pPr>
      <w:proofErr w:type="spellStart"/>
      <w:r>
        <w:rPr>
          <w:rFonts w:ascii="Cambria" w:hAnsi="Cambria"/>
          <w:sz w:val="24"/>
        </w:rPr>
        <w:t>Swagger</w:t>
      </w:r>
      <w:proofErr w:type="spellEnd"/>
      <w:r>
        <w:rPr>
          <w:rFonts w:ascii="Cambria" w:hAnsi="Cambria"/>
          <w:sz w:val="24"/>
        </w:rPr>
        <w:t xml:space="preserve"> / </w:t>
      </w:r>
      <w:proofErr w:type="spellStart"/>
      <w:r>
        <w:rPr>
          <w:rFonts w:ascii="Cambria" w:hAnsi="Cambria"/>
          <w:sz w:val="24"/>
        </w:rPr>
        <w:t>OpenAPI</w:t>
      </w:r>
      <w:proofErr w:type="spellEnd"/>
      <w:r>
        <w:rPr>
          <w:rFonts w:ascii="Cambria" w:hAnsi="Cambria"/>
          <w:sz w:val="24"/>
        </w:rPr>
        <w:t xml:space="preserve"> para documentación de las </w:t>
      </w:r>
      <w:proofErr w:type="spellStart"/>
      <w:r>
        <w:rPr>
          <w:rFonts w:ascii="Cambria" w:hAnsi="Cambria"/>
          <w:sz w:val="24"/>
        </w:rPr>
        <w:t>librerias</w:t>
      </w:r>
      <w:proofErr w:type="spellEnd"/>
      <w:r>
        <w:rPr>
          <w:rFonts w:ascii="Cambria" w:hAnsi="Cambria"/>
          <w:sz w:val="24"/>
        </w:rPr>
        <w:t>/</w:t>
      </w:r>
      <w:proofErr w:type="spellStart"/>
      <w:r>
        <w:rPr>
          <w:rFonts w:ascii="Cambria" w:hAnsi="Cambria"/>
          <w:sz w:val="24"/>
        </w:rPr>
        <w:t>APIs</w:t>
      </w:r>
      <w:proofErr w:type="spellEnd"/>
    </w:p>
    <w:p w14:paraId="3A79F5DF" w14:textId="77777777" w:rsidR="00696E4B" w:rsidRDefault="00696E4B" w:rsidP="00696E4B">
      <w:pPr>
        <w:pStyle w:val="Ttulo3"/>
      </w:pPr>
      <w:r>
        <w:rPr>
          <w:rStyle w:val="StrongEmphasis"/>
          <w:rFonts w:ascii="Cambria" w:hAnsi="Cambria"/>
          <w:sz w:val="24"/>
        </w:rPr>
        <w:t>Plataformas de despliegue</w:t>
      </w:r>
    </w:p>
    <w:p w14:paraId="73DA331E" w14:textId="77777777" w:rsidR="00696E4B" w:rsidRDefault="00696E4B" w:rsidP="00696E4B">
      <w:pPr>
        <w:pStyle w:val="Textbody"/>
        <w:numPr>
          <w:ilvl w:val="0"/>
          <w:numId w:val="33"/>
        </w:numPr>
      </w:pPr>
      <w:r>
        <w:rPr>
          <w:rFonts w:ascii="Cambria" w:hAnsi="Cambria"/>
          <w:sz w:val="24"/>
        </w:rPr>
        <w:t xml:space="preserve">Render, </w:t>
      </w:r>
      <w:proofErr w:type="spellStart"/>
      <w:r>
        <w:rPr>
          <w:rFonts w:ascii="Cambria" w:hAnsi="Cambria"/>
          <w:sz w:val="24"/>
        </w:rPr>
        <w:t>Railway</w:t>
      </w:r>
      <w:proofErr w:type="spellEnd"/>
      <w:r>
        <w:rPr>
          <w:rFonts w:ascii="Cambria" w:hAnsi="Cambria"/>
          <w:sz w:val="24"/>
        </w:rPr>
        <w:t xml:space="preserve">, </w:t>
      </w:r>
      <w:proofErr w:type="spellStart"/>
      <w:r>
        <w:rPr>
          <w:rFonts w:ascii="Cambria" w:hAnsi="Cambria"/>
          <w:sz w:val="24"/>
        </w:rPr>
        <w:t>Vercel</w:t>
      </w:r>
      <w:proofErr w:type="spellEnd"/>
      <w:r>
        <w:rPr>
          <w:rFonts w:ascii="Cambria" w:hAnsi="Cambria"/>
          <w:sz w:val="24"/>
        </w:rPr>
        <w:t xml:space="preserve"> o </w:t>
      </w:r>
      <w:proofErr w:type="spellStart"/>
      <w:r>
        <w:rPr>
          <w:rFonts w:ascii="Cambria" w:hAnsi="Cambria"/>
          <w:sz w:val="24"/>
        </w:rPr>
        <w:t>Netlify</w:t>
      </w:r>
      <w:proofErr w:type="spellEnd"/>
      <w:r>
        <w:rPr>
          <w:rFonts w:ascii="Cambria" w:hAnsi="Cambria"/>
          <w:sz w:val="24"/>
        </w:rPr>
        <w:t xml:space="preserve"> para lo que ve el usuario</w:t>
      </w:r>
    </w:p>
    <w:p w14:paraId="14E7EE34" w14:textId="77777777" w:rsidR="00696E4B" w:rsidRDefault="00696E4B" w:rsidP="00696E4B">
      <w:pPr>
        <w:pStyle w:val="Textbody"/>
        <w:numPr>
          <w:ilvl w:val="0"/>
          <w:numId w:val="33"/>
        </w:numPr>
      </w:pPr>
      <w:r>
        <w:rPr>
          <w:rFonts w:ascii="Cambria" w:hAnsi="Cambria"/>
          <w:sz w:val="24"/>
        </w:rPr>
        <w:t xml:space="preserve">AWS EC2, </w:t>
      </w:r>
      <w:proofErr w:type="spellStart"/>
      <w:r>
        <w:rPr>
          <w:rFonts w:ascii="Cambria" w:hAnsi="Cambria"/>
          <w:sz w:val="24"/>
        </w:rPr>
        <w:t>Heroku</w:t>
      </w:r>
      <w:proofErr w:type="spellEnd"/>
      <w:r>
        <w:rPr>
          <w:rFonts w:ascii="Cambria" w:hAnsi="Cambria"/>
          <w:sz w:val="24"/>
        </w:rPr>
        <w:t xml:space="preserve"> o servicios gratuitos para lo que </w:t>
      </w:r>
      <w:proofErr w:type="spellStart"/>
      <w:r>
        <w:rPr>
          <w:rFonts w:ascii="Cambria" w:hAnsi="Cambria"/>
          <w:sz w:val="24"/>
        </w:rPr>
        <w:t>esta</w:t>
      </w:r>
      <w:proofErr w:type="spellEnd"/>
      <w:r>
        <w:rPr>
          <w:rFonts w:ascii="Cambria" w:hAnsi="Cambria"/>
          <w:sz w:val="24"/>
        </w:rPr>
        <w:t xml:space="preserve"> dentro del programa</w:t>
      </w:r>
    </w:p>
    <w:p w14:paraId="20A9EE60" w14:textId="77777777" w:rsidR="00696E4B" w:rsidRDefault="00696E4B" w:rsidP="00696E4B">
      <w:pPr>
        <w:pStyle w:val="Ttulo1"/>
      </w:pPr>
      <w:r>
        <w:rPr>
          <w:rStyle w:val="StrongEmphasis"/>
          <w:rFonts w:ascii="Cambria" w:hAnsi="Cambria"/>
          <w:color w:val="F4B166"/>
          <w:sz w:val="30"/>
        </w:rPr>
        <w:t>8.3. Presupuesto estimado</w:t>
      </w:r>
    </w:p>
    <w:p w14:paraId="322A962B" w14:textId="77777777" w:rsidR="00696E4B" w:rsidRDefault="00696E4B" w:rsidP="00696E4B">
      <w:pPr>
        <w:pStyle w:val="Textbody"/>
      </w:pPr>
      <w:r>
        <w:rPr>
          <w:rFonts w:ascii="Cambria" w:hAnsi="Cambria"/>
          <w:sz w:val="24"/>
        </w:rPr>
        <w:t>Se presenta un presupuesto aproximado basado en valores reales del mercado y proyectos profesionales.</w:t>
      </w:r>
    </w:p>
    <w:p w14:paraId="26CFB96D" w14:textId="77777777" w:rsidR="00696E4B" w:rsidRDefault="00696E4B" w:rsidP="00696E4B">
      <w:pPr>
        <w:pStyle w:val="Ttulo2"/>
      </w:pPr>
      <w:r>
        <w:rPr>
          <w:rStyle w:val="StrongEmphasis"/>
          <w:rFonts w:ascii="Cambria" w:hAnsi="Cambria"/>
          <w:color w:val="F4B166"/>
          <w:sz w:val="30"/>
        </w:rPr>
        <w:t>8.3.1. Costes de personal</w:t>
      </w:r>
    </w:p>
    <w:p w14:paraId="0A096138" w14:textId="77777777" w:rsidR="00696E4B" w:rsidRDefault="00696E4B" w:rsidP="00696E4B">
      <w:pPr>
        <w:pStyle w:val="Textbody"/>
      </w:pPr>
      <w:r>
        <w:rPr>
          <w:rFonts w:ascii="Cambria" w:hAnsi="Cambria"/>
          <w:sz w:val="24"/>
        </w:rPr>
        <w:t>Se estima que el equipo está formado por 5 miembros, trabajando aproximadamente 100 horas cada uno, valoradas a</w:t>
      </w:r>
      <w:r>
        <w:rPr>
          <w:rFonts w:ascii="Cambria" w:hAnsi="Cambria"/>
          <w:b/>
          <w:bCs/>
          <w:sz w:val="24"/>
        </w:rPr>
        <w:t xml:space="preserve"> </w:t>
      </w:r>
      <w:r>
        <w:rPr>
          <w:rStyle w:val="StrongEmphasis"/>
          <w:rFonts w:ascii="Cambria" w:hAnsi="Cambria"/>
          <w:b w:val="0"/>
          <w:bCs w:val="0"/>
          <w:sz w:val="24"/>
        </w:rPr>
        <w:t>15 €/hora</w:t>
      </w:r>
      <w:r>
        <w:rPr>
          <w:rFonts w:ascii="Cambria" w:hAnsi="Cambria"/>
          <w:b/>
          <w:bCs/>
          <w:sz w:val="24"/>
        </w:rPr>
        <w:t xml:space="preserve"> </w:t>
      </w:r>
      <w:r>
        <w:rPr>
          <w:rFonts w:ascii="Cambria" w:hAnsi="Cambria"/>
          <w:sz w:val="24"/>
        </w:rPr>
        <w:t>(tarifa estándar para trabajos técnicos de formación universitaria).</w:t>
      </w:r>
    </w:p>
    <w:p w14:paraId="24E353EC" w14:textId="77777777" w:rsidR="00696E4B" w:rsidRDefault="00696E4B" w:rsidP="00696E4B">
      <w:pPr>
        <w:pStyle w:val="Textbody"/>
        <w:numPr>
          <w:ilvl w:val="0"/>
          <w:numId w:val="34"/>
        </w:numPr>
      </w:pPr>
      <w:r>
        <w:rPr>
          <w:rStyle w:val="StrongEmphasis"/>
          <w:rFonts w:ascii="Cambria" w:hAnsi="Cambria"/>
          <w:sz w:val="24"/>
        </w:rPr>
        <w:lastRenderedPageBreak/>
        <w:t>Coste total de personal</w:t>
      </w:r>
      <w:r>
        <w:rPr>
          <w:rFonts w:ascii="Cambria" w:hAnsi="Cambria"/>
          <w:sz w:val="24"/>
        </w:rPr>
        <w:t>:</w:t>
      </w:r>
      <w:r>
        <w:rPr>
          <w:rFonts w:ascii="Cambria" w:hAnsi="Cambria"/>
          <w:sz w:val="24"/>
        </w:rPr>
        <w:br/>
        <w:t xml:space="preserve">5 personas × 100 horas × 15 €/hora = </w:t>
      </w:r>
      <w:r>
        <w:rPr>
          <w:rStyle w:val="StrongEmphasis"/>
          <w:rFonts w:ascii="Cambria" w:hAnsi="Cambria"/>
          <w:sz w:val="24"/>
        </w:rPr>
        <w:t>7.500 €</w:t>
      </w:r>
    </w:p>
    <w:p w14:paraId="40174F83" w14:textId="77777777" w:rsidR="00696E4B" w:rsidRDefault="00696E4B" w:rsidP="00696E4B">
      <w:pPr>
        <w:pStyle w:val="Ttulo2"/>
      </w:pPr>
      <w:r>
        <w:rPr>
          <w:rStyle w:val="StrongEmphasis"/>
          <w:rFonts w:ascii="Cambria" w:hAnsi="Cambria"/>
          <w:color w:val="F4B166"/>
          <w:sz w:val="30"/>
        </w:rPr>
        <w:t>8.3.2. Costes de software y licencias</w:t>
      </w:r>
    </w:p>
    <w:p w14:paraId="59523911" w14:textId="77777777" w:rsidR="00696E4B" w:rsidRDefault="00696E4B" w:rsidP="00696E4B">
      <w:pPr>
        <w:pStyle w:val="Textbody"/>
      </w:pPr>
      <w:r>
        <w:rPr>
          <w:rFonts w:ascii="Cambria" w:hAnsi="Cambria"/>
          <w:sz w:val="24"/>
        </w:rPr>
        <w:t xml:space="preserve">La mayoría de </w:t>
      </w:r>
      <w:proofErr w:type="gramStart"/>
      <w:r>
        <w:rPr>
          <w:rFonts w:ascii="Cambria" w:hAnsi="Cambria"/>
          <w:sz w:val="24"/>
        </w:rPr>
        <w:t>herramientas</w:t>
      </w:r>
      <w:proofErr w:type="gramEnd"/>
      <w:r>
        <w:rPr>
          <w:rFonts w:ascii="Cambria" w:hAnsi="Cambria"/>
          <w:sz w:val="24"/>
        </w:rPr>
        <w:t xml:space="preserve"> empleadas tienen versiones gratuitas, pero se consideran posibles costes adicionales:</w:t>
      </w:r>
    </w:p>
    <w:tbl>
      <w:tblPr>
        <w:tblW w:w="4700" w:type="dxa"/>
        <w:tblLayout w:type="fixed"/>
        <w:tblCellMar>
          <w:left w:w="10" w:type="dxa"/>
          <w:right w:w="10" w:type="dxa"/>
        </w:tblCellMar>
        <w:tblLook w:val="04A0" w:firstRow="1" w:lastRow="0" w:firstColumn="1" w:lastColumn="0" w:noHBand="0" w:noVBand="1"/>
      </w:tblPr>
      <w:tblGrid>
        <w:gridCol w:w="2997"/>
        <w:gridCol w:w="1703"/>
      </w:tblGrid>
      <w:tr w:rsidR="00696E4B" w14:paraId="0A0C908C" w14:textId="77777777" w:rsidTr="004A62F3">
        <w:tblPrEx>
          <w:tblCellMar>
            <w:top w:w="0" w:type="dxa"/>
            <w:bottom w:w="0" w:type="dxa"/>
          </w:tblCellMar>
        </w:tblPrEx>
        <w:trPr>
          <w:tblHeader/>
        </w:trPr>
        <w:tc>
          <w:tcPr>
            <w:tcW w:w="2997" w:type="dxa"/>
            <w:tcMar>
              <w:top w:w="28" w:type="dxa"/>
              <w:left w:w="28" w:type="dxa"/>
              <w:bottom w:w="28" w:type="dxa"/>
              <w:right w:w="28" w:type="dxa"/>
            </w:tcMar>
            <w:vAlign w:val="center"/>
          </w:tcPr>
          <w:p w14:paraId="42643145" w14:textId="77777777" w:rsidR="00696E4B" w:rsidRDefault="00696E4B" w:rsidP="004A62F3">
            <w:pPr>
              <w:pStyle w:val="TableHeading"/>
            </w:pPr>
            <w:r>
              <w:t>Recurso</w:t>
            </w:r>
          </w:p>
        </w:tc>
        <w:tc>
          <w:tcPr>
            <w:tcW w:w="1703" w:type="dxa"/>
            <w:tcMar>
              <w:top w:w="28" w:type="dxa"/>
              <w:left w:w="28" w:type="dxa"/>
              <w:bottom w:w="28" w:type="dxa"/>
              <w:right w:w="28" w:type="dxa"/>
            </w:tcMar>
            <w:vAlign w:val="center"/>
          </w:tcPr>
          <w:p w14:paraId="18C2F3B8" w14:textId="77777777" w:rsidR="00696E4B" w:rsidRDefault="00696E4B" w:rsidP="004A62F3">
            <w:pPr>
              <w:pStyle w:val="TableHeading"/>
            </w:pPr>
            <w:r>
              <w:t>Coste estimado</w:t>
            </w:r>
          </w:p>
        </w:tc>
      </w:tr>
      <w:tr w:rsidR="00696E4B" w14:paraId="373B86EC" w14:textId="77777777" w:rsidTr="004A62F3">
        <w:tblPrEx>
          <w:tblCellMar>
            <w:top w:w="0" w:type="dxa"/>
            <w:bottom w:w="0" w:type="dxa"/>
          </w:tblCellMar>
        </w:tblPrEx>
        <w:tc>
          <w:tcPr>
            <w:tcW w:w="2997" w:type="dxa"/>
            <w:tcMar>
              <w:top w:w="28" w:type="dxa"/>
              <w:left w:w="28" w:type="dxa"/>
              <w:bottom w:w="28" w:type="dxa"/>
              <w:right w:w="28" w:type="dxa"/>
            </w:tcMar>
            <w:vAlign w:val="center"/>
          </w:tcPr>
          <w:p w14:paraId="1F11EEE7" w14:textId="77777777" w:rsidR="00696E4B" w:rsidRDefault="00696E4B" w:rsidP="004A62F3">
            <w:pPr>
              <w:pStyle w:val="TableContents"/>
            </w:pPr>
            <w:r>
              <w:t xml:space="preserve">Licencia </w:t>
            </w:r>
            <w:proofErr w:type="spellStart"/>
            <w:r>
              <w:t>Figma</w:t>
            </w:r>
            <w:proofErr w:type="spellEnd"/>
            <w:r>
              <w:t xml:space="preserve"> Pro (3 meses)</w:t>
            </w:r>
          </w:p>
        </w:tc>
        <w:tc>
          <w:tcPr>
            <w:tcW w:w="1703" w:type="dxa"/>
            <w:tcMar>
              <w:top w:w="28" w:type="dxa"/>
              <w:left w:w="28" w:type="dxa"/>
              <w:bottom w:w="28" w:type="dxa"/>
              <w:right w:w="28" w:type="dxa"/>
            </w:tcMar>
            <w:vAlign w:val="center"/>
          </w:tcPr>
          <w:p w14:paraId="0E06D58F" w14:textId="77777777" w:rsidR="00696E4B" w:rsidRDefault="00696E4B" w:rsidP="004A62F3">
            <w:pPr>
              <w:pStyle w:val="TableContents"/>
            </w:pPr>
            <w:r>
              <w:t>36 €</w:t>
            </w:r>
          </w:p>
        </w:tc>
      </w:tr>
      <w:tr w:rsidR="00696E4B" w14:paraId="49F5BBE6" w14:textId="77777777" w:rsidTr="004A62F3">
        <w:tblPrEx>
          <w:tblCellMar>
            <w:top w:w="0" w:type="dxa"/>
            <w:bottom w:w="0" w:type="dxa"/>
          </w:tblCellMar>
        </w:tblPrEx>
        <w:tc>
          <w:tcPr>
            <w:tcW w:w="2997" w:type="dxa"/>
            <w:tcMar>
              <w:top w:w="28" w:type="dxa"/>
              <w:left w:w="28" w:type="dxa"/>
              <w:bottom w:w="28" w:type="dxa"/>
              <w:right w:w="28" w:type="dxa"/>
            </w:tcMar>
            <w:vAlign w:val="center"/>
          </w:tcPr>
          <w:p w14:paraId="01B3D984" w14:textId="77777777" w:rsidR="00696E4B" w:rsidRDefault="00696E4B" w:rsidP="004A62F3">
            <w:pPr>
              <w:pStyle w:val="TableContents"/>
            </w:pPr>
            <w:r>
              <w:t>Licencia Jira (plan estándar)</w:t>
            </w:r>
          </w:p>
        </w:tc>
        <w:tc>
          <w:tcPr>
            <w:tcW w:w="1703" w:type="dxa"/>
            <w:tcMar>
              <w:top w:w="28" w:type="dxa"/>
              <w:left w:w="28" w:type="dxa"/>
              <w:bottom w:w="28" w:type="dxa"/>
              <w:right w:w="28" w:type="dxa"/>
            </w:tcMar>
            <w:vAlign w:val="center"/>
          </w:tcPr>
          <w:p w14:paraId="6BAC3EE5" w14:textId="77777777" w:rsidR="00696E4B" w:rsidRDefault="00696E4B" w:rsidP="004A62F3">
            <w:pPr>
              <w:pStyle w:val="TableContents"/>
            </w:pPr>
            <w:r>
              <w:t>30 €</w:t>
            </w:r>
          </w:p>
        </w:tc>
      </w:tr>
      <w:tr w:rsidR="00696E4B" w14:paraId="0ED0C4A3" w14:textId="77777777" w:rsidTr="004A62F3">
        <w:tblPrEx>
          <w:tblCellMar>
            <w:top w:w="0" w:type="dxa"/>
            <w:bottom w:w="0" w:type="dxa"/>
          </w:tblCellMar>
        </w:tblPrEx>
        <w:tc>
          <w:tcPr>
            <w:tcW w:w="2997" w:type="dxa"/>
            <w:tcMar>
              <w:top w:w="28" w:type="dxa"/>
              <w:left w:w="28" w:type="dxa"/>
              <w:bottom w:w="28" w:type="dxa"/>
              <w:right w:w="28" w:type="dxa"/>
            </w:tcMar>
            <w:vAlign w:val="center"/>
          </w:tcPr>
          <w:p w14:paraId="733635E7" w14:textId="77777777" w:rsidR="00696E4B" w:rsidRDefault="00696E4B" w:rsidP="004A62F3">
            <w:pPr>
              <w:pStyle w:val="TableContents"/>
            </w:pPr>
            <w:r>
              <w:t>Herramientas auxiliares</w:t>
            </w:r>
          </w:p>
        </w:tc>
        <w:tc>
          <w:tcPr>
            <w:tcW w:w="1703" w:type="dxa"/>
            <w:tcMar>
              <w:top w:w="28" w:type="dxa"/>
              <w:left w:w="28" w:type="dxa"/>
              <w:bottom w:w="28" w:type="dxa"/>
              <w:right w:w="28" w:type="dxa"/>
            </w:tcMar>
            <w:vAlign w:val="center"/>
          </w:tcPr>
          <w:p w14:paraId="01BEC679" w14:textId="77777777" w:rsidR="00696E4B" w:rsidRDefault="00696E4B" w:rsidP="004A62F3">
            <w:pPr>
              <w:pStyle w:val="TableContents"/>
            </w:pPr>
            <w:r>
              <w:t>50–100 €</w:t>
            </w:r>
          </w:p>
        </w:tc>
      </w:tr>
    </w:tbl>
    <w:p w14:paraId="7A1448ED" w14:textId="77777777" w:rsidR="00696E4B" w:rsidRDefault="00696E4B" w:rsidP="00696E4B">
      <w:pPr>
        <w:pStyle w:val="Textbody"/>
      </w:pPr>
      <w:proofErr w:type="gramStart"/>
      <w:r>
        <w:rPr>
          <w:rStyle w:val="StrongEmphasis"/>
          <w:rFonts w:ascii="Cambria" w:hAnsi="Cambria"/>
          <w:sz w:val="24"/>
        </w:rPr>
        <w:t>Total</w:t>
      </w:r>
      <w:proofErr w:type="gramEnd"/>
      <w:r>
        <w:rPr>
          <w:rStyle w:val="StrongEmphasis"/>
          <w:rFonts w:ascii="Cambria" w:hAnsi="Cambria"/>
          <w:sz w:val="24"/>
        </w:rPr>
        <w:t xml:space="preserve"> estimado licencias:</w:t>
      </w:r>
      <w:r>
        <w:rPr>
          <w:rFonts w:ascii="Cambria" w:hAnsi="Cambria"/>
          <w:sz w:val="24"/>
        </w:rPr>
        <w:t xml:space="preserve"> </w:t>
      </w:r>
      <w:r>
        <w:rPr>
          <w:rStyle w:val="StrongEmphasis"/>
          <w:rFonts w:ascii="Cambria" w:hAnsi="Cambria"/>
          <w:sz w:val="24"/>
        </w:rPr>
        <w:t>120–170 €</w:t>
      </w:r>
      <w:r>
        <w:rPr>
          <w:rFonts w:ascii="Cambria" w:hAnsi="Cambria"/>
          <w:sz w:val="24"/>
        </w:rPr>
        <w:br/>
        <w:t xml:space="preserve">(Se utilizará una estimación media de </w:t>
      </w:r>
      <w:r>
        <w:rPr>
          <w:rStyle w:val="StrongEmphasis"/>
          <w:rFonts w:ascii="Cambria" w:hAnsi="Cambria"/>
          <w:sz w:val="24"/>
        </w:rPr>
        <w:t>150 €</w:t>
      </w:r>
      <w:r>
        <w:rPr>
          <w:rFonts w:ascii="Cambria" w:hAnsi="Cambria"/>
          <w:sz w:val="24"/>
        </w:rPr>
        <w:t>.)</w:t>
      </w:r>
    </w:p>
    <w:p w14:paraId="773EA747" w14:textId="77777777" w:rsidR="00696E4B" w:rsidRDefault="00696E4B" w:rsidP="00696E4B">
      <w:pPr>
        <w:pStyle w:val="Ttulo2"/>
      </w:pPr>
      <w:r>
        <w:rPr>
          <w:rStyle w:val="StrongEmphasis"/>
          <w:rFonts w:ascii="Cambria" w:hAnsi="Cambria"/>
          <w:color w:val="F4B166"/>
          <w:sz w:val="30"/>
        </w:rPr>
        <w:t>8.3.3. Costes de infraestructura</w:t>
      </w:r>
    </w:p>
    <w:p w14:paraId="39A4404F" w14:textId="77777777" w:rsidR="00696E4B" w:rsidRDefault="00696E4B" w:rsidP="00696E4B">
      <w:pPr>
        <w:pStyle w:val="Textbody"/>
      </w:pPr>
      <w:r>
        <w:rPr>
          <w:rFonts w:ascii="Cambria" w:hAnsi="Cambria"/>
          <w:sz w:val="24"/>
        </w:rPr>
        <w:t>Para el entorno de despliegue y pruebas se contemplan opciones en la nube:</w:t>
      </w:r>
    </w:p>
    <w:p w14:paraId="6D43F7BB" w14:textId="77777777" w:rsidR="00696E4B" w:rsidRDefault="00696E4B" w:rsidP="00696E4B">
      <w:pPr>
        <w:pStyle w:val="Textbody"/>
        <w:numPr>
          <w:ilvl w:val="0"/>
          <w:numId w:val="35"/>
        </w:numPr>
      </w:pPr>
      <w:r>
        <w:rPr>
          <w:rFonts w:ascii="Cambria" w:hAnsi="Cambria"/>
          <w:sz w:val="24"/>
        </w:rPr>
        <w:t>Servidor virtual básico: 10 €/mes</w:t>
      </w:r>
    </w:p>
    <w:p w14:paraId="6383A363" w14:textId="77777777" w:rsidR="00696E4B" w:rsidRDefault="00696E4B" w:rsidP="00696E4B">
      <w:pPr>
        <w:pStyle w:val="Textbody"/>
        <w:numPr>
          <w:ilvl w:val="0"/>
          <w:numId w:val="35"/>
        </w:numPr>
      </w:pPr>
      <w:r>
        <w:rPr>
          <w:rFonts w:ascii="Cambria" w:hAnsi="Cambria"/>
          <w:sz w:val="24"/>
        </w:rPr>
        <w:t>Duración estimada del proyecto: 3 meses</w:t>
      </w:r>
    </w:p>
    <w:p w14:paraId="4C2000E1" w14:textId="77777777" w:rsidR="00696E4B" w:rsidRDefault="00696E4B" w:rsidP="00696E4B">
      <w:pPr>
        <w:pStyle w:val="Textbody"/>
      </w:pPr>
      <w:r>
        <w:rPr>
          <w:rStyle w:val="StrongEmphasis"/>
          <w:rFonts w:ascii="Cambria" w:hAnsi="Cambria"/>
          <w:sz w:val="24"/>
        </w:rPr>
        <w:t>Coste estimado infraestructura:</w:t>
      </w:r>
      <w:r>
        <w:rPr>
          <w:rFonts w:ascii="Cambria" w:hAnsi="Cambria"/>
          <w:sz w:val="24"/>
        </w:rPr>
        <w:br/>
        <w:t xml:space="preserve">10 €/mes × 3 = </w:t>
      </w:r>
      <w:r>
        <w:rPr>
          <w:rStyle w:val="StrongEmphasis"/>
          <w:rFonts w:ascii="Cambria" w:hAnsi="Cambria"/>
          <w:sz w:val="24"/>
        </w:rPr>
        <w:t>30 €</w:t>
      </w:r>
    </w:p>
    <w:p w14:paraId="02CE9182" w14:textId="77777777" w:rsidR="00696E4B" w:rsidRDefault="00696E4B" w:rsidP="00696E4B">
      <w:pPr>
        <w:pStyle w:val="Ttulo2"/>
      </w:pPr>
      <w:r>
        <w:rPr>
          <w:rStyle w:val="StrongEmphasis"/>
          <w:rFonts w:ascii="Cambria" w:hAnsi="Cambria"/>
          <w:color w:val="F4B166"/>
          <w:sz w:val="30"/>
        </w:rPr>
        <w:t>8.3.4. Costes indirectos</w:t>
      </w:r>
    </w:p>
    <w:p w14:paraId="49B0CC91" w14:textId="77777777" w:rsidR="00696E4B" w:rsidRDefault="00696E4B" w:rsidP="00696E4B">
      <w:pPr>
        <w:pStyle w:val="Textbody"/>
      </w:pPr>
      <w:r>
        <w:rPr>
          <w:rFonts w:ascii="Cambria" w:hAnsi="Cambria"/>
          <w:sz w:val="24"/>
        </w:rPr>
        <w:t>Incluyen electricidad, conexión a internet, dispositivos personales, pequeños imprevistos y material fungible.</w:t>
      </w:r>
    </w:p>
    <w:p w14:paraId="1EA4B431" w14:textId="77777777" w:rsidR="00696E4B" w:rsidRDefault="00696E4B" w:rsidP="00696E4B">
      <w:pPr>
        <w:pStyle w:val="Textbody"/>
      </w:pPr>
      <w:r>
        <w:rPr>
          <w:rStyle w:val="StrongEmphasis"/>
          <w:rFonts w:ascii="Cambria" w:hAnsi="Cambria"/>
          <w:sz w:val="24"/>
        </w:rPr>
        <w:t>Coste estimado:</w:t>
      </w:r>
      <w:r>
        <w:rPr>
          <w:rFonts w:ascii="Cambria" w:hAnsi="Cambria"/>
          <w:sz w:val="24"/>
        </w:rPr>
        <w:t xml:space="preserve"> </w:t>
      </w:r>
      <w:r>
        <w:rPr>
          <w:rStyle w:val="StrongEmphasis"/>
          <w:rFonts w:ascii="Cambria" w:hAnsi="Cambria"/>
          <w:sz w:val="24"/>
        </w:rPr>
        <w:t>100 €</w:t>
      </w:r>
    </w:p>
    <w:p w14:paraId="2FA17A4B" w14:textId="77777777" w:rsidR="00696E4B" w:rsidRDefault="00696E4B" w:rsidP="00696E4B">
      <w:pPr>
        <w:pStyle w:val="Ttulo2"/>
      </w:pPr>
      <w:r>
        <w:rPr>
          <w:rStyle w:val="StrongEmphasis"/>
          <w:rFonts w:ascii="Cambria" w:hAnsi="Cambria"/>
          <w:color w:val="F4B166"/>
          <w:sz w:val="30"/>
        </w:rPr>
        <w:t>8.3.5. Presupuesto total</w:t>
      </w:r>
    </w:p>
    <w:tbl>
      <w:tblPr>
        <w:tblW w:w="3809" w:type="dxa"/>
        <w:tblLayout w:type="fixed"/>
        <w:tblCellMar>
          <w:left w:w="10" w:type="dxa"/>
          <w:right w:w="10" w:type="dxa"/>
        </w:tblCellMar>
        <w:tblLook w:val="04A0" w:firstRow="1" w:lastRow="0" w:firstColumn="1" w:lastColumn="0" w:noHBand="0" w:noVBand="1"/>
      </w:tblPr>
      <w:tblGrid>
        <w:gridCol w:w="2938"/>
        <w:gridCol w:w="871"/>
      </w:tblGrid>
      <w:tr w:rsidR="00696E4B" w14:paraId="539AEDCB" w14:textId="77777777" w:rsidTr="004A62F3">
        <w:tblPrEx>
          <w:tblCellMar>
            <w:top w:w="0" w:type="dxa"/>
            <w:bottom w:w="0" w:type="dxa"/>
          </w:tblCellMar>
        </w:tblPrEx>
        <w:trPr>
          <w:tblHeader/>
        </w:trPr>
        <w:tc>
          <w:tcPr>
            <w:tcW w:w="2938" w:type="dxa"/>
            <w:tcMar>
              <w:top w:w="28" w:type="dxa"/>
              <w:left w:w="28" w:type="dxa"/>
              <w:bottom w:w="28" w:type="dxa"/>
              <w:right w:w="28" w:type="dxa"/>
            </w:tcMar>
            <w:vAlign w:val="center"/>
          </w:tcPr>
          <w:p w14:paraId="60DD5574" w14:textId="77777777" w:rsidR="00696E4B" w:rsidRDefault="00696E4B" w:rsidP="004A62F3">
            <w:pPr>
              <w:pStyle w:val="TableHeading"/>
            </w:pPr>
            <w:r>
              <w:t>Concepto</w:t>
            </w:r>
          </w:p>
        </w:tc>
        <w:tc>
          <w:tcPr>
            <w:tcW w:w="871" w:type="dxa"/>
            <w:tcMar>
              <w:top w:w="28" w:type="dxa"/>
              <w:left w:w="28" w:type="dxa"/>
              <w:bottom w:w="28" w:type="dxa"/>
              <w:right w:w="28" w:type="dxa"/>
            </w:tcMar>
            <w:vAlign w:val="center"/>
          </w:tcPr>
          <w:p w14:paraId="2624248D" w14:textId="77777777" w:rsidR="00696E4B" w:rsidRDefault="00696E4B" w:rsidP="004A62F3">
            <w:pPr>
              <w:pStyle w:val="TableHeading"/>
            </w:pPr>
            <w:r>
              <w:t>Coste</w:t>
            </w:r>
          </w:p>
        </w:tc>
      </w:tr>
      <w:tr w:rsidR="00696E4B" w14:paraId="0DCDECF6"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9A163E7" w14:textId="77777777" w:rsidR="00696E4B" w:rsidRDefault="00696E4B" w:rsidP="004A62F3">
            <w:pPr>
              <w:pStyle w:val="TableContents"/>
            </w:pPr>
            <w:r>
              <w:t>Personal</w:t>
            </w:r>
          </w:p>
        </w:tc>
        <w:tc>
          <w:tcPr>
            <w:tcW w:w="871" w:type="dxa"/>
            <w:tcMar>
              <w:top w:w="28" w:type="dxa"/>
              <w:left w:w="28" w:type="dxa"/>
              <w:bottom w:w="28" w:type="dxa"/>
              <w:right w:w="28" w:type="dxa"/>
            </w:tcMar>
            <w:vAlign w:val="center"/>
          </w:tcPr>
          <w:p w14:paraId="3F8288FB" w14:textId="77777777" w:rsidR="00696E4B" w:rsidRDefault="00696E4B" w:rsidP="004A62F3">
            <w:pPr>
              <w:pStyle w:val="TableContents"/>
            </w:pPr>
            <w:r>
              <w:t>7.500 €</w:t>
            </w:r>
          </w:p>
        </w:tc>
      </w:tr>
      <w:tr w:rsidR="00696E4B" w14:paraId="70D38C6E"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300862CC" w14:textId="77777777" w:rsidR="00696E4B" w:rsidRDefault="00696E4B" w:rsidP="004A62F3">
            <w:pPr>
              <w:pStyle w:val="TableContents"/>
            </w:pPr>
            <w:r>
              <w:t>Software y licencias</w:t>
            </w:r>
          </w:p>
        </w:tc>
        <w:tc>
          <w:tcPr>
            <w:tcW w:w="871" w:type="dxa"/>
            <w:tcMar>
              <w:top w:w="28" w:type="dxa"/>
              <w:left w:w="28" w:type="dxa"/>
              <w:bottom w:w="28" w:type="dxa"/>
              <w:right w:w="28" w:type="dxa"/>
            </w:tcMar>
            <w:vAlign w:val="center"/>
          </w:tcPr>
          <w:p w14:paraId="4CC3063F" w14:textId="77777777" w:rsidR="00696E4B" w:rsidRDefault="00696E4B" w:rsidP="004A62F3">
            <w:pPr>
              <w:pStyle w:val="TableContents"/>
            </w:pPr>
            <w:r>
              <w:t>150 €</w:t>
            </w:r>
          </w:p>
        </w:tc>
      </w:tr>
      <w:tr w:rsidR="00696E4B" w14:paraId="5D572C81"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EBF473A" w14:textId="77777777" w:rsidR="00696E4B" w:rsidRDefault="00696E4B" w:rsidP="004A62F3">
            <w:pPr>
              <w:pStyle w:val="TableContents"/>
            </w:pPr>
            <w:r>
              <w:t>Infraestructura</w:t>
            </w:r>
          </w:p>
        </w:tc>
        <w:tc>
          <w:tcPr>
            <w:tcW w:w="871" w:type="dxa"/>
            <w:tcMar>
              <w:top w:w="28" w:type="dxa"/>
              <w:left w:w="28" w:type="dxa"/>
              <w:bottom w:w="28" w:type="dxa"/>
              <w:right w:w="28" w:type="dxa"/>
            </w:tcMar>
            <w:vAlign w:val="center"/>
          </w:tcPr>
          <w:p w14:paraId="0B1C723C" w14:textId="77777777" w:rsidR="00696E4B" w:rsidRDefault="00696E4B" w:rsidP="004A62F3">
            <w:pPr>
              <w:pStyle w:val="TableContents"/>
            </w:pPr>
            <w:r>
              <w:t>30 €</w:t>
            </w:r>
          </w:p>
        </w:tc>
      </w:tr>
      <w:tr w:rsidR="00696E4B" w14:paraId="6F7182AD"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453405B" w14:textId="77777777" w:rsidR="00696E4B" w:rsidRDefault="00696E4B" w:rsidP="004A62F3">
            <w:pPr>
              <w:pStyle w:val="TableContents"/>
            </w:pPr>
            <w:r>
              <w:t>Costes indirectos</w:t>
            </w:r>
          </w:p>
        </w:tc>
        <w:tc>
          <w:tcPr>
            <w:tcW w:w="871" w:type="dxa"/>
            <w:tcMar>
              <w:top w:w="28" w:type="dxa"/>
              <w:left w:w="28" w:type="dxa"/>
              <w:bottom w:w="28" w:type="dxa"/>
              <w:right w:w="28" w:type="dxa"/>
            </w:tcMar>
            <w:vAlign w:val="center"/>
          </w:tcPr>
          <w:p w14:paraId="38D8C7B0" w14:textId="77777777" w:rsidR="00696E4B" w:rsidRDefault="00696E4B" w:rsidP="004A62F3">
            <w:pPr>
              <w:pStyle w:val="TableContents"/>
            </w:pPr>
            <w:r>
              <w:t>100 €</w:t>
            </w:r>
          </w:p>
        </w:tc>
      </w:tr>
      <w:tr w:rsidR="00696E4B" w14:paraId="1AD245A1"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0AF1B95" w14:textId="77777777" w:rsidR="00696E4B" w:rsidRDefault="00696E4B" w:rsidP="004A62F3">
            <w:pPr>
              <w:pStyle w:val="TableContents"/>
            </w:pPr>
            <w:proofErr w:type="gramStart"/>
            <w:r>
              <w:rPr>
                <w:rStyle w:val="StrongEmphasis"/>
              </w:rPr>
              <w:t>Total</w:t>
            </w:r>
            <w:proofErr w:type="gramEnd"/>
            <w:r>
              <w:rPr>
                <w:rStyle w:val="StrongEmphasis"/>
              </w:rPr>
              <w:t xml:space="preserve"> estimado del proyecto</w:t>
            </w:r>
          </w:p>
        </w:tc>
        <w:tc>
          <w:tcPr>
            <w:tcW w:w="871" w:type="dxa"/>
            <w:tcMar>
              <w:top w:w="28" w:type="dxa"/>
              <w:left w:w="28" w:type="dxa"/>
              <w:bottom w:w="28" w:type="dxa"/>
              <w:right w:w="28" w:type="dxa"/>
            </w:tcMar>
            <w:vAlign w:val="center"/>
          </w:tcPr>
          <w:p w14:paraId="08C22356" w14:textId="77777777" w:rsidR="00696E4B" w:rsidRDefault="00696E4B" w:rsidP="004A62F3">
            <w:pPr>
              <w:pStyle w:val="TableContents"/>
            </w:pPr>
            <w:r>
              <w:rPr>
                <w:rStyle w:val="StrongEmphasis"/>
              </w:rPr>
              <w:t>7.780 €</w:t>
            </w:r>
          </w:p>
        </w:tc>
      </w:tr>
    </w:tbl>
    <w:p w14:paraId="0FC5EB7C" w14:textId="77777777" w:rsidR="00696E4B" w:rsidRDefault="00696E4B" w:rsidP="00696E4B">
      <w:pPr>
        <w:pStyle w:val="Textbody"/>
      </w:pPr>
    </w:p>
    <w:p w14:paraId="4C3A3880" w14:textId="77777777" w:rsidR="008154F2" w:rsidRDefault="008154F2">
      <w:pPr>
        <w:rPr>
          <w:b/>
          <w:bCs/>
        </w:rPr>
      </w:pPr>
    </w:p>
    <w:p w14:paraId="749F9E45" w14:textId="77777777" w:rsidR="00696E4B" w:rsidRDefault="00696E4B">
      <w:pPr>
        <w:rPr>
          <w:b/>
          <w:bCs/>
        </w:rPr>
      </w:pPr>
    </w:p>
    <w:p w14:paraId="32838843" w14:textId="77777777" w:rsidR="00696E4B" w:rsidRDefault="00696E4B">
      <w:pPr>
        <w:rPr>
          <w:b/>
          <w:bCs/>
        </w:rPr>
      </w:pPr>
    </w:p>
    <w:p w14:paraId="148B76A7" w14:textId="77777777" w:rsidR="00696E4B" w:rsidRDefault="00696E4B">
      <w:pPr>
        <w:rPr>
          <w:b/>
          <w:bCs/>
        </w:rPr>
      </w:pPr>
    </w:p>
    <w:p w14:paraId="361431AE" w14:textId="77777777" w:rsidR="00696E4B" w:rsidRDefault="00696E4B">
      <w:pPr>
        <w:rPr>
          <w:b/>
          <w:bCs/>
        </w:rPr>
      </w:pPr>
    </w:p>
    <w:p w14:paraId="07BB1B7B" w14:textId="77777777" w:rsidR="00696E4B" w:rsidRPr="0023088C" w:rsidRDefault="00696E4B" w:rsidP="00696E4B">
      <w:pPr>
        <w:rPr>
          <w:b/>
          <w:bCs/>
          <w:sz w:val="22"/>
          <w:szCs w:val="22"/>
        </w:rPr>
      </w:pPr>
      <w:r w:rsidRPr="0023088C">
        <w:rPr>
          <w:rFonts w:ascii="Jumble" w:hAnsi="Jumble"/>
          <w:b/>
          <w:bCs/>
          <w:color w:val="6FD96F"/>
          <w:sz w:val="40"/>
          <w:szCs w:val="22"/>
          <w:u w:val="single"/>
        </w:rPr>
        <w:lastRenderedPageBreak/>
        <w:t>9. Gestión del Proyecto</w:t>
      </w:r>
    </w:p>
    <w:p w14:paraId="301A022B" w14:textId="77777777" w:rsidR="00696E4B" w:rsidRPr="0023088C" w:rsidRDefault="00696E4B" w:rsidP="00696E4B">
      <w:pPr>
        <w:rPr>
          <w:b/>
          <w:bCs/>
          <w:sz w:val="22"/>
          <w:szCs w:val="22"/>
        </w:rPr>
      </w:pPr>
      <w:r w:rsidRPr="0023088C">
        <w:rPr>
          <w:rFonts w:ascii="Cambria" w:hAnsi="Cambria"/>
          <w:b/>
          <w:bCs/>
          <w:color w:val="F4B166"/>
          <w:sz w:val="30"/>
          <w:szCs w:val="22"/>
        </w:rPr>
        <w:t>9.1. Metodología: Ágil</w:t>
      </w:r>
      <w:r>
        <w:rPr>
          <w:rFonts w:ascii="Cambria" w:hAnsi="Cambria"/>
          <w:b/>
          <w:bCs/>
          <w:color w:val="F4B166"/>
          <w:sz w:val="30"/>
          <w:szCs w:val="22"/>
        </w:rPr>
        <w:t xml:space="preserve">, </w:t>
      </w:r>
      <w:r w:rsidRPr="0023088C">
        <w:rPr>
          <w:rFonts w:ascii="Cambria" w:hAnsi="Cambria"/>
          <w:b/>
          <w:bCs/>
          <w:color w:val="F4B166"/>
          <w:sz w:val="30"/>
          <w:szCs w:val="22"/>
        </w:rPr>
        <w:t>Scrum</w:t>
      </w:r>
    </w:p>
    <w:p w14:paraId="70D20635" w14:textId="77777777" w:rsidR="00696E4B" w:rsidRPr="0023088C" w:rsidRDefault="00696E4B" w:rsidP="00696E4B">
      <w:pPr>
        <w:rPr>
          <w:sz w:val="22"/>
          <w:szCs w:val="22"/>
        </w:rPr>
      </w:pPr>
      <w:r w:rsidRPr="0023088C">
        <w:rPr>
          <w:rFonts w:ascii="Cambria" w:hAnsi="Cambria"/>
          <w:sz w:val="24"/>
          <w:szCs w:val="22"/>
        </w:rPr>
        <w:t xml:space="preserve">Para el desarrollo de la aplicación de enseñanza y análisis de Mus, hemos seleccionado una </w:t>
      </w:r>
      <w:r w:rsidRPr="008300DE">
        <w:rPr>
          <w:rFonts w:ascii="Cambria" w:hAnsi="Cambria"/>
          <w:sz w:val="24"/>
          <w:szCs w:val="22"/>
        </w:rPr>
        <w:t>metodología Ágil</w:t>
      </w:r>
      <w:r w:rsidRPr="0023088C">
        <w:rPr>
          <w:rFonts w:ascii="Cambria" w:hAnsi="Cambria"/>
          <w:sz w:val="24"/>
          <w:szCs w:val="22"/>
        </w:rPr>
        <w:t xml:space="preserve">, implementada específicamente a través del marco de trabajo </w:t>
      </w:r>
      <w:r w:rsidRPr="008300DE">
        <w:rPr>
          <w:rFonts w:ascii="Cambria" w:hAnsi="Cambria"/>
          <w:sz w:val="24"/>
          <w:szCs w:val="22"/>
        </w:rPr>
        <w:t>Scrum.</w:t>
      </w:r>
      <w:r w:rsidRPr="0023088C">
        <w:rPr>
          <w:rFonts w:ascii="Cambria" w:hAnsi="Cambria"/>
          <w:b/>
          <w:bCs/>
          <w:noProof/>
          <w:sz w:val="24"/>
          <w:szCs w:val="22"/>
        </w:rPr>
        <w:t xml:space="preserve"> </w:t>
      </w:r>
    </w:p>
    <w:p w14:paraId="4445103F" w14:textId="77777777" w:rsidR="00696E4B" w:rsidRPr="0023088C" w:rsidRDefault="00696E4B" w:rsidP="00696E4B">
      <w:pPr>
        <w:rPr>
          <w:sz w:val="22"/>
          <w:szCs w:val="22"/>
        </w:rPr>
      </w:pPr>
      <w:r w:rsidRPr="0023088C">
        <w:rPr>
          <w:rFonts w:ascii="Cambria" w:hAnsi="Cambria"/>
          <w:sz w:val="24"/>
          <w:szCs w:val="22"/>
        </w:rPr>
        <w:t>Si bien la planificación temporal global se visualiza mediante un diagrama de Gantt para definir los hitos estratégicos de cara a la inversión (como se detalla en el Plan de Trabajo), la ejecución operativa del desarrollo de software se regirá por ciclos iterativos e incrementales.</w:t>
      </w:r>
    </w:p>
    <w:p w14:paraId="288D176E" w14:textId="77777777" w:rsidR="00696E4B" w:rsidRPr="0023088C" w:rsidRDefault="00696E4B" w:rsidP="00696E4B">
      <w:pPr>
        <w:rPr>
          <w:sz w:val="22"/>
          <w:szCs w:val="22"/>
        </w:rPr>
      </w:pPr>
      <w:r w:rsidRPr="0023088C">
        <w:rPr>
          <w:rFonts w:ascii="Cambria" w:hAnsi="Cambria"/>
          <w:b/>
          <w:bCs/>
          <w:sz w:val="24"/>
          <w:szCs w:val="22"/>
        </w:rPr>
        <w:t>Descripción de la aplicación de Scrum en el proyecto:</w:t>
      </w:r>
    </w:p>
    <w:p w14:paraId="47C8A8EF" w14:textId="77777777" w:rsidR="00696E4B" w:rsidRPr="0023088C" w:rsidRDefault="00696E4B" w:rsidP="00696E4B">
      <w:pPr>
        <w:rPr>
          <w:sz w:val="22"/>
          <w:szCs w:val="22"/>
        </w:rPr>
      </w:pPr>
      <w:r w:rsidRPr="0023088C">
        <w:rPr>
          <w:rFonts w:ascii="Cambria" w:hAnsi="Cambria"/>
          <w:sz w:val="24"/>
          <w:szCs w:val="22"/>
        </w:rPr>
        <w:t xml:space="preserve">El proyecto se estructurará en las iteraciones cortas y de duración fija, propias del Scrum denominadas </w:t>
      </w:r>
      <w:proofErr w:type="spellStart"/>
      <w:r w:rsidRPr="008300DE">
        <w:rPr>
          <w:rFonts w:ascii="Cambria" w:hAnsi="Cambria"/>
          <w:sz w:val="24"/>
          <w:szCs w:val="22"/>
        </w:rPr>
        <w:t>Sprints</w:t>
      </w:r>
      <w:proofErr w:type="spellEnd"/>
      <w:r w:rsidRPr="008300DE">
        <w:rPr>
          <w:rFonts w:ascii="Cambria" w:hAnsi="Cambria"/>
          <w:sz w:val="24"/>
          <w:szCs w:val="22"/>
        </w:rPr>
        <w:t>,</w:t>
      </w:r>
      <w:r w:rsidRPr="0023088C">
        <w:rPr>
          <w:rFonts w:ascii="Cambria" w:hAnsi="Cambria"/>
          <w:sz w:val="24"/>
          <w:szCs w:val="22"/>
        </w:rPr>
        <w:t xml:space="preserve"> tendrán una duración establecida de </w:t>
      </w:r>
      <w:r w:rsidRPr="008300DE">
        <w:rPr>
          <w:rFonts w:ascii="Cambria" w:hAnsi="Cambria"/>
          <w:sz w:val="24"/>
          <w:szCs w:val="22"/>
        </w:rPr>
        <w:t>2 semanas.</w:t>
      </w:r>
      <w:r w:rsidRPr="0023088C">
        <w:rPr>
          <w:rFonts w:ascii="Cambria" w:hAnsi="Cambria"/>
          <w:sz w:val="24"/>
          <w:szCs w:val="22"/>
        </w:rPr>
        <w:t xml:space="preserve"> Esta </w:t>
      </w:r>
      <w:r>
        <w:rPr>
          <w:rFonts w:ascii="Cambria" w:hAnsi="Cambria"/>
          <w:sz w:val="24"/>
          <w:szCs w:val="22"/>
        </w:rPr>
        <w:t>frecue</w:t>
      </w:r>
      <w:r w:rsidRPr="0023088C">
        <w:rPr>
          <w:rFonts w:ascii="Cambria" w:hAnsi="Cambria"/>
          <w:sz w:val="24"/>
          <w:szCs w:val="22"/>
        </w:rPr>
        <w:t>ncia nos permite liberar incrementos funcionales del software de manera regular, asegurando que el motor de Monte Carlo y la interfaz de usuario evolucionen conjuntamente.</w:t>
      </w:r>
    </w:p>
    <w:p w14:paraId="7805A7B8" w14:textId="77777777" w:rsidR="00696E4B" w:rsidRDefault="00696E4B" w:rsidP="00696E4B">
      <w:pPr>
        <w:numPr>
          <w:ilvl w:val="0"/>
          <w:numId w:val="36"/>
        </w:numPr>
        <w:suppressAutoHyphens w:val="0"/>
        <w:autoSpaceDN/>
        <w:spacing w:line="278" w:lineRule="auto"/>
        <w:rPr>
          <w:sz w:val="22"/>
          <w:szCs w:val="22"/>
        </w:rPr>
      </w:pPr>
      <w:r w:rsidRPr="0023088C">
        <w:rPr>
          <w:rFonts w:ascii="Cambria" w:hAnsi="Cambria"/>
          <w:b/>
          <w:bCs/>
          <w:sz w:val="24"/>
          <w:szCs w:val="22"/>
        </w:rPr>
        <w:t>Roles:</w:t>
      </w:r>
      <w:r w:rsidRPr="0023088C">
        <w:rPr>
          <w:rFonts w:ascii="Cambria" w:hAnsi="Cambria"/>
          <w:sz w:val="24"/>
          <w:szCs w:val="22"/>
        </w:rPr>
        <w:t xml:space="preserve"> </w:t>
      </w:r>
    </w:p>
    <w:p w14:paraId="0C004851" w14:textId="77777777" w:rsidR="00696E4B" w:rsidRPr="00711AB9" w:rsidRDefault="00696E4B" w:rsidP="00696E4B">
      <w:pPr>
        <w:ind w:left="720"/>
        <w:rPr>
          <w:sz w:val="22"/>
          <w:szCs w:val="22"/>
        </w:rPr>
      </w:pPr>
      <w:proofErr w:type="spellStart"/>
      <w:r w:rsidRPr="00711AB9">
        <w:rPr>
          <w:rFonts w:ascii="Cambria" w:hAnsi="Cambria"/>
          <w:b/>
          <w:bCs/>
          <w:sz w:val="24"/>
          <w:szCs w:val="22"/>
        </w:rPr>
        <w:t>Product</w:t>
      </w:r>
      <w:proofErr w:type="spellEnd"/>
      <w:r w:rsidRPr="00711AB9">
        <w:rPr>
          <w:rFonts w:ascii="Cambria" w:hAnsi="Cambria"/>
          <w:b/>
          <w:bCs/>
          <w:sz w:val="24"/>
          <w:szCs w:val="22"/>
        </w:rPr>
        <w:t xml:space="preserve"> </w:t>
      </w:r>
      <w:proofErr w:type="spellStart"/>
      <w:r w:rsidRPr="00711AB9">
        <w:rPr>
          <w:rFonts w:ascii="Cambria" w:hAnsi="Cambria"/>
          <w:b/>
          <w:bCs/>
          <w:sz w:val="24"/>
          <w:szCs w:val="22"/>
        </w:rPr>
        <w:t>Owner</w:t>
      </w:r>
      <w:proofErr w:type="spellEnd"/>
      <w:r w:rsidRPr="00711AB9">
        <w:rPr>
          <w:rFonts w:ascii="Cambria" w:hAnsi="Cambria"/>
          <w:b/>
          <w:bCs/>
          <w:sz w:val="24"/>
          <w:szCs w:val="22"/>
        </w:rPr>
        <w:t xml:space="preserve"> (Analista de Requisitos):</w:t>
      </w:r>
      <w:r w:rsidRPr="00711AB9">
        <w:rPr>
          <w:rFonts w:ascii="Cambria" w:hAnsi="Cambria"/>
          <w:sz w:val="24"/>
          <w:szCs w:val="22"/>
        </w:rPr>
        <w:t xml:space="preserve"> Será responsable de gestionar el </w:t>
      </w:r>
      <w:r w:rsidRPr="00711AB9">
        <w:rPr>
          <w:rFonts w:ascii="Cambria" w:hAnsi="Cambria"/>
          <w:i/>
          <w:iCs/>
          <w:sz w:val="24"/>
          <w:szCs w:val="22"/>
        </w:rPr>
        <w:t>Backlog</w:t>
      </w:r>
      <w:r w:rsidRPr="00711AB9">
        <w:rPr>
          <w:rFonts w:ascii="Cambria" w:hAnsi="Cambria"/>
          <w:sz w:val="24"/>
          <w:szCs w:val="22"/>
        </w:rPr>
        <w:t>, priorizando las historias de usuario según el valor que aporten al aprendizaje del Mus.</w:t>
      </w:r>
    </w:p>
    <w:p w14:paraId="01E2F251" w14:textId="77777777" w:rsidR="00696E4B" w:rsidRPr="00711AB9" w:rsidRDefault="00696E4B" w:rsidP="00696E4B">
      <w:pPr>
        <w:ind w:left="720"/>
        <w:rPr>
          <w:sz w:val="22"/>
          <w:szCs w:val="22"/>
        </w:rPr>
      </w:pPr>
      <w:r w:rsidRPr="00711AB9">
        <w:rPr>
          <w:rFonts w:ascii="Cambria" w:hAnsi="Cambria"/>
          <w:b/>
          <w:bCs/>
          <w:sz w:val="24"/>
          <w:szCs w:val="22"/>
        </w:rPr>
        <w:t xml:space="preserve">Scrum </w:t>
      </w:r>
      <w:proofErr w:type="gramStart"/>
      <w:r w:rsidRPr="00711AB9">
        <w:rPr>
          <w:rFonts w:ascii="Cambria" w:hAnsi="Cambria"/>
          <w:b/>
          <w:bCs/>
          <w:sz w:val="24"/>
          <w:szCs w:val="22"/>
        </w:rPr>
        <w:t>Master</w:t>
      </w:r>
      <w:proofErr w:type="gramEnd"/>
      <w:r w:rsidRPr="00711AB9">
        <w:rPr>
          <w:rFonts w:ascii="Cambria" w:hAnsi="Cambria"/>
          <w:b/>
          <w:bCs/>
          <w:sz w:val="24"/>
          <w:szCs w:val="22"/>
        </w:rPr>
        <w:t xml:space="preserve"> (jefe de Proyecto):</w:t>
      </w:r>
      <w:r w:rsidRPr="00711AB9">
        <w:rPr>
          <w:rFonts w:ascii="Cambria" w:hAnsi="Cambria"/>
          <w:sz w:val="24"/>
          <w:szCs w:val="22"/>
        </w:rPr>
        <w:t xml:space="preserve"> Facilitará las ceremonias y eliminará impedimentos, asegurando que el equipo cumpla con el cronograma y los hitos de inversión.</w:t>
      </w:r>
    </w:p>
    <w:p w14:paraId="7A76CB50" w14:textId="77777777" w:rsidR="00696E4B" w:rsidRPr="00711AB9" w:rsidRDefault="00696E4B" w:rsidP="00696E4B">
      <w:pPr>
        <w:ind w:left="720"/>
        <w:rPr>
          <w:sz w:val="22"/>
          <w:szCs w:val="22"/>
        </w:rPr>
      </w:pPr>
      <w:r w:rsidRPr="00711AB9">
        <w:rPr>
          <w:rFonts w:ascii="Cambria" w:hAnsi="Cambria"/>
          <w:b/>
          <w:bCs/>
          <w:sz w:val="24"/>
          <w:szCs w:val="22"/>
        </w:rPr>
        <w:t>Equipo de Desarrollo:</w:t>
      </w:r>
      <w:r w:rsidRPr="00711AB9">
        <w:rPr>
          <w:rFonts w:ascii="Cambria" w:hAnsi="Cambria"/>
          <w:sz w:val="24"/>
          <w:szCs w:val="22"/>
        </w:rPr>
        <w:t xml:space="preserve"> El resto de los perfiles técnicos (Arquitecto, Desarrolladores </w:t>
      </w:r>
      <w:proofErr w:type="spellStart"/>
      <w:r w:rsidRPr="00711AB9">
        <w:rPr>
          <w:rFonts w:ascii="Cambria" w:hAnsi="Cambria"/>
          <w:sz w:val="24"/>
          <w:szCs w:val="22"/>
        </w:rPr>
        <w:t>Frontend</w:t>
      </w:r>
      <w:proofErr w:type="spellEnd"/>
      <w:r w:rsidRPr="00711AB9">
        <w:rPr>
          <w:rFonts w:ascii="Cambria" w:hAnsi="Cambria"/>
          <w:sz w:val="24"/>
          <w:szCs w:val="22"/>
        </w:rPr>
        <w:t>/</w:t>
      </w:r>
      <w:proofErr w:type="spellStart"/>
      <w:r w:rsidRPr="00711AB9">
        <w:rPr>
          <w:rFonts w:ascii="Cambria" w:hAnsi="Cambria"/>
          <w:sz w:val="24"/>
          <w:szCs w:val="22"/>
        </w:rPr>
        <w:t>Backend</w:t>
      </w:r>
      <w:proofErr w:type="spellEnd"/>
      <w:r w:rsidRPr="00711AB9">
        <w:rPr>
          <w:rFonts w:ascii="Cambria" w:hAnsi="Cambria"/>
          <w:sz w:val="24"/>
          <w:szCs w:val="22"/>
        </w:rPr>
        <w:t xml:space="preserve"> e Ingeniero de Pruebas) trabajarán de forma </w:t>
      </w:r>
      <w:proofErr w:type="spellStart"/>
      <w:proofErr w:type="gramStart"/>
      <w:r w:rsidRPr="00711AB9">
        <w:rPr>
          <w:rFonts w:ascii="Cambria" w:hAnsi="Cambria"/>
          <w:sz w:val="24"/>
          <w:szCs w:val="22"/>
        </w:rPr>
        <w:t>auto-organizada</w:t>
      </w:r>
      <w:proofErr w:type="spellEnd"/>
      <w:proofErr w:type="gramEnd"/>
      <w:r w:rsidRPr="00711AB9">
        <w:rPr>
          <w:rFonts w:ascii="Cambria" w:hAnsi="Cambria"/>
          <w:sz w:val="24"/>
          <w:szCs w:val="22"/>
        </w:rPr>
        <w:t xml:space="preserve"> para completar los incrementos.</w:t>
      </w:r>
    </w:p>
    <w:p w14:paraId="3A62BD9E" w14:textId="77777777" w:rsidR="00696E4B" w:rsidRPr="00711AB9" w:rsidRDefault="00696E4B" w:rsidP="00696E4B">
      <w:pPr>
        <w:ind w:left="720"/>
        <w:rPr>
          <w:sz w:val="22"/>
          <w:szCs w:val="22"/>
        </w:rPr>
      </w:pPr>
      <w:r w:rsidRPr="00711AB9">
        <w:rPr>
          <w:rFonts w:ascii="Cambria" w:hAnsi="Cambria"/>
          <w:sz w:val="24"/>
          <w:szCs w:val="22"/>
        </w:rPr>
        <w:t>Nota sobre la Planificación Temporal: Aunque trabajaremos con iteraciones base de 2 semanas, la planificación temporal global (Cronograma Gantt) se ha adaptado a la complejidad variable de los módulos y a la realidad académica del equipo. Esto permite cierta flexibilidad en la duración de las fases de desarrollo sin perder el ritmo de revisión quincenal.</w:t>
      </w:r>
    </w:p>
    <w:p w14:paraId="7911230C" w14:textId="77777777" w:rsidR="00696E4B" w:rsidRPr="0023088C" w:rsidRDefault="00696E4B" w:rsidP="00696E4B">
      <w:pPr>
        <w:numPr>
          <w:ilvl w:val="0"/>
          <w:numId w:val="36"/>
        </w:numPr>
        <w:suppressAutoHyphens w:val="0"/>
        <w:autoSpaceDN/>
        <w:spacing w:line="278" w:lineRule="auto"/>
        <w:rPr>
          <w:sz w:val="22"/>
          <w:szCs w:val="22"/>
        </w:rPr>
      </w:pPr>
      <w:r w:rsidRPr="0023088C">
        <w:rPr>
          <w:rFonts w:ascii="Cambria" w:hAnsi="Cambria"/>
          <w:b/>
          <w:bCs/>
          <w:sz w:val="24"/>
          <w:szCs w:val="22"/>
        </w:rPr>
        <w:t>Artefactos:</w:t>
      </w:r>
      <w:r w:rsidRPr="0023088C">
        <w:rPr>
          <w:rFonts w:ascii="Cambria" w:hAnsi="Cambria"/>
          <w:sz w:val="24"/>
          <w:szCs w:val="22"/>
        </w:rPr>
        <w:t xml:space="preserve"> Gestionaremos un </w:t>
      </w:r>
      <w:proofErr w:type="spellStart"/>
      <w:r w:rsidRPr="008300DE">
        <w:rPr>
          <w:rFonts w:ascii="Cambria" w:hAnsi="Cambria"/>
          <w:sz w:val="24"/>
          <w:szCs w:val="22"/>
        </w:rPr>
        <w:t>Product</w:t>
      </w:r>
      <w:proofErr w:type="spellEnd"/>
      <w:r w:rsidRPr="008300DE">
        <w:rPr>
          <w:rFonts w:ascii="Cambria" w:hAnsi="Cambria"/>
          <w:sz w:val="24"/>
          <w:szCs w:val="22"/>
        </w:rPr>
        <w:t xml:space="preserve"> Backlog</w:t>
      </w:r>
      <w:r w:rsidRPr="0023088C">
        <w:rPr>
          <w:rFonts w:ascii="Cambria" w:hAnsi="Cambria"/>
          <w:sz w:val="24"/>
          <w:szCs w:val="22"/>
        </w:rPr>
        <w:t xml:space="preserve"> (lista priorizada de requisitos y funcionalidades del Mus) y un </w:t>
      </w:r>
      <w:r w:rsidRPr="0023088C">
        <w:rPr>
          <w:rFonts w:ascii="Cambria" w:hAnsi="Cambria"/>
          <w:i/>
          <w:iCs/>
          <w:sz w:val="24"/>
          <w:szCs w:val="22"/>
        </w:rPr>
        <w:t>Sprint Backlog</w:t>
      </w:r>
      <w:r w:rsidRPr="0023088C">
        <w:rPr>
          <w:rFonts w:ascii="Cambria" w:hAnsi="Cambria"/>
          <w:sz w:val="24"/>
          <w:szCs w:val="22"/>
        </w:rPr>
        <w:t xml:space="preserve"> (tareas seleccionadas para las 2 semanas actuales).</w:t>
      </w:r>
    </w:p>
    <w:p w14:paraId="217A7C98" w14:textId="77777777" w:rsidR="00696E4B" w:rsidRPr="0023088C" w:rsidRDefault="00696E4B" w:rsidP="00696E4B">
      <w:pPr>
        <w:numPr>
          <w:ilvl w:val="0"/>
          <w:numId w:val="36"/>
        </w:numPr>
        <w:suppressAutoHyphens w:val="0"/>
        <w:autoSpaceDN/>
        <w:spacing w:line="278" w:lineRule="auto"/>
        <w:rPr>
          <w:sz w:val="22"/>
          <w:szCs w:val="22"/>
        </w:rPr>
      </w:pPr>
      <w:r w:rsidRPr="0023088C">
        <w:rPr>
          <w:rFonts w:ascii="Cambria" w:hAnsi="Cambria"/>
          <w:b/>
          <w:bCs/>
          <w:sz w:val="24"/>
          <w:szCs w:val="22"/>
        </w:rPr>
        <w:t>Eventos:</w:t>
      </w:r>
      <w:r w:rsidRPr="0023088C">
        <w:rPr>
          <w:rFonts w:ascii="Cambria" w:hAnsi="Cambria"/>
          <w:sz w:val="24"/>
          <w:szCs w:val="22"/>
        </w:rPr>
        <w:t xml:space="preserve"> Realizaremos </w:t>
      </w:r>
      <w:proofErr w:type="spellStart"/>
      <w:r w:rsidRPr="008300DE">
        <w:rPr>
          <w:rFonts w:ascii="Cambria" w:hAnsi="Cambria"/>
          <w:sz w:val="24"/>
          <w:szCs w:val="22"/>
        </w:rPr>
        <w:t>Daily</w:t>
      </w:r>
      <w:proofErr w:type="spellEnd"/>
      <w:r w:rsidRPr="008300DE">
        <w:rPr>
          <w:rFonts w:ascii="Cambria" w:hAnsi="Cambria"/>
          <w:sz w:val="24"/>
          <w:szCs w:val="22"/>
        </w:rPr>
        <w:t xml:space="preserve"> Scrums</w:t>
      </w:r>
      <w:r w:rsidRPr="0023088C">
        <w:rPr>
          <w:rFonts w:ascii="Cambria" w:hAnsi="Cambria"/>
          <w:sz w:val="24"/>
          <w:szCs w:val="22"/>
        </w:rPr>
        <w:t xml:space="preserve"> (reuniones de seguimiento diario de 15 minutos) para sincronizar el trabajo y </w:t>
      </w:r>
      <w:r w:rsidRPr="008300DE">
        <w:rPr>
          <w:rFonts w:ascii="Cambria" w:hAnsi="Cambria"/>
          <w:sz w:val="24"/>
          <w:szCs w:val="22"/>
        </w:rPr>
        <w:t xml:space="preserve">Sprint </w:t>
      </w:r>
      <w:proofErr w:type="spellStart"/>
      <w:r w:rsidRPr="008300DE">
        <w:rPr>
          <w:rFonts w:ascii="Cambria" w:hAnsi="Cambria"/>
          <w:sz w:val="24"/>
          <w:szCs w:val="22"/>
        </w:rPr>
        <w:t>Reviews</w:t>
      </w:r>
      <w:proofErr w:type="spellEnd"/>
      <w:r w:rsidRPr="0023088C">
        <w:rPr>
          <w:rFonts w:ascii="Cambria" w:hAnsi="Cambria"/>
          <w:sz w:val="24"/>
          <w:szCs w:val="22"/>
        </w:rPr>
        <w:t xml:space="preserve"> al final de cada ciclo para validar el incremento con los </w:t>
      </w:r>
      <w:proofErr w:type="spellStart"/>
      <w:r w:rsidRPr="0023088C">
        <w:rPr>
          <w:rFonts w:ascii="Cambria" w:hAnsi="Cambria"/>
          <w:sz w:val="24"/>
          <w:szCs w:val="22"/>
        </w:rPr>
        <w:t>stakeholders</w:t>
      </w:r>
      <w:proofErr w:type="spellEnd"/>
      <w:r w:rsidRPr="0023088C">
        <w:rPr>
          <w:rFonts w:ascii="Cambria" w:hAnsi="Cambria"/>
          <w:sz w:val="24"/>
          <w:szCs w:val="22"/>
        </w:rPr>
        <w:t xml:space="preserve"> (inversores o usuarios de prueba).</w:t>
      </w:r>
    </w:p>
    <w:p w14:paraId="730AA929" w14:textId="77777777" w:rsidR="00696E4B" w:rsidRPr="0023088C" w:rsidRDefault="00696E4B" w:rsidP="00696E4B">
      <w:pPr>
        <w:rPr>
          <w:sz w:val="22"/>
          <w:szCs w:val="22"/>
        </w:rPr>
      </w:pPr>
      <w:r w:rsidRPr="0023088C">
        <w:rPr>
          <w:rFonts w:ascii="Cambria" w:hAnsi="Cambria"/>
          <w:b/>
          <w:bCs/>
          <w:sz w:val="24"/>
          <w:szCs w:val="22"/>
        </w:rPr>
        <w:t xml:space="preserve">Justificación de la </w:t>
      </w:r>
      <w:proofErr w:type="gramStart"/>
      <w:r w:rsidRPr="0023088C">
        <w:rPr>
          <w:rFonts w:ascii="Cambria" w:hAnsi="Cambria"/>
          <w:b/>
          <w:bCs/>
          <w:sz w:val="24"/>
          <w:szCs w:val="22"/>
        </w:rPr>
        <w:t>elección ,</w:t>
      </w:r>
      <w:proofErr w:type="gramEnd"/>
      <w:r w:rsidRPr="0023088C">
        <w:rPr>
          <w:rFonts w:ascii="Cambria" w:hAnsi="Cambria"/>
          <w:b/>
          <w:bCs/>
          <w:sz w:val="24"/>
          <w:szCs w:val="22"/>
        </w:rPr>
        <w:t xml:space="preserve"> por qué Scrum es ideal para este proyecto:</w:t>
      </w:r>
    </w:p>
    <w:p w14:paraId="7B0870D8" w14:textId="77777777" w:rsidR="00696E4B" w:rsidRPr="0023088C" w:rsidRDefault="00696E4B" w:rsidP="00696E4B">
      <w:pPr>
        <w:rPr>
          <w:sz w:val="22"/>
          <w:szCs w:val="22"/>
        </w:rPr>
      </w:pPr>
      <w:r w:rsidRPr="0023088C">
        <w:rPr>
          <w:rFonts w:ascii="Cambria" w:hAnsi="Cambria"/>
          <w:sz w:val="24"/>
          <w:szCs w:val="22"/>
        </w:rPr>
        <w:t>La elección de Scrum responde a la naturaleza técnica y comercial del proyecto de Mus:</w:t>
      </w:r>
    </w:p>
    <w:p w14:paraId="0DDDFE7D"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 w:val="24"/>
          <w:szCs w:val="22"/>
        </w:rPr>
        <w:lastRenderedPageBreak/>
        <w:t>Gestión de la Incertidumbre Técnica (Motor Monte Carlo):</w:t>
      </w:r>
      <w:r w:rsidRPr="0023088C">
        <w:rPr>
          <w:rFonts w:ascii="Cambria" w:hAnsi="Cambria"/>
          <w:sz w:val="24"/>
          <w:szCs w:val="22"/>
        </w:rPr>
        <w:t xml:space="preserve"> El núcleo de nuestra aplicación es un algoritmo complejo de simulación. Es probable que las primeras versiones del motor requieran ajustes de rendimiento o precisión en las predicciones. Una metodología en cascada sería demasiado rígida y arriesgada, ya que un error en el diseño del algoritmo podría no detectarse hasta el final. Scrum nos permite iterar sobre el motor de recomendación: primero lanzamos una versión básica, la probamos, y en el siguiente Sprint refinamos la heurística basándonos en resultados reales. Esto se alinea con el principio de que la planificación no es estática, sino que evoluciona.</w:t>
      </w:r>
    </w:p>
    <w:p w14:paraId="1878CA2B"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 w:val="24"/>
          <w:szCs w:val="22"/>
        </w:rPr>
        <w:t>Adaptabilidad a los Requisitos del Usuario:</w:t>
      </w:r>
      <w:r w:rsidRPr="0023088C">
        <w:rPr>
          <w:rFonts w:ascii="Cambria" w:hAnsi="Cambria"/>
          <w:sz w:val="24"/>
          <w:szCs w:val="22"/>
        </w:rPr>
        <w:t xml:space="preserve"> En una herramienta educativa, la "usabilidad" es un requisito no funcional crítico. Los usuarios deben sentirse cómodos introduciendo sus cartas manualmente. Scrum permite desarrollar prototipos funcionales de la interfaz de entrada de datos y recibir </w:t>
      </w:r>
      <w:proofErr w:type="spellStart"/>
      <w:r w:rsidRPr="0023088C">
        <w:rPr>
          <w:rFonts w:ascii="Cambria" w:hAnsi="Cambria"/>
          <w:sz w:val="24"/>
          <w:szCs w:val="22"/>
        </w:rPr>
        <w:t>feedback</w:t>
      </w:r>
      <w:proofErr w:type="spellEnd"/>
      <w:r w:rsidRPr="0023088C">
        <w:rPr>
          <w:rFonts w:ascii="Cambria" w:hAnsi="Cambria"/>
          <w:sz w:val="24"/>
          <w:szCs w:val="22"/>
        </w:rPr>
        <w:t xml:space="preserve"> inmediato. Si el sistema de entrada manual resulta tedioso, podemos pivotar y mejorarlo en el siguiente Sprint, evitando desarrollar un producto final que el usuario no quiera utilizar.</w:t>
      </w:r>
    </w:p>
    <w:p w14:paraId="6CF09568"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 w:val="24"/>
          <w:szCs w:val="22"/>
        </w:rPr>
        <w:t>Entrega de Valor Temprana (Time-to-</w:t>
      </w:r>
      <w:proofErr w:type="spellStart"/>
      <w:r w:rsidRPr="0023088C">
        <w:rPr>
          <w:rFonts w:ascii="Cambria" w:hAnsi="Cambria"/>
          <w:b/>
          <w:bCs/>
          <w:sz w:val="24"/>
          <w:szCs w:val="22"/>
        </w:rPr>
        <w:t>Market</w:t>
      </w:r>
      <w:proofErr w:type="spellEnd"/>
      <w:r w:rsidRPr="0023088C">
        <w:rPr>
          <w:rFonts w:ascii="Cambria" w:hAnsi="Cambria"/>
          <w:b/>
          <w:bCs/>
          <w:sz w:val="24"/>
          <w:szCs w:val="22"/>
        </w:rPr>
        <w:t>):</w:t>
      </w:r>
      <w:r w:rsidRPr="0023088C">
        <w:rPr>
          <w:rFonts w:ascii="Cambria" w:hAnsi="Cambria"/>
          <w:sz w:val="24"/>
          <w:szCs w:val="22"/>
        </w:rPr>
        <w:t xml:space="preserve"> Para una ronda de inversión, es vital demostrar progreso tangible. Scrum nos permite tener un </w:t>
      </w:r>
      <w:r w:rsidRPr="008300DE">
        <w:rPr>
          <w:rFonts w:ascii="Cambria" w:hAnsi="Cambria"/>
          <w:sz w:val="24"/>
          <w:szCs w:val="22"/>
        </w:rPr>
        <w:t>Producto Mínimo Viable</w:t>
      </w:r>
      <w:r w:rsidRPr="0023088C">
        <w:rPr>
          <w:rFonts w:ascii="Cambria" w:hAnsi="Cambria"/>
          <w:sz w:val="24"/>
          <w:szCs w:val="22"/>
        </w:rPr>
        <w:t xml:space="preserve"> (MVP) muy pronto. Por ejemplo, podríamos finalizar primero el módulo de "Cálculo de probabilidades" antes de tener listo el "Modo Entrenamiento". Esto demuestra capacidad de ejecución y reduce el riesgo percibido por los inversores, ya que se entregan productos de forma continua.</w:t>
      </w:r>
    </w:p>
    <w:p w14:paraId="64A0A30D"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 w:val="24"/>
          <w:szCs w:val="22"/>
        </w:rPr>
        <w:t>Control de Riesgos:</w:t>
      </w:r>
      <w:r w:rsidRPr="0023088C">
        <w:rPr>
          <w:rFonts w:ascii="Cambria" w:hAnsi="Cambria"/>
          <w:sz w:val="24"/>
          <w:szCs w:val="22"/>
        </w:rPr>
        <w:t xml:space="preserve"> Al dividir el proyecto en bloques manejables, reducimos el impacto de los errores. Si una funcionalidad específica del juego (ej. la gestión de los "pares") se retrasa, no paraliza todo el proyecto, sino que se prioriza en el siguiente Sprint sin afectar a la arquitectura global.</w:t>
      </w:r>
    </w:p>
    <w:p w14:paraId="019C15B3" w14:textId="77777777" w:rsidR="00696E4B" w:rsidRPr="0023088C" w:rsidRDefault="00696E4B" w:rsidP="00696E4B">
      <w:pPr>
        <w:rPr>
          <w:b/>
          <w:bCs/>
          <w:sz w:val="22"/>
          <w:szCs w:val="22"/>
        </w:rPr>
      </w:pPr>
      <w:r w:rsidRPr="0023088C">
        <w:rPr>
          <w:rFonts w:ascii="Cambria" w:hAnsi="Cambria"/>
          <w:b/>
          <w:bCs/>
          <w:color w:val="F4B166"/>
          <w:sz w:val="30"/>
          <w:szCs w:val="22"/>
        </w:rPr>
        <w:t>9.2. Gestión de Riesgos</w:t>
      </w:r>
    </w:p>
    <w:p w14:paraId="5BF91DB0" w14:textId="77777777" w:rsidR="00696E4B" w:rsidRPr="0023088C" w:rsidRDefault="00696E4B" w:rsidP="00696E4B">
      <w:pPr>
        <w:rPr>
          <w:sz w:val="22"/>
          <w:szCs w:val="22"/>
        </w:rPr>
      </w:pPr>
      <w:r w:rsidRPr="0023088C">
        <w:rPr>
          <w:rFonts w:ascii="Cambria" w:hAnsi="Cambria"/>
          <w:sz w:val="24"/>
          <w:szCs w:val="22"/>
        </w:rPr>
        <w:t xml:space="preserve">En el desarrollo de software, "no hay proyectos sin riesgo, solo proyectos sin gestión del riesgo". Para asegurar la viabilidad de nuestra inversión y la entrega exitosa de la aplicación de aprendizaje de Mus, hemos adoptado una </w:t>
      </w:r>
      <w:r>
        <w:rPr>
          <w:rFonts w:ascii="Cambria" w:hAnsi="Cambria"/>
          <w:sz w:val="24"/>
          <w:szCs w:val="22"/>
        </w:rPr>
        <w:t>e</w:t>
      </w:r>
      <w:r w:rsidRPr="003B59F8">
        <w:rPr>
          <w:rFonts w:ascii="Cambria" w:hAnsi="Cambria"/>
          <w:sz w:val="24"/>
          <w:szCs w:val="22"/>
        </w:rPr>
        <w:t xml:space="preserve">strategia </w:t>
      </w:r>
      <w:r>
        <w:rPr>
          <w:rFonts w:ascii="Cambria" w:hAnsi="Cambria"/>
          <w:sz w:val="24"/>
          <w:szCs w:val="22"/>
        </w:rPr>
        <w:t>p</w:t>
      </w:r>
      <w:r w:rsidRPr="003B59F8">
        <w:rPr>
          <w:rFonts w:ascii="Cambria" w:hAnsi="Cambria"/>
          <w:sz w:val="24"/>
          <w:szCs w:val="22"/>
        </w:rPr>
        <w:t>roactiva</w:t>
      </w:r>
      <w:r w:rsidRPr="0023088C">
        <w:rPr>
          <w:rFonts w:ascii="Cambria" w:hAnsi="Cambria"/>
          <w:sz w:val="24"/>
          <w:szCs w:val="22"/>
        </w:rPr>
        <w:t>. A diferencia de una gestión reactiva, que actúa cuando el problema ya existe, nuestro enfoque se centra en la prevención: identificar incertidumbres antes de que se conviertan en crisis, evaluando su probabilidad e impacto para minimizar su efecto en el proyecto.</w:t>
      </w:r>
    </w:p>
    <w:p w14:paraId="7EF4C279" w14:textId="77777777" w:rsidR="00696E4B" w:rsidRPr="0023088C" w:rsidRDefault="00696E4B" w:rsidP="00696E4B">
      <w:pPr>
        <w:rPr>
          <w:sz w:val="22"/>
          <w:szCs w:val="22"/>
        </w:rPr>
      </w:pPr>
      <w:r w:rsidRPr="0023088C">
        <w:rPr>
          <w:rFonts w:ascii="Cambria" w:hAnsi="Cambria"/>
          <w:sz w:val="24"/>
          <w:szCs w:val="22"/>
        </w:rPr>
        <w:t>Nuestro enfoque se basa en el principio de Pareto: asumimos que el 80% del riesgo real del proyecto provendrá del 20% de las amenazas identificadas, por lo que focalizaremos nuestros recursos en los riesgos críticos descritos a continuación.</w:t>
      </w:r>
    </w:p>
    <w:p w14:paraId="0ED5A9F3" w14:textId="77777777" w:rsidR="00696E4B" w:rsidRPr="0023088C" w:rsidRDefault="00696E4B" w:rsidP="00696E4B">
      <w:pPr>
        <w:rPr>
          <w:b/>
          <w:bCs/>
          <w:sz w:val="22"/>
          <w:szCs w:val="22"/>
        </w:rPr>
      </w:pPr>
      <w:r w:rsidRPr="0023088C">
        <w:rPr>
          <w:rFonts w:ascii="Cambria" w:hAnsi="Cambria"/>
          <w:b/>
          <w:bCs/>
          <w:color w:val="F4B166"/>
          <w:sz w:val="30"/>
          <w:szCs w:val="22"/>
        </w:rPr>
        <w:t>9.2.1. Planificación Inicial y Estrategias de Respuesta</w:t>
      </w:r>
    </w:p>
    <w:p w14:paraId="35E58AD9" w14:textId="77777777" w:rsidR="00696E4B" w:rsidRPr="0023088C" w:rsidRDefault="00696E4B" w:rsidP="00696E4B">
      <w:pPr>
        <w:rPr>
          <w:sz w:val="22"/>
          <w:szCs w:val="22"/>
        </w:rPr>
      </w:pPr>
      <w:r w:rsidRPr="0023088C">
        <w:rPr>
          <w:rFonts w:ascii="Cambria" w:hAnsi="Cambria"/>
          <w:sz w:val="24"/>
          <w:szCs w:val="22"/>
        </w:rPr>
        <w:t xml:space="preserve">El proceso de planificación inicial ha consistido en identificar amenazas en tres dimensiones clave: </w:t>
      </w:r>
      <w:r w:rsidRPr="0023088C">
        <w:rPr>
          <w:rFonts w:ascii="Cambria" w:hAnsi="Cambria"/>
          <w:b/>
          <w:bCs/>
          <w:sz w:val="24"/>
          <w:szCs w:val="22"/>
        </w:rPr>
        <w:t>Riesgos del Proyecto</w:t>
      </w:r>
      <w:r w:rsidRPr="0023088C">
        <w:rPr>
          <w:rFonts w:ascii="Cambria" w:hAnsi="Cambria"/>
          <w:sz w:val="24"/>
          <w:szCs w:val="22"/>
        </w:rPr>
        <w:t xml:space="preserve"> (presupuesto, plazos), </w:t>
      </w:r>
      <w:r w:rsidRPr="0023088C">
        <w:rPr>
          <w:rFonts w:ascii="Cambria" w:hAnsi="Cambria"/>
          <w:b/>
          <w:bCs/>
          <w:sz w:val="24"/>
          <w:szCs w:val="22"/>
        </w:rPr>
        <w:t>Riesgos Técnicos</w:t>
      </w:r>
      <w:r w:rsidRPr="0023088C">
        <w:rPr>
          <w:rFonts w:ascii="Cambria" w:hAnsi="Cambria"/>
          <w:sz w:val="24"/>
          <w:szCs w:val="22"/>
        </w:rPr>
        <w:t xml:space="preserve"> (calidad, dificultad de implementación) y </w:t>
      </w:r>
      <w:r w:rsidRPr="0023088C">
        <w:rPr>
          <w:rFonts w:ascii="Cambria" w:hAnsi="Cambria"/>
          <w:b/>
          <w:bCs/>
          <w:sz w:val="24"/>
          <w:szCs w:val="22"/>
        </w:rPr>
        <w:t>Riesgos del Negocio</w:t>
      </w:r>
      <w:r w:rsidRPr="0023088C">
        <w:rPr>
          <w:rFonts w:ascii="Cambria" w:hAnsi="Cambria"/>
          <w:sz w:val="24"/>
          <w:szCs w:val="22"/>
        </w:rPr>
        <w:t xml:space="preserve"> (viabilidad comercial</w:t>
      </w:r>
      <w:proofErr w:type="gramStart"/>
      <w:r w:rsidRPr="0023088C">
        <w:rPr>
          <w:rFonts w:ascii="Cambria" w:hAnsi="Cambria"/>
          <w:sz w:val="24"/>
          <w:szCs w:val="22"/>
        </w:rPr>
        <w:t>) .</w:t>
      </w:r>
      <w:proofErr w:type="gramEnd"/>
    </w:p>
    <w:p w14:paraId="420C69D1" w14:textId="77777777" w:rsidR="00696E4B" w:rsidRPr="0023088C" w:rsidRDefault="00696E4B" w:rsidP="00696E4B">
      <w:pPr>
        <w:rPr>
          <w:sz w:val="22"/>
          <w:szCs w:val="22"/>
        </w:rPr>
      </w:pPr>
      <w:r w:rsidRPr="0023088C">
        <w:rPr>
          <w:rFonts w:ascii="Cambria" w:hAnsi="Cambria"/>
          <w:sz w:val="24"/>
          <w:szCs w:val="22"/>
        </w:rPr>
        <w:lastRenderedPageBreak/>
        <w:t>Para cada riesgo identificado, hemos seleccionado una de las cuatro estrategias de respuesta estándar:</w:t>
      </w:r>
    </w:p>
    <w:p w14:paraId="71445F99" w14:textId="77777777"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 w:val="24"/>
          <w:szCs w:val="22"/>
        </w:rPr>
        <w:t>Evitar:</w:t>
      </w:r>
      <w:r w:rsidRPr="0023088C">
        <w:rPr>
          <w:rFonts w:ascii="Cambria" w:hAnsi="Cambria"/>
          <w:sz w:val="24"/>
          <w:szCs w:val="22"/>
        </w:rPr>
        <w:t xml:space="preserve"> Cambiar el plan para eliminar la amenaza.</w:t>
      </w:r>
    </w:p>
    <w:p w14:paraId="67146744" w14:textId="77777777"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 w:val="24"/>
          <w:szCs w:val="22"/>
        </w:rPr>
        <w:t>Reducir (Mitigar):</w:t>
      </w:r>
      <w:r w:rsidRPr="0023088C">
        <w:rPr>
          <w:rFonts w:ascii="Cambria" w:hAnsi="Cambria"/>
          <w:sz w:val="24"/>
          <w:szCs w:val="22"/>
        </w:rPr>
        <w:t xml:space="preserve"> Acciones </w:t>
      </w:r>
      <w:proofErr w:type="spellStart"/>
      <w:r w:rsidRPr="0023088C">
        <w:rPr>
          <w:rFonts w:ascii="Cambria" w:hAnsi="Cambria"/>
          <w:sz w:val="24"/>
          <w:szCs w:val="22"/>
        </w:rPr>
        <w:t>proact</w:t>
      </w:r>
      <w:proofErr w:type="spellEnd"/>
      <w:r w:rsidRPr="0023088C">
        <w:rPr>
          <w:rFonts w:ascii="Cambria" w:eastAsia="Times New Roman" w:hAnsi="Cambria"/>
          <w:kern w:val="0"/>
          <w:sz w:val="24"/>
          <w:lang w:eastAsia="es-ES"/>
        </w:rPr>
        <w:t xml:space="preserve"> </w:t>
      </w:r>
    </w:p>
    <w:p w14:paraId="14CA911E" w14:textId="77777777" w:rsidR="00696E4B" w:rsidRPr="0023088C" w:rsidRDefault="00696E4B" w:rsidP="00696E4B">
      <w:pPr>
        <w:numPr>
          <w:ilvl w:val="0"/>
          <w:numId w:val="38"/>
        </w:numPr>
        <w:suppressAutoHyphens w:val="0"/>
        <w:autoSpaceDN/>
        <w:spacing w:line="278" w:lineRule="auto"/>
        <w:rPr>
          <w:sz w:val="22"/>
          <w:szCs w:val="22"/>
        </w:rPr>
      </w:pPr>
      <w:proofErr w:type="spellStart"/>
      <w:r w:rsidRPr="0023088C">
        <w:rPr>
          <w:rFonts w:ascii="Cambria" w:hAnsi="Cambria"/>
          <w:sz w:val="24"/>
          <w:szCs w:val="22"/>
        </w:rPr>
        <w:t>ivas</w:t>
      </w:r>
      <w:proofErr w:type="spellEnd"/>
      <w:r w:rsidRPr="0023088C">
        <w:rPr>
          <w:rFonts w:ascii="Cambria" w:hAnsi="Cambria"/>
          <w:sz w:val="24"/>
          <w:szCs w:val="22"/>
        </w:rPr>
        <w:t xml:space="preserve"> para bajar la probabilidad o el impacto.</w:t>
      </w:r>
    </w:p>
    <w:p w14:paraId="3A2DF794" w14:textId="77777777"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 w:val="24"/>
          <w:szCs w:val="22"/>
        </w:rPr>
        <w:t>Asumir (Aceptar):</w:t>
      </w:r>
      <w:r w:rsidRPr="0023088C">
        <w:rPr>
          <w:rFonts w:ascii="Cambria" w:hAnsi="Cambria"/>
          <w:sz w:val="24"/>
          <w:szCs w:val="22"/>
        </w:rPr>
        <w:t xml:space="preserve"> Entender que el riesgo puede ocurrir y tener un plan de contingencia listo.</w:t>
      </w:r>
    </w:p>
    <w:p w14:paraId="107FADC7" w14:textId="77777777"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 w:val="24"/>
          <w:szCs w:val="22"/>
        </w:rPr>
        <w:t>Transferir:</w:t>
      </w:r>
      <w:r w:rsidRPr="0023088C">
        <w:rPr>
          <w:rFonts w:ascii="Cambria" w:hAnsi="Cambria"/>
          <w:sz w:val="24"/>
          <w:szCs w:val="22"/>
        </w:rPr>
        <w:t xml:space="preserve"> Desplazar la responsabilidad a terceros (ej. proveedores </w:t>
      </w:r>
      <w:proofErr w:type="spellStart"/>
      <w:r w:rsidRPr="0023088C">
        <w:rPr>
          <w:rFonts w:ascii="Cambria" w:hAnsi="Cambria"/>
          <w:sz w:val="24"/>
          <w:szCs w:val="22"/>
        </w:rPr>
        <w:t>cloud</w:t>
      </w:r>
      <w:proofErr w:type="spellEnd"/>
      <w:proofErr w:type="gramStart"/>
      <w:r w:rsidRPr="0023088C">
        <w:rPr>
          <w:rFonts w:ascii="Cambria" w:hAnsi="Cambria"/>
          <w:sz w:val="24"/>
          <w:szCs w:val="22"/>
        </w:rPr>
        <w:t>) .</w:t>
      </w:r>
      <w:proofErr w:type="gramEnd"/>
    </w:p>
    <w:p w14:paraId="0D3A69F0" w14:textId="77777777" w:rsidR="00696E4B" w:rsidRDefault="00696E4B" w:rsidP="00696E4B">
      <w:pPr>
        <w:rPr>
          <w:b/>
          <w:bCs/>
          <w:sz w:val="22"/>
          <w:szCs w:val="22"/>
        </w:rPr>
      </w:pPr>
      <w:r w:rsidRPr="0023088C">
        <w:rPr>
          <w:rFonts w:ascii="Cambria" w:hAnsi="Cambria"/>
          <w:b/>
          <w:bCs/>
          <w:color w:val="F4B166"/>
          <w:sz w:val="30"/>
          <w:szCs w:val="22"/>
        </w:rPr>
        <w:t>9.2.2. Matriz de Riesgos y Plan de Acción (RSGR)</w:t>
      </w:r>
    </w:p>
    <w:p w14:paraId="14FEC9F9" w14:textId="77777777" w:rsidR="00696E4B" w:rsidRDefault="00696E4B" w:rsidP="00696E4B">
      <w:pPr>
        <w:rPr>
          <w:sz w:val="22"/>
          <w:szCs w:val="22"/>
        </w:rPr>
      </w:pPr>
      <w:r>
        <w:rPr>
          <w:rFonts w:ascii="Cambria" w:hAnsi="Cambria"/>
          <w:sz w:val="24"/>
          <w:szCs w:val="22"/>
        </w:rPr>
        <w:t xml:space="preserve">A </w:t>
      </w:r>
      <w:r w:rsidRPr="0023088C">
        <w:rPr>
          <w:rFonts w:ascii="Cambria" w:hAnsi="Cambria"/>
          <w:sz w:val="24"/>
          <w:szCs w:val="22"/>
        </w:rPr>
        <w:t xml:space="preserve">continuación, se presenta la </w:t>
      </w:r>
      <w:r w:rsidRPr="0023088C">
        <w:rPr>
          <w:rFonts w:ascii="Cambria" w:hAnsi="Cambria"/>
          <w:b/>
          <w:bCs/>
          <w:sz w:val="24"/>
          <w:szCs w:val="22"/>
        </w:rPr>
        <w:t>Tabla de Riesgos Priorizada</w:t>
      </w:r>
      <w:r w:rsidRPr="0023088C">
        <w:rPr>
          <w:rFonts w:ascii="Cambria" w:hAnsi="Cambria"/>
          <w:sz w:val="24"/>
          <w:szCs w:val="22"/>
        </w:rPr>
        <w:t xml:space="preserve">. Este documento vivo constituye el núcleo de nuestro </w:t>
      </w:r>
      <w:r w:rsidRPr="0023088C">
        <w:rPr>
          <w:rFonts w:ascii="Cambria" w:hAnsi="Cambria"/>
          <w:i/>
          <w:iCs/>
          <w:sz w:val="24"/>
          <w:szCs w:val="22"/>
        </w:rPr>
        <w:t>Plan de Reducción, Supervisión y Gestión del Riesgo (RSGR)</w:t>
      </w:r>
      <w:r w:rsidRPr="0023088C">
        <w:rPr>
          <w:rFonts w:ascii="Cambria" w:hAnsi="Cambria"/>
          <w:sz w:val="24"/>
          <w:szCs w:val="22"/>
        </w:rPr>
        <w:t xml:space="preserve">. Los riesgos se han ordenado según su </w:t>
      </w:r>
      <w:r w:rsidRPr="0023088C">
        <w:rPr>
          <w:rFonts w:ascii="Cambria" w:hAnsi="Cambria"/>
          <w:b/>
          <w:bCs/>
          <w:sz w:val="24"/>
          <w:szCs w:val="22"/>
        </w:rPr>
        <w:t>Exposición</w:t>
      </w:r>
      <w:r w:rsidRPr="0023088C">
        <w:rPr>
          <w:rFonts w:ascii="Cambria" w:hAnsi="Cambria"/>
          <w:sz w:val="24"/>
          <w:szCs w:val="22"/>
        </w:rPr>
        <w:t xml:space="preserve"> (Probabilidad x Impacto), definiendo umbrales de severidad (Catastrófico, Crítico, Serio, Menor)</w:t>
      </w:r>
    </w:p>
    <w:p w14:paraId="0D970843" w14:textId="77777777" w:rsidR="00696E4B" w:rsidRPr="0023088C" w:rsidRDefault="00696E4B" w:rsidP="00696E4B">
      <w:pPr>
        <w:rPr>
          <w:b/>
          <w:bCs/>
          <w:sz w:val="22"/>
          <w:szCs w:val="22"/>
        </w:rPr>
      </w:pPr>
      <w:r w:rsidRPr="0023088C">
        <w:rPr>
          <w:rFonts w:ascii="Cambria" w:hAnsi="Cambria"/>
          <w:b/>
          <w:bCs/>
          <w:noProof/>
          <w:sz w:val="24"/>
          <w:szCs w:val="22"/>
        </w:rPr>
        <w:lastRenderedPageBreak/>
        <w:drawing>
          <wp:anchor distT="0" distB="0" distL="114300" distR="114300" simplePos="0" relativeHeight="251659264" behindDoc="0" locked="0" layoutInCell="1" allowOverlap="1" wp14:anchorId="1432AA05" wp14:editId="4108668E">
            <wp:simplePos x="0" y="0"/>
            <wp:positionH relativeFrom="margin">
              <wp:posOffset>-530860</wp:posOffset>
            </wp:positionH>
            <wp:positionV relativeFrom="page">
              <wp:posOffset>4430395</wp:posOffset>
            </wp:positionV>
            <wp:extent cx="6254115" cy="8846820"/>
            <wp:effectExtent l="0" t="0" r="0" b="0"/>
            <wp:wrapSquare wrapText="bothSides"/>
            <wp:docPr id="976143098" name="Imagen 3"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3098" name="Imagen 3" descr="Imagen que contiene 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115" cy="884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24ABA8" w14:textId="77777777" w:rsidR="00696E4B" w:rsidRDefault="00696E4B" w:rsidP="00696E4B">
      <w:pPr>
        <w:rPr>
          <w:sz w:val="22"/>
          <w:szCs w:val="22"/>
        </w:rPr>
      </w:pPr>
    </w:p>
    <w:p w14:paraId="77DA4A82" w14:textId="77777777" w:rsidR="00696E4B" w:rsidRPr="0023088C" w:rsidRDefault="00696E4B" w:rsidP="00696E4B">
      <w:pPr>
        <w:rPr>
          <w:b/>
          <w:bCs/>
          <w:sz w:val="22"/>
          <w:szCs w:val="22"/>
        </w:rPr>
      </w:pPr>
    </w:p>
    <w:p w14:paraId="0C694E72" w14:textId="77777777" w:rsidR="00696E4B" w:rsidRDefault="00696E4B" w:rsidP="00696E4B">
      <w:pPr>
        <w:rPr>
          <w:b/>
          <w:bCs/>
          <w:sz w:val="22"/>
          <w:szCs w:val="22"/>
        </w:rPr>
      </w:pPr>
    </w:p>
    <w:p w14:paraId="3EF33093" w14:textId="77777777" w:rsidR="00696E4B" w:rsidRPr="0023088C" w:rsidRDefault="00696E4B" w:rsidP="00696E4B">
      <w:pPr>
        <w:rPr>
          <w:b/>
          <w:bCs/>
          <w:sz w:val="22"/>
          <w:szCs w:val="22"/>
        </w:rPr>
      </w:pPr>
      <w:r w:rsidRPr="0023088C">
        <w:rPr>
          <w:rFonts w:ascii="Cambria" w:hAnsi="Cambria"/>
          <w:b/>
          <w:bCs/>
          <w:noProof/>
          <w:sz w:val="24"/>
          <w:szCs w:val="22"/>
        </w:rPr>
        <w:drawing>
          <wp:anchor distT="0" distB="0" distL="114300" distR="114300" simplePos="0" relativeHeight="251663360" behindDoc="1" locked="0" layoutInCell="1" allowOverlap="1" wp14:anchorId="06C3B684" wp14:editId="1D3DAB6A">
            <wp:simplePos x="0" y="0"/>
            <wp:positionH relativeFrom="margin">
              <wp:posOffset>-455295</wp:posOffset>
            </wp:positionH>
            <wp:positionV relativeFrom="page">
              <wp:posOffset>-40004</wp:posOffset>
            </wp:positionV>
            <wp:extent cx="6254115" cy="5939790"/>
            <wp:effectExtent l="0" t="0" r="0" b="3810"/>
            <wp:wrapNone/>
            <wp:docPr id="100722913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9131" name="Imagen 5" descr="Tabla&#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6777" b="26073"/>
                    <a:stretch>
                      <a:fillRect/>
                    </a:stretch>
                  </pic:blipFill>
                  <pic:spPr bwMode="auto">
                    <a:xfrm>
                      <a:off x="0" y="0"/>
                      <a:ext cx="6254115" cy="5939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9B43FB" w14:textId="77777777" w:rsidR="00696E4B" w:rsidRPr="0023088C" w:rsidRDefault="00696E4B" w:rsidP="00696E4B">
      <w:pPr>
        <w:rPr>
          <w:b/>
          <w:bCs/>
          <w:sz w:val="22"/>
          <w:szCs w:val="22"/>
        </w:rPr>
      </w:pPr>
    </w:p>
    <w:p w14:paraId="698BC015" w14:textId="77777777" w:rsidR="00696E4B" w:rsidRPr="0023088C" w:rsidRDefault="00696E4B" w:rsidP="00696E4B">
      <w:pPr>
        <w:rPr>
          <w:b/>
          <w:bCs/>
          <w:sz w:val="22"/>
          <w:szCs w:val="22"/>
        </w:rPr>
      </w:pPr>
    </w:p>
    <w:p w14:paraId="3154E5E8" w14:textId="77777777" w:rsidR="00696E4B" w:rsidRPr="0023088C" w:rsidRDefault="00696E4B" w:rsidP="00696E4B">
      <w:pPr>
        <w:rPr>
          <w:b/>
          <w:bCs/>
          <w:sz w:val="22"/>
          <w:szCs w:val="22"/>
        </w:rPr>
      </w:pPr>
    </w:p>
    <w:p w14:paraId="2104CDEC" w14:textId="77777777" w:rsidR="00696E4B" w:rsidRPr="0023088C" w:rsidRDefault="00696E4B" w:rsidP="00696E4B">
      <w:pPr>
        <w:rPr>
          <w:b/>
          <w:bCs/>
          <w:sz w:val="22"/>
          <w:szCs w:val="22"/>
        </w:rPr>
      </w:pPr>
    </w:p>
    <w:p w14:paraId="505CAC01" w14:textId="77777777" w:rsidR="00696E4B" w:rsidRPr="0023088C" w:rsidRDefault="00696E4B" w:rsidP="00696E4B">
      <w:pPr>
        <w:rPr>
          <w:b/>
          <w:bCs/>
          <w:sz w:val="22"/>
          <w:szCs w:val="22"/>
        </w:rPr>
      </w:pPr>
    </w:p>
    <w:p w14:paraId="0E3F70F7" w14:textId="77777777" w:rsidR="00696E4B" w:rsidRPr="0023088C" w:rsidRDefault="00696E4B" w:rsidP="00696E4B">
      <w:pPr>
        <w:rPr>
          <w:b/>
          <w:bCs/>
          <w:sz w:val="22"/>
          <w:szCs w:val="22"/>
        </w:rPr>
      </w:pPr>
    </w:p>
    <w:p w14:paraId="32DD7BF6" w14:textId="77777777" w:rsidR="00696E4B" w:rsidRPr="0023088C" w:rsidRDefault="00696E4B" w:rsidP="00696E4B">
      <w:pPr>
        <w:rPr>
          <w:b/>
          <w:bCs/>
          <w:sz w:val="22"/>
          <w:szCs w:val="22"/>
        </w:rPr>
      </w:pPr>
    </w:p>
    <w:p w14:paraId="75E96A19" w14:textId="77777777" w:rsidR="00696E4B" w:rsidRPr="0023088C" w:rsidRDefault="00696E4B" w:rsidP="00696E4B">
      <w:pPr>
        <w:rPr>
          <w:b/>
          <w:bCs/>
          <w:sz w:val="22"/>
          <w:szCs w:val="22"/>
        </w:rPr>
      </w:pPr>
    </w:p>
    <w:p w14:paraId="16984A34" w14:textId="77777777" w:rsidR="00696E4B" w:rsidRPr="0023088C" w:rsidRDefault="00696E4B" w:rsidP="00696E4B">
      <w:pPr>
        <w:rPr>
          <w:b/>
          <w:bCs/>
          <w:sz w:val="22"/>
          <w:szCs w:val="22"/>
        </w:rPr>
      </w:pPr>
    </w:p>
    <w:p w14:paraId="6B636FF3" w14:textId="77777777" w:rsidR="00696E4B" w:rsidRPr="0023088C" w:rsidRDefault="00696E4B" w:rsidP="00696E4B">
      <w:pPr>
        <w:rPr>
          <w:b/>
          <w:bCs/>
          <w:sz w:val="22"/>
          <w:szCs w:val="22"/>
        </w:rPr>
      </w:pPr>
    </w:p>
    <w:p w14:paraId="60CAACEB" w14:textId="77777777" w:rsidR="00696E4B" w:rsidRPr="0023088C" w:rsidRDefault="00696E4B" w:rsidP="00696E4B">
      <w:pPr>
        <w:rPr>
          <w:b/>
          <w:bCs/>
          <w:sz w:val="22"/>
          <w:szCs w:val="22"/>
        </w:rPr>
      </w:pPr>
    </w:p>
    <w:p w14:paraId="5A58A616" w14:textId="77777777" w:rsidR="00696E4B" w:rsidRPr="0023088C" w:rsidRDefault="00696E4B" w:rsidP="00696E4B">
      <w:pPr>
        <w:rPr>
          <w:b/>
          <w:bCs/>
          <w:sz w:val="22"/>
          <w:szCs w:val="22"/>
        </w:rPr>
      </w:pPr>
    </w:p>
    <w:p w14:paraId="15E8775B" w14:textId="77777777" w:rsidR="00696E4B" w:rsidRPr="0023088C" w:rsidRDefault="00696E4B" w:rsidP="00696E4B">
      <w:pPr>
        <w:rPr>
          <w:b/>
          <w:bCs/>
          <w:sz w:val="22"/>
          <w:szCs w:val="22"/>
        </w:rPr>
      </w:pPr>
    </w:p>
    <w:p w14:paraId="12379DFA" w14:textId="77777777" w:rsidR="00696E4B" w:rsidRPr="0023088C" w:rsidRDefault="00696E4B" w:rsidP="00696E4B">
      <w:pPr>
        <w:rPr>
          <w:b/>
          <w:bCs/>
          <w:sz w:val="22"/>
          <w:szCs w:val="22"/>
        </w:rPr>
      </w:pPr>
    </w:p>
    <w:p w14:paraId="7AB430F8" w14:textId="77777777" w:rsidR="00696E4B" w:rsidRPr="0023088C" w:rsidRDefault="00696E4B" w:rsidP="00696E4B">
      <w:pPr>
        <w:rPr>
          <w:b/>
          <w:bCs/>
          <w:sz w:val="22"/>
          <w:szCs w:val="22"/>
        </w:rPr>
      </w:pPr>
      <w:r w:rsidRPr="0023088C">
        <w:rPr>
          <w:rFonts w:ascii="Cambria" w:hAnsi="Cambria"/>
          <w:noProof/>
          <w:sz w:val="24"/>
          <w:szCs w:val="22"/>
        </w:rPr>
        <w:drawing>
          <wp:anchor distT="0" distB="0" distL="114300" distR="114300" simplePos="0" relativeHeight="251660288" behindDoc="1" locked="0" layoutInCell="1" allowOverlap="1" wp14:anchorId="61E5C398" wp14:editId="7A533F9B">
            <wp:simplePos x="0" y="0"/>
            <wp:positionH relativeFrom="margin">
              <wp:posOffset>-459105</wp:posOffset>
            </wp:positionH>
            <wp:positionV relativeFrom="margin">
              <wp:posOffset>4987925</wp:posOffset>
            </wp:positionV>
            <wp:extent cx="6265526" cy="4494779"/>
            <wp:effectExtent l="0" t="0" r="2540" b="1270"/>
            <wp:wrapNone/>
            <wp:docPr id="140639705"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9705" name="Imagen 7" descr="Tabla&#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8295" b="40969"/>
                    <a:stretch>
                      <a:fillRect/>
                    </a:stretch>
                  </pic:blipFill>
                  <pic:spPr bwMode="auto">
                    <a:xfrm>
                      <a:off x="0" y="0"/>
                      <a:ext cx="6265526" cy="44947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7A04A" w14:textId="77777777" w:rsidR="00696E4B" w:rsidRPr="0023088C" w:rsidRDefault="00696E4B" w:rsidP="00696E4B">
      <w:pPr>
        <w:rPr>
          <w:b/>
          <w:bCs/>
          <w:sz w:val="22"/>
          <w:szCs w:val="22"/>
        </w:rPr>
      </w:pPr>
    </w:p>
    <w:p w14:paraId="1E5D1D03" w14:textId="77777777" w:rsidR="00696E4B" w:rsidRPr="0023088C" w:rsidRDefault="00696E4B" w:rsidP="00696E4B">
      <w:pPr>
        <w:rPr>
          <w:b/>
          <w:bCs/>
          <w:sz w:val="22"/>
          <w:szCs w:val="22"/>
        </w:rPr>
      </w:pPr>
    </w:p>
    <w:p w14:paraId="752EC5BE" w14:textId="77777777" w:rsidR="00696E4B" w:rsidRPr="0023088C" w:rsidRDefault="00696E4B" w:rsidP="00696E4B">
      <w:pPr>
        <w:rPr>
          <w:b/>
          <w:bCs/>
          <w:sz w:val="22"/>
          <w:szCs w:val="22"/>
        </w:rPr>
      </w:pPr>
    </w:p>
    <w:p w14:paraId="1E64F912" w14:textId="77777777" w:rsidR="00696E4B" w:rsidRPr="0023088C" w:rsidRDefault="00696E4B" w:rsidP="00696E4B">
      <w:pPr>
        <w:rPr>
          <w:b/>
          <w:bCs/>
          <w:sz w:val="22"/>
          <w:szCs w:val="22"/>
        </w:rPr>
      </w:pPr>
    </w:p>
    <w:p w14:paraId="22B3E282" w14:textId="77777777" w:rsidR="00696E4B" w:rsidRPr="0023088C" w:rsidRDefault="00696E4B" w:rsidP="00696E4B">
      <w:pPr>
        <w:rPr>
          <w:b/>
          <w:bCs/>
          <w:sz w:val="22"/>
          <w:szCs w:val="22"/>
        </w:rPr>
      </w:pPr>
    </w:p>
    <w:p w14:paraId="6A056D31" w14:textId="77777777" w:rsidR="00696E4B" w:rsidRPr="0023088C" w:rsidRDefault="00696E4B" w:rsidP="00696E4B">
      <w:pPr>
        <w:rPr>
          <w:b/>
          <w:bCs/>
          <w:sz w:val="22"/>
          <w:szCs w:val="22"/>
        </w:rPr>
      </w:pPr>
    </w:p>
    <w:p w14:paraId="6D3AD414" w14:textId="77777777" w:rsidR="00696E4B" w:rsidRPr="0023088C" w:rsidRDefault="00696E4B" w:rsidP="00696E4B">
      <w:pPr>
        <w:rPr>
          <w:b/>
          <w:bCs/>
          <w:sz w:val="22"/>
          <w:szCs w:val="22"/>
        </w:rPr>
      </w:pPr>
    </w:p>
    <w:p w14:paraId="04E6F6F5" w14:textId="77777777" w:rsidR="00696E4B" w:rsidRPr="0023088C" w:rsidRDefault="00696E4B" w:rsidP="00696E4B">
      <w:pPr>
        <w:rPr>
          <w:b/>
          <w:bCs/>
          <w:sz w:val="22"/>
          <w:szCs w:val="22"/>
        </w:rPr>
      </w:pPr>
    </w:p>
    <w:p w14:paraId="2B9CD9DD" w14:textId="77777777" w:rsidR="00696E4B" w:rsidRPr="0023088C" w:rsidRDefault="00696E4B" w:rsidP="00696E4B">
      <w:pPr>
        <w:rPr>
          <w:b/>
          <w:bCs/>
          <w:sz w:val="22"/>
          <w:szCs w:val="22"/>
        </w:rPr>
      </w:pPr>
    </w:p>
    <w:p w14:paraId="3B5ECA5A" w14:textId="77777777" w:rsidR="00696E4B" w:rsidRPr="0023088C" w:rsidRDefault="00696E4B" w:rsidP="00696E4B">
      <w:pPr>
        <w:rPr>
          <w:b/>
          <w:bCs/>
          <w:sz w:val="22"/>
          <w:szCs w:val="22"/>
        </w:rPr>
      </w:pPr>
    </w:p>
    <w:p w14:paraId="3E85BB15" w14:textId="77777777" w:rsidR="00696E4B" w:rsidRPr="0023088C" w:rsidRDefault="00696E4B" w:rsidP="00696E4B">
      <w:pPr>
        <w:rPr>
          <w:b/>
          <w:bCs/>
          <w:sz w:val="22"/>
          <w:szCs w:val="22"/>
        </w:rPr>
      </w:pPr>
    </w:p>
    <w:p w14:paraId="2B66ED0C" w14:textId="77777777" w:rsidR="00696E4B" w:rsidRPr="0023088C" w:rsidRDefault="00696E4B" w:rsidP="00696E4B">
      <w:pPr>
        <w:rPr>
          <w:b/>
          <w:bCs/>
          <w:sz w:val="22"/>
          <w:szCs w:val="22"/>
        </w:rPr>
      </w:pPr>
    </w:p>
    <w:p w14:paraId="26A0A5BA" w14:textId="77777777" w:rsidR="00696E4B" w:rsidRPr="00A573AF" w:rsidRDefault="00696E4B" w:rsidP="00696E4B">
      <w:pPr>
        <w:rPr>
          <w:b/>
          <w:bCs/>
          <w:sz w:val="22"/>
          <w:szCs w:val="22"/>
        </w:rPr>
      </w:pPr>
    </w:p>
    <w:p w14:paraId="7C02852B" w14:textId="77777777" w:rsidR="00696E4B" w:rsidRPr="0023088C" w:rsidRDefault="00696E4B" w:rsidP="00696E4B">
      <w:pPr>
        <w:rPr>
          <w:b/>
          <w:bCs/>
          <w:sz w:val="22"/>
          <w:szCs w:val="22"/>
        </w:rPr>
      </w:pPr>
    </w:p>
    <w:p w14:paraId="07BBB018" w14:textId="77777777" w:rsidR="00696E4B" w:rsidRDefault="00696E4B" w:rsidP="00696E4B">
      <w:pPr>
        <w:rPr>
          <w:b/>
          <w:bCs/>
          <w:sz w:val="22"/>
          <w:szCs w:val="22"/>
        </w:rPr>
      </w:pPr>
      <w:r w:rsidRPr="00A573AF">
        <w:rPr>
          <w:rFonts w:ascii="Cambria" w:hAnsi="Cambria"/>
          <w:b/>
          <w:bCs/>
          <w:noProof/>
          <w:sz w:val="24"/>
          <w:szCs w:val="22"/>
        </w:rPr>
        <w:drawing>
          <wp:anchor distT="0" distB="0" distL="114300" distR="114300" simplePos="0" relativeHeight="251662336" behindDoc="1" locked="0" layoutInCell="1" allowOverlap="1" wp14:anchorId="3D745B6A" wp14:editId="66BC1E55">
            <wp:simplePos x="0" y="0"/>
            <wp:positionH relativeFrom="margin">
              <wp:align>center</wp:align>
            </wp:positionH>
            <wp:positionV relativeFrom="margin">
              <wp:posOffset>-254000</wp:posOffset>
            </wp:positionV>
            <wp:extent cx="6348095" cy="1391920"/>
            <wp:effectExtent l="0" t="0" r="0" b="0"/>
            <wp:wrapNone/>
            <wp:docPr id="1883323254"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3254" name="Imagen 11" descr="Tabla&#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58972" b="25462"/>
                    <a:stretch>
                      <a:fillRect/>
                    </a:stretch>
                  </pic:blipFill>
                  <pic:spPr bwMode="auto">
                    <a:xfrm>
                      <a:off x="0" y="0"/>
                      <a:ext cx="6348095" cy="1391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F4ABB" w14:textId="77777777" w:rsidR="00696E4B" w:rsidRPr="0023088C" w:rsidRDefault="00696E4B" w:rsidP="00696E4B">
      <w:pPr>
        <w:rPr>
          <w:b/>
          <w:bCs/>
          <w:sz w:val="22"/>
          <w:szCs w:val="22"/>
        </w:rPr>
      </w:pPr>
    </w:p>
    <w:p w14:paraId="50C2C2BF" w14:textId="77777777" w:rsidR="00696E4B" w:rsidRPr="0023088C" w:rsidRDefault="00696E4B" w:rsidP="00696E4B">
      <w:pPr>
        <w:rPr>
          <w:b/>
          <w:bCs/>
          <w:sz w:val="22"/>
          <w:szCs w:val="22"/>
        </w:rPr>
      </w:pPr>
    </w:p>
    <w:p w14:paraId="5AB5F8EB" w14:textId="77777777" w:rsidR="00696E4B" w:rsidRPr="0023088C" w:rsidRDefault="00696E4B" w:rsidP="00696E4B">
      <w:pPr>
        <w:rPr>
          <w:b/>
          <w:bCs/>
          <w:sz w:val="22"/>
          <w:szCs w:val="22"/>
        </w:rPr>
      </w:pPr>
      <w:r w:rsidRPr="00A573AF">
        <w:rPr>
          <w:rFonts w:ascii="Cambria" w:hAnsi="Cambria"/>
          <w:b/>
          <w:bCs/>
          <w:noProof/>
          <w:sz w:val="24"/>
          <w:szCs w:val="22"/>
        </w:rPr>
        <w:drawing>
          <wp:anchor distT="0" distB="0" distL="114300" distR="114300" simplePos="0" relativeHeight="251661312" behindDoc="1" locked="0" layoutInCell="1" allowOverlap="1" wp14:anchorId="42B28163" wp14:editId="59E49AFD">
            <wp:simplePos x="0" y="0"/>
            <wp:positionH relativeFrom="margin">
              <wp:align>center</wp:align>
            </wp:positionH>
            <wp:positionV relativeFrom="margin">
              <wp:posOffset>1105687</wp:posOffset>
            </wp:positionV>
            <wp:extent cx="6347149" cy="7451387"/>
            <wp:effectExtent l="0" t="0" r="0" b="0"/>
            <wp:wrapNone/>
            <wp:docPr id="46999855"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9855" name="Imagen 9" descr="Tabla&#10;&#10;El contenido generado por IA puede ser incorrecto."/>
                    <pic:cNvPicPr>
                      <a:picLocks noChangeAspect="1" noChangeArrowheads="1"/>
                    </pic:cNvPicPr>
                  </pic:nvPicPr>
                  <pic:blipFill rotWithShape="1">
                    <a:blip r:embed="rId17">
                      <a:extLst>
                        <a:ext uri="{28A0092B-C50C-407E-A947-70E740481C1C}">
                          <a14:useLocalDpi xmlns:a14="http://schemas.microsoft.com/office/drawing/2010/main" val="0"/>
                        </a:ext>
                      </a:extLst>
                    </a:blip>
                    <a:srcRect t="8059" b="8944"/>
                    <a:stretch>
                      <a:fillRect/>
                    </a:stretch>
                  </pic:blipFill>
                  <pic:spPr bwMode="auto">
                    <a:xfrm>
                      <a:off x="0" y="0"/>
                      <a:ext cx="6347149" cy="74513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1B3FEB" w14:textId="77777777" w:rsidR="00696E4B" w:rsidRDefault="00696E4B" w:rsidP="00696E4B">
      <w:pPr>
        <w:rPr>
          <w:b/>
          <w:bCs/>
          <w:sz w:val="22"/>
          <w:szCs w:val="22"/>
        </w:rPr>
      </w:pPr>
    </w:p>
    <w:p w14:paraId="3A6FC71B" w14:textId="77777777" w:rsidR="00696E4B" w:rsidRDefault="00696E4B" w:rsidP="00696E4B">
      <w:pPr>
        <w:rPr>
          <w:b/>
          <w:bCs/>
          <w:sz w:val="22"/>
          <w:szCs w:val="22"/>
        </w:rPr>
      </w:pPr>
    </w:p>
    <w:p w14:paraId="6D361B24" w14:textId="77777777" w:rsidR="00696E4B" w:rsidRDefault="00696E4B" w:rsidP="00696E4B">
      <w:pPr>
        <w:rPr>
          <w:b/>
          <w:bCs/>
          <w:sz w:val="22"/>
          <w:szCs w:val="22"/>
        </w:rPr>
      </w:pPr>
    </w:p>
    <w:p w14:paraId="4FBC2718" w14:textId="77777777" w:rsidR="00696E4B" w:rsidRDefault="00696E4B" w:rsidP="00696E4B">
      <w:pPr>
        <w:rPr>
          <w:b/>
          <w:bCs/>
          <w:sz w:val="22"/>
          <w:szCs w:val="22"/>
        </w:rPr>
      </w:pPr>
    </w:p>
    <w:p w14:paraId="003496AB" w14:textId="77777777" w:rsidR="00696E4B" w:rsidRDefault="00696E4B" w:rsidP="00696E4B">
      <w:pPr>
        <w:rPr>
          <w:b/>
          <w:bCs/>
          <w:sz w:val="22"/>
          <w:szCs w:val="22"/>
        </w:rPr>
      </w:pPr>
    </w:p>
    <w:p w14:paraId="7C84D484" w14:textId="77777777" w:rsidR="00696E4B" w:rsidRDefault="00696E4B" w:rsidP="00696E4B">
      <w:pPr>
        <w:rPr>
          <w:b/>
          <w:bCs/>
          <w:sz w:val="22"/>
          <w:szCs w:val="22"/>
        </w:rPr>
      </w:pPr>
    </w:p>
    <w:p w14:paraId="0ED9C737" w14:textId="77777777" w:rsidR="00696E4B" w:rsidRDefault="00696E4B" w:rsidP="00696E4B">
      <w:pPr>
        <w:rPr>
          <w:b/>
          <w:bCs/>
          <w:sz w:val="22"/>
          <w:szCs w:val="22"/>
        </w:rPr>
      </w:pPr>
    </w:p>
    <w:p w14:paraId="53BC4333" w14:textId="77777777" w:rsidR="00696E4B" w:rsidRDefault="00696E4B" w:rsidP="00696E4B">
      <w:pPr>
        <w:rPr>
          <w:b/>
          <w:bCs/>
          <w:sz w:val="22"/>
          <w:szCs w:val="22"/>
        </w:rPr>
      </w:pPr>
    </w:p>
    <w:p w14:paraId="786ADA89" w14:textId="77777777" w:rsidR="00696E4B" w:rsidRDefault="00696E4B" w:rsidP="00696E4B">
      <w:pPr>
        <w:rPr>
          <w:b/>
          <w:bCs/>
          <w:sz w:val="22"/>
          <w:szCs w:val="22"/>
        </w:rPr>
      </w:pPr>
    </w:p>
    <w:p w14:paraId="364E9FE6" w14:textId="77777777" w:rsidR="00696E4B" w:rsidRDefault="00696E4B" w:rsidP="00696E4B">
      <w:pPr>
        <w:rPr>
          <w:b/>
          <w:bCs/>
          <w:sz w:val="22"/>
          <w:szCs w:val="22"/>
        </w:rPr>
      </w:pPr>
    </w:p>
    <w:p w14:paraId="01590437" w14:textId="77777777" w:rsidR="00696E4B" w:rsidRDefault="00696E4B" w:rsidP="00696E4B">
      <w:pPr>
        <w:rPr>
          <w:b/>
          <w:bCs/>
          <w:sz w:val="22"/>
          <w:szCs w:val="22"/>
        </w:rPr>
      </w:pPr>
    </w:p>
    <w:p w14:paraId="4F03544C" w14:textId="77777777" w:rsidR="00696E4B" w:rsidRDefault="00696E4B" w:rsidP="00696E4B">
      <w:pPr>
        <w:rPr>
          <w:b/>
          <w:bCs/>
          <w:sz w:val="22"/>
          <w:szCs w:val="22"/>
        </w:rPr>
      </w:pPr>
    </w:p>
    <w:p w14:paraId="4DC5C8CB" w14:textId="77777777" w:rsidR="00696E4B" w:rsidRDefault="00696E4B" w:rsidP="00696E4B">
      <w:pPr>
        <w:rPr>
          <w:b/>
          <w:bCs/>
          <w:sz w:val="22"/>
          <w:szCs w:val="22"/>
        </w:rPr>
      </w:pPr>
    </w:p>
    <w:p w14:paraId="37B4E93D" w14:textId="77777777" w:rsidR="00696E4B" w:rsidRDefault="00696E4B" w:rsidP="00696E4B">
      <w:pPr>
        <w:rPr>
          <w:b/>
          <w:bCs/>
          <w:sz w:val="22"/>
          <w:szCs w:val="22"/>
        </w:rPr>
      </w:pPr>
    </w:p>
    <w:p w14:paraId="3264ACAB" w14:textId="77777777" w:rsidR="00696E4B" w:rsidRDefault="00696E4B" w:rsidP="00696E4B">
      <w:pPr>
        <w:rPr>
          <w:b/>
          <w:bCs/>
          <w:sz w:val="22"/>
          <w:szCs w:val="22"/>
        </w:rPr>
      </w:pPr>
    </w:p>
    <w:p w14:paraId="5B40D7FD" w14:textId="77777777" w:rsidR="00696E4B" w:rsidRDefault="00696E4B" w:rsidP="00696E4B">
      <w:pPr>
        <w:rPr>
          <w:b/>
          <w:bCs/>
          <w:sz w:val="22"/>
          <w:szCs w:val="22"/>
        </w:rPr>
      </w:pPr>
    </w:p>
    <w:p w14:paraId="61AAE3C5" w14:textId="77777777" w:rsidR="00696E4B" w:rsidRDefault="00696E4B" w:rsidP="00696E4B">
      <w:pPr>
        <w:rPr>
          <w:b/>
          <w:bCs/>
          <w:sz w:val="22"/>
          <w:szCs w:val="22"/>
        </w:rPr>
      </w:pPr>
    </w:p>
    <w:p w14:paraId="73F0D4C1" w14:textId="77777777" w:rsidR="00696E4B" w:rsidRDefault="00696E4B" w:rsidP="00696E4B">
      <w:pPr>
        <w:rPr>
          <w:b/>
          <w:bCs/>
          <w:sz w:val="22"/>
          <w:szCs w:val="22"/>
        </w:rPr>
      </w:pPr>
    </w:p>
    <w:p w14:paraId="791EE84C" w14:textId="77777777" w:rsidR="00696E4B" w:rsidRDefault="00696E4B" w:rsidP="00696E4B">
      <w:pPr>
        <w:rPr>
          <w:b/>
          <w:bCs/>
          <w:sz w:val="22"/>
          <w:szCs w:val="22"/>
        </w:rPr>
      </w:pPr>
    </w:p>
    <w:p w14:paraId="31C292F0" w14:textId="77777777" w:rsidR="00696E4B" w:rsidRDefault="00696E4B" w:rsidP="00696E4B">
      <w:pPr>
        <w:rPr>
          <w:b/>
          <w:bCs/>
          <w:sz w:val="22"/>
          <w:szCs w:val="22"/>
        </w:rPr>
      </w:pPr>
    </w:p>
    <w:p w14:paraId="108BC740" w14:textId="77777777" w:rsidR="00696E4B" w:rsidRPr="00A573AF" w:rsidRDefault="00696E4B" w:rsidP="00696E4B">
      <w:pPr>
        <w:rPr>
          <w:b/>
          <w:bCs/>
          <w:sz w:val="22"/>
          <w:szCs w:val="22"/>
        </w:rPr>
      </w:pPr>
    </w:p>
    <w:p w14:paraId="5D678F5B" w14:textId="77777777" w:rsidR="00696E4B" w:rsidRDefault="00696E4B" w:rsidP="00696E4B">
      <w:pPr>
        <w:rPr>
          <w:b/>
          <w:bCs/>
          <w:sz w:val="22"/>
          <w:szCs w:val="22"/>
        </w:rPr>
      </w:pPr>
    </w:p>
    <w:p w14:paraId="68F37D3C" w14:textId="77777777" w:rsidR="00696E4B" w:rsidRDefault="00696E4B" w:rsidP="00696E4B">
      <w:pPr>
        <w:rPr>
          <w:b/>
          <w:bCs/>
          <w:sz w:val="22"/>
          <w:szCs w:val="22"/>
        </w:rPr>
      </w:pPr>
    </w:p>
    <w:p w14:paraId="60184534" w14:textId="77777777" w:rsidR="00696E4B" w:rsidRDefault="00696E4B" w:rsidP="00696E4B">
      <w:pPr>
        <w:rPr>
          <w:b/>
          <w:bCs/>
          <w:sz w:val="22"/>
          <w:szCs w:val="22"/>
        </w:rPr>
      </w:pPr>
    </w:p>
    <w:p w14:paraId="1E23D700" w14:textId="77777777" w:rsidR="00696E4B" w:rsidRDefault="00696E4B" w:rsidP="00696E4B">
      <w:pPr>
        <w:rPr>
          <w:b/>
          <w:bCs/>
          <w:sz w:val="22"/>
          <w:szCs w:val="22"/>
        </w:rPr>
      </w:pPr>
    </w:p>
    <w:p w14:paraId="5FFBDF2F" w14:textId="77777777" w:rsidR="00696E4B" w:rsidRDefault="00696E4B" w:rsidP="00696E4B">
      <w:pPr>
        <w:rPr>
          <w:b/>
          <w:bCs/>
          <w:sz w:val="22"/>
          <w:szCs w:val="22"/>
        </w:rPr>
      </w:pPr>
    </w:p>
    <w:p w14:paraId="5CADF327" w14:textId="77777777" w:rsidR="00696E4B" w:rsidRDefault="00696E4B" w:rsidP="00696E4B">
      <w:pPr>
        <w:rPr>
          <w:b/>
          <w:bCs/>
          <w:sz w:val="22"/>
          <w:szCs w:val="22"/>
        </w:rPr>
      </w:pPr>
    </w:p>
    <w:p w14:paraId="1855FA49" w14:textId="77777777" w:rsidR="00696E4B" w:rsidRDefault="00696E4B" w:rsidP="00696E4B">
      <w:pPr>
        <w:rPr>
          <w:b/>
          <w:bCs/>
          <w:sz w:val="22"/>
          <w:szCs w:val="22"/>
        </w:rPr>
      </w:pPr>
    </w:p>
    <w:p w14:paraId="356F7133" w14:textId="77777777" w:rsidR="00696E4B" w:rsidRPr="0023088C" w:rsidRDefault="00696E4B" w:rsidP="00696E4B">
      <w:pPr>
        <w:rPr>
          <w:b/>
          <w:bCs/>
          <w:sz w:val="22"/>
          <w:szCs w:val="22"/>
        </w:rPr>
      </w:pPr>
      <w:r w:rsidRPr="0023088C">
        <w:rPr>
          <w:rFonts w:ascii="Cambria" w:hAnsi="Cambria"/>
          <w:b/>
          <w:bCs/>
          <w:color w:val="F4B166"/>
          <w:sz w:val="30"/>
          <w:szCs w:val="22"/>
        </w:rPr>
        <w:t xml:space="preserve">9.2.3. Proceso </w:t>
      </w:r>
      <w:proofErr w:type="gramStart"/>
      <w:r w:rsidRPr="0023088C">
        <w:rPr>
          <w:rFonts w:ascii="Cambria" w:hAnsi="Cambria"/>
          <w:b/>
          <w:bCs/>
          <w:color w:val="F4B166"/>
          <w:sz w:val="30"/>
          <w:szCs w:val="22"/>
        </w:rPr>
        <w:t>de</w:t>
      </w:r>
      <w:r w:rsidRPr="003B59F8">
        <w:rPr>
          <w:rFonts w:ascii="Cambria" w:hAnsi="Cambria"/>
          <w:b/>
          <w:bCs/>
          <w:color w:val="F4B166"/>
          <w:sz w:val="30"/>
          <w:szCs w:val="22"/>
        </w:rPr>
        <w:t xml:space="preserve"> </w:t>
      </w:r>
      <w:r w:rsidRPr="0023088C">
        <w:rPr>
          <w:rFonts w:ascii="Cambria" w:hAnsi="Cambria"/>
          <w:b/>
          <w:bCs/>
          <w:color w:val="F4B166"/>
          <w:sz w:val="30"/>
          <w:szCs w:val="22"/>
        </w:rPr>
        <w:t xml:space="preserve"> Seguimiento</w:t>
      </w:r>
      <w:proofErr w:type="gramEnd"/>
      <w:r w:rsidRPr="0023088C">
        <w:rPr>
          <w:rFonts w:ascii="Cambria" w:hAnsi="Cambria"/>
          <w:b/>
          <w:bCs/>
          <w:color w:val="F4B166"/>
          <w:sz w:val="30"/>
          <w:szCs w:val="22"/>
        </w:rPr>
        <w:t xml:space="preserve"> y Control</w:t>
      </w:r>
    </w:p>
    <w:p w14:paraId="0F569197" w14:textId="77777777" w:rsidR="00696E4B" w:rsidRPr="0023088C" w:rsidRDefault="00696E4B" w:rsidP="00696E4B">
      <w:pPr>
        <w:rPr>
          <w:sz w:val="22"/>
          <w:szCs w:val="22"/>
        </w:rPr>
      </w:pPr>
      <w:r w:rsidRPr="0023088C">
        <w:rPr>
          <w:rFonts w:ascii="Cambria" w:hAnsi="Cambria"/>
          <w:sz w:val="24"/>
          <w:szCs w:val="22"/>
        </w:rPr>
        <w:t xml:space="preserve">La gestión de riesgos no termina con la creación de la tabla anterior. Para asegurar que el plan se mantiene eficaz y actualizado, implementaremos un proceso de </w:t>
      </w:r>
      <w:r w:rsidRPr="003B59F8">
        <w:rPr>
          <w:rFonts w:ascii="Cambria" w:hAnsi="Cambria"/>
          <w:sz w:val="24"/>
          <w:szCs w:val="22"/>
        </w:rPr>
        <w:t>Monitorización Continúa</w:t>
      </w:r>
      <w:r w:rsidRPr="0023088C">
        <w:rPr>
          <w:rFonts w:ascii="Cambria" w:hAnsi="Cambria"/>
          <w:sz w:val="24"/>
          <w:szCs w:val="22"/>
        </w:rPr>
        <w:t xml:space="preserve"> integrado en nuestra metodología Scrum:</w:t>
      </w:r>
    </w:p>
    <w:p w14:paraId="071BFC17" w14:textId="77777777" w:rsidR="00696E4B" w:rsidRPr="0023088C" w:rsidRDefault="00696E4B" w:rsidP="00696E4B">
      <w:pPr>
        <w:numPr>
          <w:ilvl w:val="0"/>
          <w:numId w:val="39"/>
        </w:numPr>
        <w:suppressAutoHyphens w:val="0"/>
        <w:autoSpaceDN/>
        <w:spacing w:line="278" w:lineRule="auto"/>
        <w:rPr>
          <w:sz w:val="22"/>
          <w:szCs w:val="22"/>
        </w:rPr>
      </w:pPr>
      <w:r w:rsidRPr="0023088C">
        <w:rPr>
          <w:rFonts w:ascii="Cambria" w:hAnsi="Cambria"/>
          <w:b/>
          <w:bCs/>
          <w:sz w:val="24"/>
          <w:szCs w:val="22"/>
        </w:rPr>
        <w:t>Revisión en Sprint Retrospectives:</w:t>
      </w:r>
      <w:r w:rsidRPr="0023088C">
        <w:rPr>
          <w:rFonts w:ascii="Cambria" w:hAnsi="Cambria"/>
          <w:sz w:val="24"/>
          <w:szCs w:val="22"/>
        </w:rPr>
        <w:t xml:space="preserve"> Al finalizar cada ciclo de 2 semanas, dedicaremos un espacio para revisar la lista de riesgos ("</w:t>
      </w:r>
      <w:proofErr w:type="spellStart"/>
      <w:r w:rsidRPr="0023088C">
        <w:rPr>
          <w:rFonts w:ascii="Cambria" w:hAnsi="Cambria"/>
          <w:sz w:val="24"/>
          <w:szCs w:val="22"/>
        </w:rPr>
        <w:t>Risk</w:t>
      </w:r>
      <w:proofErr w:type="spellEnd"/>
      <w:r w:rsidRPr="0023088C">
        <w:rPr>
          <w:rFonts w:ascii="Cambria" w:hAnsi="Cambria"/>
          <w:sz w:val="24"/>
          <w:szCs w:val="22"/>
        </w:rPr>
        <w:t xml:space="preserve"> </w:t>
      </w:r>
      <w:proofErr w:type="spellStart"/>
      <w:r w:rsidRPr="0023088C">
        <w:rPr>
          <w:rFonts w:ascii="Cambria" w:hAnsi="Cambria"/>
          <w:sz w:val="24"/>
          <w:szCs w:val="22"/>
        </w:rPr>
        <w:t>Scrubbing</w:t>
      </w:r>
      <w:proofErr w:type="spellEnd"/>
      <w:r w:rsidRPr="0023088C">
        <w:rPr>
          <w:rFonts w:ascii="Cambria" w:hAnsi="Cambria"/>
          <w:sz w:val="24"/>
          <w:szCs w:val="22"/>
        </w:rPr>
        <w:t>"). Evaluaremos:</w:t>
      </w:r>
    </w:p>
    <w:p w14:paraId="57A2B49A" w14:textId="77777777" w:rsidR="00696E4B" w:rsidRPr="0023088C" w:rsidRDefault="00696E4B" w:rsidP="00696E4B">
      <w:pPr>
        <w:numPr>
          <w:ilvl w:val="1"/>
          <w:numId w:val="39"/>
        </w:numPr>
        <w:suppressAutoHyphens w:val="0"/>
        <w:autoSpaceDN/>
        <w:spacing w:line="278" w:lineRule="auto"/>
        <w:rPr>
          <w:sz w:val="22"/>
          <w:szCs w:val="22"/>
        </w:rPr>
      </w:pPr>
      <w:r w:rsidRPr="0023088C">
        <w:rPr>
          <w:rFonts w:ascii="Cambria" w:hAnsi="Cambria"/>
          <w:sz w:val="24"/>
          <w:szCs w:val="22"/>
        </w:rPr>
        <w:t>¿Se ha materializado algún riesgo?</w:t>
      </w:r>
    </w:p>
    <w:p w14:paraId="17F76545" w14:textId="77777777" w:rsidR="00696E4B" w:rsidRPr="0023088C" w:rsidRDefault="00696E4B" w:rsidP="00696E4B">
      <w:pPr>
        <w:numPr>
          <w:ilvl w:val="1"/>
          <w:numId w:val="39"/>
        </w:numPr>
        <w:suppressAutoHyphens w:val="0"/>
        <w:autoSpaceDN/>
        <w:spacing w:line="278" w:lineRule="auto"/>
        <w:rPr>
          <w:sz w:val="22"/>
          <w:szCs w:val="22"/>
        </w:rPr>
      </w:pPr>
      <w:r w:rsidRPr="0023088C">
        <w:rPr>
          <w:rFonts w:ascii="Cambria" w:hAnsi="Cambria"/>
          <w:sz w:val="24"/>
          <w:szCs w:val="22"/>
        </w:rPr>
        <w:lastRenderedPageBreak/>
        <w:t>¿Son eficaces las acciones de mitigación implementadas (ej. ¿ha bajado la latencia del Monte Carlo?)?</w:t>
      </w:r>
    </w:p>
    <w:p w14:paraId="08F4BC12" w14:textId="77777777" w:rsidR="00696E4B" w:rsidRPr="0023088C" w:rsidRDefault="00696E4B" w:rsidP="00696E4B">
      <w:pPr>
        <w:numPr>
          <w:ilvl w:val="1"/>
          <w:numId w:val="39"/>
        </w:numPr>
        <w:suppressAutoHyphens w:val="0"/>
        <w:autoSpaceDN/>
        <w:spacing w:line="278" w:lineRule="auto"/>
        <w:rPr>
          <w:sz w:val="22"/>
          <w:szCs w:val="22"/>
        </w:rPr>
      </w:pPr>
      <w:r w:rsidRPr="0023088C">
        <w:rPr>
          <w:rFonts w:ascii="Cambria" w:hAnsi="Cambria"/>
          <w:sz w:val="24"/>
          <w:szCs w:val="22"/>
        </w:rPr>
        <w:t xml:space="preserve">¿Han surgido </w:t>
      </w:r>
      <w:r w:rsidRPr="003B59F8">
        <w:rPr>
          <w:rFonts w:ascii="Cambria" w:hAnsi="Cambria"/>
          <w:sz w:val="24"/>
          <w:szCs w:val="22"/>
        </w:rPr>
        <w:t>nuevos riesgos</w:t>
      </w:r>
      <w:r w:rsidRPr="0023088C">
        <w:rPr>
          <w:rFonts w:ascii="Cambria" w:hAnsi="Cambria"/>
          <w:sz w:val="24"/>
          <w:szCs w:val="22"/>
        </w:rPr>
        <w:t xml:space="preserve"> derivados de los cambios recientes?</w:t>
      </w:r>
    </w:p>
    <w:p w14:paraId="2FDFB444" w14:textId="77777777" w:rsidR="00696E4B" w:rsidRPr="0023088C" w:rsidRDefault="00696E4B" w:rsidP="00696E4B">
      <w:pPr>
        <w:numPr>
          <w:ilvl w:val="0"/>
          <w:numId w:val="39"/>
        </w:numPr>
        <w:suppressAutoHyphens w:val="0"/>
        <w:autoSpaceDN/>
        <w:spacing w:line="278" w:lineRule="auto"/>
        <w:rPr>
          <w:sz w:val="22"/>
          <w:szCs w:val="22"/>
        </w:rPr>
      </w:pPr>
      <w:r w:rsidRPr="0023088C">
        <w:rPr>
          <w:rFonts w:ascii="Cambria" w:hAnsi="Cambria"/>
          <w:b/>
          <w:bCs/>
          <w:sz w:val="24"/>
          <w:szCs w:val="22"/>
        </w:rPr>
        <w:t>Métricas e Indicadores:</w:t>
      </w:r>
      <w:r w:rsidRPr="0023088C">
        <w:rPr>
          <w:rFonts w:ascii="Cambria" w:hAnsi="Cambria"/>
          <w:sz w:val="24"/>
          <w:szCs w:val="22"/>
        </w:rPr>
        <w:t xml:space="preserve"> Utilizaremos métricas de calidad para vigilar los riesgos técnicos (ej. tiempo medio de respuesta del algoritmo) y métricas de proyecto para los riesgos de planificación (ej. velocidad del equipo). Esto nos permite disparar las alarmas antes de que el impacto sea irreversible.</w:t>
      </w:r>
    </w:p>
    <w:p w14:paraId="3413513F" w14:textId="77777777" w:rsidR="00696E4B" w:rsidRPr="0023088C" w:rsidRDefault="00696E4B" w:rsidP="00696E4B">
      <w:pPr>
        <w:numPr>
          <w:ilvl w:val="0"/>
          <w:numId w:val="39"/>
        </w:numPr>
        <w:suppressAutoHyphens w:val="0"/>
        <w:autoSpaceDN/>
        <w:spacing w:line="278" w:lineRule="auto"/>
        <w:rPr>
          <w:sz w:val="22"/>
          <w:szCs w:val="22"/>
        </w:rPr>
      </w:pPr>
      <w:r w:rsidRPr="0023088C">
        <w:rPr>
          <w:rFonts w:ascii="Cambria" w:hAnsi="Cambria"/>
          <w:b/>
          <w:bCs/>
          <w:sz w:val="24"/>
          <w:szCs w:val="22"/>
        </w:rPr>
        <w:t>Actualización del Plan:</w:t>
      </w:r>
      <w:r w:rsidRPr="0023088C">
        <w:rPr>
          <w:rFonts w:ascii="Cambria" w:hAnsi="Cambria"/>
          <w:sz w:val="24"/>
          <w:szCs w:val="22"/>
        </w:rPr>
        <w:t xml:space="preserve"> El documento RSGR será actualizado mensualmente. Un riesgo que ha sido mitigado bajará de prioridad, mientras que nuevos riesgos emergentes (ej. cambios en las políticas de la App Store) serán añadidos y evaluados.</w:t>
      </w:r>
    </w:p>
    <w:p w14:paraId="6420AEBC" w14:textId="77777777" w:rsidR="00696E4B" w:rsidRPr="0023088C" w:rsidRDefault="00696E4B" w:rsidP="00696E4B">
      <w:pPr>
        <w:rPr>
          <w:b/>
          <w:bCs/>
          <w:sz w:val="22"/>
          <w:szCs w:val="22"/>
        </w:rPr>
      </w:pPr>
      <w:r w:rsidRPr="0023088C">
        <w:rPr>
          <w:rFonts w:ascii="Cambria" w:hAnsi="Cambria"/>
          <w:b/>
          <w:bCs/>
          <w:color w:val="F4B166"/>
          <w:sz w:val="30"/>
          <w:szCs w:val="22"/>
        </w:rPr>
        <w:t>9.2.4. Conclusión sobre la Gestión del Riesgo</w:t>
      </w:r>
    </w:p>
    <w:p w14:paraId="54DC3BC3" w14:textId="77777777" w:rsidR="00696E4B" w:rsidRPr="0023088C" w:rsidRDefault="00696E4B" w:rsidP="00696E4B">
      <w:pPr>
        <w:rPr>
          <w:sz w:val="22"/>
          <w:szCs w:val="22"/>
        </w:rPr>
      </w:pPr>
      <w:r w:rsidRPr="0023088C">
        <w:rPr>
          <w:rFonts w:ascii="Cambria" w:hAnsi="Cambria"/>
          <w:sz w:val="24"/>
          <w:szCs w:val="22"/>
        </w:rPr>
        <w:t>Este plan de riesgos demuestra a los inversores que el equipo tiene una visión optimista del producto</w:t>
      </w:r>
      <w:r>
        <w:rPr>
          <w:rFonts w:ascii="Cambria" w:hAnsi="Cambria"/>
          <w:sz w:val="24"/>
          <w:szCs w:val="22"/>
        </w:rPr>
        <w:t xml:space="preserve">, pero también </w:t>
      </w:r>
      <w:r w:rsidRPr="003B59F8">
        <w:rPr>
          <w:rFonts w:ascii="Cambria" w:hAnsi="Cambria"/>
          <w:sz w:val="24"/>
          <w:szCs w:val="22"/>
        </w:rPr>
        <w:t xml:space="preserve">realista y </w:t>
      </w:r>
      <w:r>
        <w:rPr>
          <w:rFonts w:ascii="Cambria" w:hAnsi="Cambria"/>
          <w:sz w:val="24"/>
          <w:szCs w:val="22"/>
        </w:rPr>
        <w:t>definida</w:t>
      </w:r>
      <w:r w:rsidRPr="0023088C">
        <w:rPr>
          <w:rFonts w:ascii="Cambria" w:hAnsi="Cambria"/>
          <w:sz w:val="24"/>
          <w:szCs w:val="22"/>
        </w:rPr>
        <w:t>. Entendemos que la complejidad del motor Monte Carlo y la usabilidad de la entrada manual son nuestros mayores desafíos.</w:t>
      </w:r>
    </w:p>
    <w:p w14:paraId="1FED7D09" w14:textId="77777777" w:rsidR="00696E4B" w:rsidRPr="00F90D8E" w:rsidRDefault="00696E4B" w:rsidP="00696E4B">
      <w:pPr>
        <w:rPr>
          <w:sz w:val="22"/>
          <w:szCs w:val="22"/>
        </w:rPr>
      </w:pPr>
      <w:r w:rsidRPr="0023088C">
        <w:rPr>
          <w:rFonts w:ascii="Cambria" w:hAnsi="Cambria"/>
          <w:sz w:val="24"/>
          <w:szCs w:val="22"/>
        </w:rPr>
        <w:t>Al tener identificados estos puntos críticos y sus correspondientes planes de contingencia, transformamos la incertidumbre en variables gestionables. Un buen plan de riesgos no elimina los problemas, pero evita las crisis, asegurando una toma de decisiones informada y ágil.</w:t>
      </w:r>
    </w:p>
    <w:p w14:paraId="74E289E6" w14:textId="77777777" w:rsidR="00696E4B" w:rsidRPr="00F90D8E" w:rsidRDefault="00696E4B" w:rsidP="00696E4B">
      <w:pPr>
        <w:rPr>
          <w:b/>
          <w:bCs/>
          <w:sz w:val="20"/>
          <w:szCs w:val="20"/>
        </w:rPr>
      </w:pPr>
      <w:r w:rsidRPr="00F90D8E">
        <w:rPr>
          <w:rFonts w:ascii="Cambria" w:hAnsi="Cambria"/>
          <w:b/>
          <w:bCs/>
          <w:color w:val="F4B166"/>
          <w:sz w:val="30"/>
          <w:szCs w:val="20"/>
        </w:rPr>
        <w:t>9.3. Control de Calidad (SQA)</w:t>
      </w:r>
    </w:p>
    <w:p w14:paraId="31D12F45" w14:textId="77777777" w:rsidR="00696E4B" w:rsidRPr="00F90D8E" w:rsidRDefault="00696E4B" w:rsidP="00696E4B">
      <w:pPr>
        <w:rPr>
          <w:sz w:val="20"/>
          <w:szCs w:val="20"/>
        </w:rPr>
      </w:pPr>
      <w:r w:rsidRPr="00F90D8E">
        <w:rPr>
          <w:rFonts w:ascii="Cambria" w:hAnsi="Cambria"/>
          <w:sz w:val="24"/>
          <w:szCs w:val="20"/>
        </w:rPr>
        <w:t>La calidad no se "añade" al final del proyecto, sino que se construye durante todo el proceso. Para asegurar que nuestra aplicación de Mus es robusta y fiable, implementaremos un plan de Garantía de Calidad del Software (SQA) integrado en cada Sprint, combinando revisiones preventivas y pruebas exhaustivas</w:t>
      </w:r>
      <w:r>
        <w:rPr>
          <w:rFonts w:ascii="Cambria" w:hAnsi="Cambria"/>
          <w:sz w:val="24"/>
          <w:szCs w:val="20"/>
        </w:rPr>
        <w:t>, que desarrollaremos en los siguientes puntos.</w:t>
      </w:r>
    </w:p>
    <w:p w14:paraId="410F4781" w14:textId="77777777" w:rsidR="00696E4B" w:rsidRPr="00F90D8E" w:rsidRDefault="00696E4B" w:rsidP="00696E4B">
      <w:pPr>
        <w:rPr>
          <w:b/>
          <w:bCs/>
          <w:sz w:val="20"/>
          <w:szCs w:val="20"/>
        </w:rPr>
      </w:pPr>
      <w:r w:rsidRPr="00F90D8E">
        <w:rPr>
          <w:rFonts w:ascii="Cambria" w:hAnsi="Cambria"/>
          <w:b/>
          <w:bCs/>
          <w:color w:val="F4B166"/>
          <w:sz w:val="30"/>
          <w:szCs w:val="20"/>
        </w:rPr>
        <w:t>9.3.1. Revisiones Técnicas Formales (RTF)</w:t>
      </w:r>
    </w:p>
    <w:p w14:paraId="0236E6C0" w14:textId="77777777" w:rsidR="00696E4B" w:rsidRPr="00F90D8E" w:rsidRDefault="00696E4B" w:rsidP="00696E4B">
      <w:pPr>
        <w:rPr>
          <w:sz w:val="20"/>
          <w:szCs w:val="20"/>
        </w:rPr>
      </w:pPr>
      <w:r>
        <w:rPr>
          <w:rFonts w:ascii="Cambria" w:hAnsi="Cambria"/>
          <w:sz w:val="24"/>
          <w:szCs w:val="20"/>
        </w:rPr>
        <w:t>R</w:t>
      </w:r>
      <w:r w:rsidRPr="00F90D8E">
        <w:rPr>
          <w:rFonts w:ascii="Cambria" w:hAnsi="Cambria"/>
          <w:sz w:val="24"/>
          <w:szCs w:val="20"/>
        </w:rPr>
        <w:t xml:space="preserve">ealizaremos </w:t>
      </w:r>
      <w:r>
        <w:rPr>
          <w:rFonts w:ascii="Cambria" w:hAnsi="Cambria"/>
          <w:sz w:val="24"/>
          <w:szCs w:val="20"/>
        </w:rPr>
        <w:t xml:space="preserve">las siguientes </w:t>
      </w:r>
      <w:r w:rsidRPr="00F90D8E">
        <w:rPr>
          <w:rFonts w:ascii="Cambria" w:hAnsi="Cambria"/>
          <w:sz w:val="24"/>
          <w:szCs w:val="20"/>
        </w:rPr>
        <w:t>revisiones sistemáticas para detectar errores antes de que lleguen al código final.</w:t>
      </w:r>
    </w:p>
    <w:p w14:paraId="0F3F00C9" w14:textId="77777777" w:rsidR="00696E4B" w:rsidRPr="00F90D8E" w:rsidRDefault="00696E4B" w:rsidP="00696E4B">
      <w:pPr>
        <w:numPr>
          <w:ilvl w:val="0"/>
          <w:numId w:val="40"/>
        </w:numPr>
        <w:suppressAutoHyphens w:val="0"/>
        <w:autoSpaceDN/>
        <w:spacing w:line="278" w:lineRule="auto"/>
        <w:rPr>
          <w:sz w:val="20"/>
          <w:szCs w:val="20"/>
        </w:rPr>
      </w:pPr>
      <w:r w:rsidRPr="00F90D8E">
        <w:rPr>
          <w:rFonts w:ascii="Cambria" w:hAnsi="Cambria"/>
          <w:b/>
          <w:bCs/>
          <w:sz w:val="24"/>
          <w:szCs w:val="20"/>
        </w:rPr>
        <w:t>Revisiones de Diseño:</w:t>
      </w:r>
      <w:r w:rsidRPr="00F90D8E">
        <w:rPr>
          <w:rFonts w:ascii="Cambria" w:hAnsi="Cambria"/>
          <w:sz w:val="24"/>
          <w:szCs w:val="20"/>
        </w:rPr>
        <w:t xml:space="preserve"> Antes de implementar una nueva funcionalidad compleja (ej. la lógica de los "pares"), un segundo desarrollador revisará el diseño propuesto. Esto asegura que la lógica del juego sea correcta antes de escribir código.</w:t>
      </w:r>
    </w:p>
    <w:p w14:paraId="7F0DD8DD" w14:textId="77777777" w:rsidR="00696E4B" w:rsidRPr="00F90D8E" w:rsidRDefault="00696E4B" w:rsidP="00696E4B">
      <w:pPr>
        <w:numPr>
          <w:ilvl w:val="0"/>
          <w:numId w:val="40"/>
        </w:numPr>
        <w:suppressAutoHyphens w:val="0"/>
        <w:autoSpaceDN/>
        <w:spacing w:line="278" w:lineRule="auto"/>
        <w:rPr>
          <w:sz w:val="20"/>
          <w:szCs w:val="20"/>
        </w:rPr>
      </w:pPr>
      <w:r w:rsidRPr="00F90D8E">
        <w:rPr>
          <w:rFonts w:ascii="Cambria" w:hAnsi="Cambria"/>
          <w:b/>
          <w:bCs/>
          <w:sz w:val="24"/>
          <w:szCs w:val="20"/>
        </w:rPr>
        <w:t xml:space="preserve">Revisiones de </w:t>
      </w:r>
      <w:proofErr w:type="gramStart"/>
      <w:r w:rsidRPr="00F90D8E">
        <w:rPr>
          <w:rFonts w:ascii="Cambria" w:hAnsi="Cambria"/>
          <w:b/>
          <w:bCs/>
          <w:sz w:val="24"/>
          <w:szCs w:val="20"/>
        </w:rPr>
        <w:t>Código :</w:t>
      </w:r>
      <w:proofErr w:type="gramEnd"/>
      <w:r w:rsidRPr="00F90D8E">
        <w:rPr>
          <w:rFonts w:ascii="Cambria" w:hAnsi="Cambria"/>
          <w:sz w:val="24"/>
          <w:szCs w:val="20"/>
        </w:rPr>
        <w:t xml:space="preserve"> Ningún código se integrará en la rama principal sin haber sido revisado y aprobado por otro miembro del equipo mediante "</w:t>
      </w:r>
      <w:proofErr w:type="spellStart"/>
      <w:r w:rsidRPr="00F90D8E">
        <w:rPr>
          <w:rFonts w:ascii="Cambria" w:hAnsi="Cambria"/>
          <w:sz w:val="24"/>
          <w:szCs w:val="20"/>
        </w:rPr>
        <w:t>Pull</w:t>
      </w:r>
      <w:proofErr w:type="spellEnd"/>
      <w:r w:rsidRPr="00F90D8E">
        <w:rPr>
          <w:rFonts w:ascii="Cambria" w:hAnsi="Cambria"/>
          <w:sz w:val="24"/>
          <w:szCs w:val="20"/>
        </w:rPr>
        <w:t xml:space="preserve"> </w:t>
      </w:r>
      <w:proofErr w:type="spellStart"/>
      <w:r w:rsidRPr="00F90D8E">
        <w:rPr>
          <w:rFonts w:ascii="Cambria" w:hAnsi="Cambria"/>
          <w:sz w:val="24"/>
          <w:szCs w:val="20"/>
        </w:rPr>
        <w:t>Requests</w:t>
      </w:r>
      <w:proofErr w:type="spellEnd"/>
      <w:r w:rsidRPr="00F90D8E">
        <w:rPr>
          <w:rFonts w:ascii="Cambria" w:hAnsi="Cambria"/>
          <w:sz w:val="24"/>
          <w:szCs w:val="20"/>
        </w:rPr>
        <w:t>". Esto fomenta la propiedad colectiva del código y reduce el riesgo de introducir bugs críticos.</w:t>
      </w:r>
    </w:p>
    <w:p w14:paraId="51458FD1" w14:textId="77777777" w:rsidR="00696E4B" w:rsidRPr="00F90D8E" w:rsidRDefault="00696E4B" w:rsidP="00696E4B">
      <w:pPr>
        <w:rPr>
          <w:b/>
          <w:bCs/>
          <w:sz w:val="20"/>
          <w:szCs w:val="20"/>
        </w:rPr>
      </w:pPr>
      <w:r w:rsidRPr="00F90D8E">
        <w:rPr>
          <w:rFonts w:ascii="Cambria" w:hAnsi="Cambria"/>
          <w:b/>
          <w:bCs/>
          <w:color w:val="F4B166"/>
          <w:sz w:val="30"/>
          <w:szCs w:val="20"/>
        </w:rPr>
        <w:t>9.3.2. Estrategia de Pruebas (</w:t>
      </w:r>
      <w:proofErr w:type="spellStart"/>
      <w:r w:rsidRPr="00F90D8E">
        <w:rPr>
          <w:rFonts w:ascii="Cambria" w:hAnsi="Cambria"/>
          <w:b/>
          <w:bCs/>
          <w:color w:val="F4B166"/>
          <w:sz w:val="30"/>
          <w:szCs w:val="20"/>
        </w:rPr>
        <w:t>Testing</w:t>
      </w:r>
      <w:proofErr w:type="spellEnd"/>
      <w:r w:rsidRPr="00F90D8E">
        <w:rPr>
          <w:rFonts w:ascii="Cambria" w:hAnsi="Cambria"/>
          <w:b/>
          <w:bCs/>
          <w:color w:val="F4B166"/>
          <w:sz w:val="30"/>
          <w:szCs w:val="20"/>
        </w:rPr>
        <w:t>)</w:t>
      </w:r>
    </w:p>
    <w:p w14:paraId="74AB36BD" w14:textId="77777777" w:rsidR="00696E4B" w:rsidRPr="00F90D8E" w:rsidRDefault="00696E4B" w:rsidP="00696E4B">
      <w:pPr>
        <w:rPr>
          <w:sz w:val="20"/>
          <w:szCs w:val="20"/>
        </w:rPr>
      </w:pPr>
      <w:r w:rsidRPr="00F90D8E">
        <w:rPr>
          <w:rFonts w:ascii="Cambria" w:hAnsi="Cambria"/>
          <w:sz w:val="24"/>
          <w:szCs w:val="20"/>
        </w:rPr>
        <w:t>Dada la complejidad matemática de nuestro motor de recomendación, la estrategia de pruebas es vital. Aplicaremos diferentes niveles de testeo:</w:t>
      </w:r>
    </w:p>
    <w:p w14:paraId="675FED7D" w14:textId="77777777" w:rsidR="00696E4B" w:rsidRPr="00F90D8E" w:rsidRDefault="00696E4B" w:rsidP="00696E4B">
      <w:pPr>
        <w:numPr>
          <w:ilvl w:val="0"/>
          <w:numId w:val="41"/>
        </w:numPr>
        <w:suppressAutoHyphens w:val="0"/>
        <w:autoSpaceDN/>
        <w:spacing w:line="278" w:lineRule="auto"/>
        <w:rPr>
          <w:sz w:val="20"/>
          <w:szCs w:val="20"/>
        </w:rPr>
      </w:pPr>
      <w:r w:rsidRPr="00F90D8E">
        <w:rPr>
          <w:rFonts w:ascii="Cambria" w:hAnsi="Cambria"/>
          <w:b/>
          <w:bCs/>
          <w:sz w:val="24"/>
          <w:szCs w:val="20"/>
        </w:rPr>
        <w:lastRenderedPageBreak/>
        <w:t>Pruebas Unitarias:</w:t>
      </w:r>
      <w:r w:rsidRPr="00F90D8E">
        <w:rPr>
          <w:rFonts w:ascii="Cambria" w:hAnsi="Cambria"/>
          <w:sz w:val="24"/>
          <w:szCs w:val="20"/>
        </w:rPr>
        <w:t xml:space="preserve"> Nos centraremos en validar los componentes más pequeños y críticos, especialmente las reglas del juego. </w:t>
      </w:r>
      <w:r>
        <w:rPr>
          <w:rFonts w:ascii="Cambria" w:hAnsi="Cambria"/>
          <w:sz w:val="24"/>
          <w:szCs w:val="20"/>
        </w:rPr>
        <w:t xml:space="preserve">                                                                                        </w:t>
      </w:r>
      <w:r w:rsidRPr="00F90D8E">
        <w:rPr>
          <w:rFonts w:ascii="Cambria" w:hAnsi="Cambria"/>
          <w:sz w:val="24"/>
          <w:szCs w:val="20"/>
        </w:rPr>
        <w:t>Ejemplo: Verificar que la función es_31_</w:t>
      </w:r>
      <w:proofErr w:type="gramStart"/>
      <w:r w:rsidRPr="00F90D8E">
        <w:rPr>
          <w:rFonts w:ascii="Cambria" w:hAnsi="Cambria"/>
          <w:sz w:val="24"/>
          <w:szCs w:val="20"/>
        </w:rPr>
        <w:t>real(</w:t>
      </w:r>
      <w:proofErr w:type="gramEnd"/>
      <w:r w:rsidRPr="00F90D8E">
        <w:rPr>
          <w:rFonts w:ascii="Cambria" w:hAnsi="Cambria"/>
          <w:sz w:val="24"/>
          <w:szCs w:val="20"/>
        </w:rPr>
        <w:t xml:space="preserve">) </w:t>
      </w:r>
      <w:r w:rsidRPr="00154A29">
        <w:rPr>
          <w:rFonts w:ascii="Cambria" w:hAnsi="Cambria"/>
          <w:sz w:val="24"/>
          <w:szCs w:val="20"/>
        </w:rPr>
        <w:t>(función para determinar si la mano es juego o no)</w:t>
      </w:r>
      <w:r>
        <w:rPr>
          <w:rFonts w:ascii="Cambria" w:hAnsi="Cambria"/>
          <w:sz w:val="24"/>
          <w:szCs w:val="20"/>
        </w:rPr>
        <w:t xml:space="preserve"> </w:t>
      </w:r>
      <w:r w:rsidRPr="00F90D8E">
        <w:rPr>
          <w:rFonts w:ascii="Cambria" w:hAnsi="Cambria"/>
          <w:sz w:val="24"/>
          <w:szCs w:val="20"/>
        </w:rPr>
        <w:t>devuelve true solo cuando corresponde.</w:t>
      </w:r>
      <w:r w:rsidRPr="00154A29">
        <w:rPr>
          <w:rFonts w:ascii="Cambria" w:hAnsi="Cambria"/>
          <w:sz w:val="24"/>
          <w:szCs w:val="20"/>
        </w:rPr>
        <w:t xml:space="preserve"> </w:t>
      </w:r>
    </w:p>
    <w:p w14:paraId="6626C5ED" w14:textId="77777777" w:rsidR="00696E4B" w:rsidRPr="00F90D8E" w:rsidRDefault="00696E4B" w:rsidP="00696E4B">
      <w:pPr>
        <w:numPr>
          <w:ilvl w:val="0"/>
          <w:numId w:val="41"/>
        </w:numPr>
        <w:suppressAutoHyphens w:val="0"/>
        <w:autoSpaceDN/>
        <w:spacing w:line="278" w:lineRule="auto"/>
        <w:rPr>
          <w:sz w:val="20"/>
          <w:szCs w:val="20"/>
        </w:rPr>
      </w:pPr>
      <w:r w:rsidRPr="00F90D8E">
        <w:rPr>
          <w:rFonts w:ascii="Cambria" w:hAnsi="Cambria"/>
          <w:b/>
          <w:bCs/>
          <w:sz w:val="24"/>
          <w:szCs w:val="20"/>
        </w:rPr>
        <w:t>Pruebas de Sistema:</w:t>
      </w:r>
      <w:r w:rsidRPr="00F90D8E">
        <w:rPr>
          <w:rFonts w:ascii="Cambria" w:hAnsi="Cambria"/>
          <w:sz w:val="24"/>
          <w:szCs w:val="20"/>
        </w:rPr>
        <w:t xml:space="preserve"> Validaremos el flujo completo de una partida, asegurando que la entrada manual de cartas actualiza correctamente el estado del juego y el motor de recomendación.</w:t>
      </w:r>
    </w:p>
    <w:p w14:paraId="7883F60D" w14:textId="77777777" w:rsidR="00696E4B" w:rsidRPr="00F90D8E" w:rsidRDefault="00696E4B" w:rsidP="00696E4B">
      <w:pPr>
        <w:numPr>
          <w:ilvl w:val="0"/>
          <w:numId w:val="41"/>
        </w:numPr>
        <w:suppressAutoHyphens w:val="0"/>
        <w:autoSpaceDN/>
        <w:spacing w:line="278" w:lineRule="auto"/>
        <w:rPr>
          <w:sz w:val="20"/>
          <w:szCs w:val="20"/>
        </w:rPr>
      </w:pPr>
      <w:r w:rsidRPr="00F90D8E">
        <w:rPr>
          <w:rFonts w:ascii="Cambria" w:hAnsi="Cambria"/>
          <w:b/>
          <w:bCs/>
          <w:sz w:val="24"/>
          <w:szCs w:val="20"/>
        </w:rPr>
        <w:t>Pruebas de Aceptación (Validación con Usuarios):</w:t>
      </w:r>
      <w:r w:rsidRPr="00F90D8E">
        <w:rPr>
          <w:rFonts w:ascii="Cambria" w:hAnsi="Cambria"/>
          <w:sz w:val="24"/>
          <w:szCs w:val="20"/>
        </w:rPr>
        <w:t xml:space="preserve"> En cada Sprint </w:t>
      </w:r>
      <w:proofErr w:type="spellStart"/>
      <w:r w:rsidRPr="00F90D8E">
        <w:rPr>
          <w:rFonts w:ascii="Cambria" w:hAnsi="Cambria"/>
          <w:sz w:val="24"/>
          <w:szCs w:val="20"/>
        </w:rPr>
        <w:t>Review</w:t>
      </w:r>
      <w:proofErr w:type="spellEnd"/>
      <w:r w:rsidRPr="00F90D8E">
        <w:rPr>
          <w:rFonts w:ascii="Cambria" w:hAnsi="Cambria"/>
          <w:sz w:val="24"/>
          <w:szCs w:val="20"/>
        </w:rPr>
        <w:t>, probaremos la aplicación con usuarios reales para validar que las recomendaciones de la IA son útiles y que la interfaz es cómoda.</w:t>
      </w:r>
    </w:p>
    <w:p w14:paraId="79835292" w14:textId="77777777" w:rsidR="00696E4B" w:rsidRPr="00F90D8E" w:rsidRDefault="00696E4B" w:rsidP="00696E4B">
      <w:pPr>
        <w:rPr>
          <w:b/>
          <w:bCs/>
          <w:sz w:val="20"/>
          <w:szCs w:val="20"/>
        </w:rPr>
      </w:pPr>
      <w:r w:rsidRPr="00F90D8E">
        <w:rPr>
          <w:rFonts w:ascii="Cambria" w:hAnsi="Cambria"/>
          <w:b/>
          <w:bCs/>
          <w:color w:val="F4B166"/>
          <w:sz w:val="30"/>
          <w:szCs w:val="20"/>
        </w:rPr>
        <w:t>9.3.3. Estándares y Métricas</w:t>
      </w:r>
    </w:p>
    <w:p w14:paraId="3E03A300" w14:textId="77777777" w:rsidR="00696E4B" w:rsidRPr="00F90D8E" w:rsidRDefault="00696E4B" w:rsidP="00696E4B">
      <w:pPr>
        <w:rPr>
          <w:sz w:val="20"/>
          <w:szCs w:val="20"/>
        </w:rPr>
      </w:pPr>
      <w:r w:rsidRPr="00F90D8E">
        <w:rPr>
          <w:rFonts w:ascii="Cambria" w:hAnsi="Cambria"/>
          <w:sz w:val="24"/>
          <w:szCs w:val="20"/>
        </w:rPr>
        <w:t>Para mantener la coherencia técnica, hemos definido:</w:t>
      </w:r>
    </w:p>
    <w:p w14:paraId="2C91097F" w14:textId="77777777" w:rsidR="00696E4B" w:rsidRPr="00F90D8E" w:rsidRDefault="00696E4B" w:rsidP="00696E4B">
      <w:pPr>
        <w:numPr>
          <w:ilvl w:val="0"/>
          <w:numId w:val="42"/>
        </w:numPr>
        <w:suppressAutoHyphens w:val="0"/>
        <w:autoSpaceDN/>
        <w:spacing w:line="278" w:lineRule="auto"/>
        <w:rPr>
          <w:sz w:val="20"/>
          <w:szCs w:val="20"/>
        </w:rPr>
      </w:pPr>
      <w:r w:rsidRPr="00F90D8E">
        <w:rPr>
          <w:rFonts w:ascii="Cambria" w:hAnsi="Cambria"/>
          <w:b/>
          <w:bCs/>
          <w:sz w:val="24"/>
          <w:szCs w:val="20"/>
        </w:rPr>
        <w:t>Estándares de Código:</w:t>
      </w:r>
      <w:r w:rsidRPr="00F90D8E">
        <w:rPr>
          <w:rFonts w:ascii="Cambria" w:hAnsi="Cambria"/>
          <w:sz w:val="24"/>
          <w:szCs w:val="20"/>
        </w:rPr>
        <w:t xml:space="preserve"> Utilizaremos una guía de estilo común (ej. PEP8 si usamos Python, o la estándar de Java/</w:t>
      </w:r>
      <w:proofErr w:type="spellStart"/>
      <w:r w:rsidRPr="00F90D8E">
        <w:rPr>
          <w:rFonts w:ascii="Cambria" w:hAnsi="Cambria"/>
          <w:sz w:val="24"/>
          <w:szCs w:val="20"/>
        </w:rPr>
        <w:t>Kotlin</w:t>
      </w:r>
      <w:proofErr w:type="spellEnd"/>
      <w:r w:rsidRPr="00F90D8E">
        <w:rPr>
          <w:rFonts w:ascii="Cambria" w:hAnsi="Cambria"/>
          <w:sz w:val="24"/>
          <w:szCs w:val="20"/>
        </w:rPr>
        <w:t xml:space="preserve">) y herramientas de análisis estático para asegurar que todo el código sea legible y </w:t>
      </w:r>
      <w:proofErr w:type="gramStart"/>
      <w:r w:rsidRPr="00F90D8E">
        <w:rPr>
          <w:rFonts w:ascii="Cambria" w:hAnsi="Cambria"/>
          <w:sz w:val="24"/>
          <w:szCs w:val="20"/>
        </w:rPr>
        <w:t>mantenible .</w:t>
      </w:r>
      <w:proofErr w:type="gramEnd"/>
    </w:p>
    <w:p w14:paraId="53262673" w14:textId="77777777" w:rsidR="00696E4B" w:rsidRPr="00F90D8E" w:rsidRDefault="00696E4B" w:rsidP="00696E4B">
      <w:pPr>
        <w:numPr>
          <w:ilvl w:val="0"/>
          <w:numId w:val="42"/>
        </w:numPr>
        <w:suppressAutoHyphens w:val="0"/>
        <w:autoSpaceDN/>
        <w:spacing w:line="278" w:lineRule="auto"/>
        <w:rPr>
          <w:sz w:val="20"/>
          <w:szCs w:val="20"/>
        </w:rPr>
      </w:pPr>
      <w:r w:rsidRPr="00F90D8E">
        <w:rPr>
          <w:rFonts w:ascii="Cambria" w:hAnsi="Cambria"/>
          <w:b/>
          <w:bCs/>
          <w:sz w:val="24"/>
          <w:szCs w:val="20"/>
        </w:rPr>
        <w:t>Métricas de Calidad:</w:t>
      </w:r>
      <w:r w:rsidRPr="00F90D8E">
        <w:rPr>
          <w:rFonts w:ascii="Cambria" w:hAnsi="Cambria"/>
          <w:sz w:val="24"/>
          <w:szCs w:val="20"/>
        </w:rPr>
        <w:t xml:space="preserve"> Monitorizaremos indicadores clave como la Densidad de Defectos (errores encontrados por Sprint) para identificar módulos problemáticos y </w:t>
      </w:r>
      <w:r w:rsidRPr="00F90D8E">
        <w:rPr>
          <w:rFonts w:ascii="Cambria" w:hAnsi="Cambria"/>
          <w:b/>
          <w:bCs/>
          <w:sz w:val="24"/>
          <w:szCs w:val="20"/>
        </w:rPr>
        <w:t>la Cobertura de Código</w:t>
      </w:r>
      <w:r w:rsidRPr="00F90D8E">
        <w:rPr>
          <w:rFonts w:ascii="Cambria" w:hAnsi="Cambria"/>
          <w:sz w:val="24"/>
          <w:szCs w:val="20"/>
        </w:rPr>
        <w:t xml:space="preserve"> para asegurar que las reglas críticas del Mus están </w:t>
      </w:r>
      <w:proofErr w:type="gramStart"/>
      <w:r w:rsidRPr="00F90D8E">
        <w:rPr>
          <w:rFonts w:ascii="Cambria" w:hAnsi="Cambria"/>
          <w:sz w:val="24"/>
          <w:szCs w:val="20"/>
        </w:rPr>
        <w:t>testeadas .</w:t>
      </w:r>
      <w:proofErr w:type="gramEnd"/>
    </w:p>
    <w:p w14:paraId="799DF765" w14:textId="77777777" w:rsidR="00696E4B" w:rsidRPr="00B2348D" w:rsidRDefault="00696E4B" w:rsidP="00696E4B">
      <w:pPr>
        <w:rPr>
          <w:b/>
          <w:bCs/>
          <w:sz w:val="20"/>
          <w:szCs w:val="20"/>
          <w:u w:val="single"/>
        </w:rPr>
      </w:pPr>
    </w:p>
    <w:p w14:paraId="3C28D3EE" w14:textId="77777777" w:rsidR="00696E4B" w:rsidRPr="005E4639" w:rsidRDefault="00696E4B" w:rsidP="00696E4B">
      <w:pPr>
        <w:rPr>
          <w:b/>
          <w:bCs/>
          <w:sz w:val="20"/>
          <w:szCs w:val="20"/>
        </w:rPr>
      </w:pPr>
      <w:r w:rsidRPr="005E4639">
        <w:rPr>
          <w:rFonts w:ascii="Cambria" w:hAnsi="Cambria"/>
          <w:b/>
          <w:bCs/>
          <w:color w:val="F4B166"/>
          <w:sz w:val="30"/>
          <w:szCs w:val="20"/>
        </w:rPr>
        <w:t>9.4. Gestión de Cambios</w:t>
      </w:r>
    </w:p>
    <w:p w14:paraId="05571D38" w14:textId="77777777" w:rsidR="00696E4B" w:rsidRPr="005E4639" w:rsidRDefault="00696E4B" w:rsidP="00696E4B">
      <w:pPr>
        <w:rPr>
          <w:sz w:val="20"/>
          <w:szCs w:val="20"/>
        </w:rPr>
      </w:pPr>
      <w:r w:rsidRPr="005E4639">
        <w:rPr>
          <w:rFonts w:ascii="Cambria" w:hAnsi="Cambria"/>
          <w:sz w:val="24"/>
          <w:szCs w:val="20"/>
        </w:rPr>
        <w:t xml:space="preserve">En un proyecto de desarrollo de software, el cambio es inevitable. Sin embargo, un cambio no controlado conduce al caos y al retraso. Para evitar esto, hemos establecido un Procedimiento de Control de Cambios formal pero ágil, integrado en nuestra gestión del </w:t>
      </w:r>
      <w:r w:rsidRPr="005E4639">
        <w:rPr>
          <w:rFonts w:ascii="Cambria" w:hAnsi="Cambria"/>
          <w:i/>
          <w:iCs/>
          <w:sz w:val="24"/>
          <w:szCs w:val="20"/>
        </w:rPr>
        <w:t>Backlog</w:t>
      </w:r>
      <w:r w:rsidRPr="005E4639">
        <w:rPr>
          <w:rFonts w:ascii="Cambria" w:hAnsi="Cambria"/>
          <w:sz w:val="24"/>
          <w:szCs w:val="20"/>
        </w:rPr>
        <w:t>.</w:t>
      </w:r>
    </w:p>
    <w:p w14:paraId="7A0892F4" w14:textId="77777777" w:rsidR="00696E4B" w:rsidRPr="005E4639" w:rsidRDefault="00696E4B" w:rsidP="00696E4B">
      <w:pPr>
        <w:rPr>
          <w:sz w:val="20"/>
          <w:szCs w:val="20"/>
        </w:rPr>
      </w:pPr>
      <w:r w:rsidRPr="005E4639">
        <w:rPr>
          <w:rFonts w:ascii="Cambria" w:hAnsi="Cambria"/>
          <w:sz w:val="24"/>
          <w:szCs w:val="20"/>
        </w:rPr>
        <w:t>Nuestro procedimiento para manejar modificaciones en el alcance o los requisitos consta de cuatro pasos:</w:t>
      </w:r>
    </w:p>
    <w:p w14:paraId="35FAA1E3"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 w:val="24"/>
          <w:szCs w:val="20"/>
        </w:rPr>
        <w:t>Petición de Cambio (RFC):</w:t>
      </w:r>
      <w:r w:rsidRPr="005E4639">
        <w:rPr>
          <w:rFonts w:ascii="Cambria" w:hAnsi="Cambria"/>
          <w:sz w:val="24"/>
          <w:szCs w:val="20"/>
        </w:rPr>
        <w:t xml:space="preserve"> Cualquier propuesta de cambio (venga de un inversor, un usuario o un miembro del equipo) debe formalizarse como una "Historia de Usuario" o "Tarea" en nuestro tablero de gestión (Trello/Jira</w:t>
      </w:r>
      <w:r>
        <w:rPr>
          <w:rFonts w:ascii="Cambria" w:hAnsi="Cambria"/>
          <w:sz w:val="24"/>
          <w:szCs w:val="20"/>
        </w:rPr>
        <w:t>)</w:t>
      </w:r>
      <w:r w:rsidRPr="005E4639">
        <w:rPr>
          <w:rFonts w:ascii="Cambria" w:hAnsi="Cambria"/>
          <w:sz w:val="24"/>
          <w:szCs w:val="20"/>
        </w:rPr>
        <w:t>. No se aceptan cambios verbales.</w:t>
      </w:r>
    </w:p>
    <w:p w14:paraId="6B21560E"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 w:val="24"/>
          <w:szCs w:val="20"/>
        </w:rPr>
        <w:t>Análisis de Impacto:</w:t>
      </w:r>
      <w:r w:rsidRPr="005E4639">
        <w:rPr>
          <w:rFonts w:ascii="Cambria" w:hAnsi="Cambria"/>
          <w:sz w:val="24"/>
          <w:szCs w:val="20"/>
        </w:rPr>
        <w:t xml:space="preserve"> Antes de aceptar el </w:t>
      </w:r>
      <w:proofErr w:type="spellStart"/>
      <w:proofErr w:type="gramStart"/>
      <w:r w:rsidRPr="005E4639">
        <w:rPr>
          <w:rFonts w:ascii="Cambria" w:hAnsi="Cambria"/>
          <w:sz w:val="24"/>
          <w:szCs w:val="20"/>
        </w:rPr>
        <w:t>cambio,el</w:t>
      </w:r>
      <w:proofErr w:type="spellEnd"/>
      <w:proofErr w:type="gramEnd"/>
      <w:r w:rsidRPr="005E4639">
        <w:rPr>
          <w:rFonts w:ascii="Cambria" w:hAnsi="Cambria"/>
          <w:sz w:val="24"/>
          <w:szCs w:val="20"/>
        </w:rPr>
        <w:t xml:space="preserve"> equipo técnico evalúa su coste:</w:t>
      </w:r>
    </w:p>
    <w:p w14:paraId="78EF5A0F"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 w:val="24"/>
          <w:szCs w:val="20"/>
        </w:rPr>
        <w:t>¿Afecta a la arquitectura del motor Monte Carlo?</w:t>
      </w:r>
    </w:p>
    <w:p w14:paraId="115EDEC6"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 w:val="24"/>
          <w:szCs w:val="20"/>
        </w:rPr>
        <w:t>¿Requiere tirar código ya hecho?</w:t>
      </w:r>
    </w:p>
    <w:p w14:paraId="7F950600"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 w:val="24"/>
          <w:szCs w:val="20"/>
        </w:rPr>
        <w:t>¿Cuánto esfuerzo (puntos de historia) supone?</w:t>
      </w:r>
    </w:p>
    <w:p w14:paraId="1314376C"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 w:val="24"/>
          <w:szCs w:val="20"/>
        </w:rPr>
        <w:t>Aprobación y Priorización:</w:t>
      </w:r>
    </w:p>
    <w:p w14:paraId="099EE2CF"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 w:val="24"/>
          <w:szCs w:val="20"/>
        </w:rPr>
        <w:t>Si el cambio es crítico (ej. un error en las reglas), se incorpora al Sprint actual si es posible, o al siguiente con máxima prioridad.</w:t>
      </w:r>
    </w:p>
    <w:p w14:paraId="2F6FD7FF"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 w:val="24"/>
          <w:szCs w:val="20"/>
        </w:rPr>
        <w:t xml:space="preserve">Si es una mejora (ej. añadir animaciones), se envía al </w:t>
      </w:r>
      <w:proofErr w:type="spellStart"/>
      <w:r w:rsidRPr="005E4639">
        <w:rPr>
          <w:rFonts w:ascii="Cambria" w:hAnsi="Cambria"/>
          <w:sz w:val="24"/>
          <w:szCs w:val="20"/>
        </w:rPr>
        <w:t>Product</w:t>
      </w:r>
      <w:proofErr w:type="spellEnd"/>
      <w:r w:rsidRPr="005E4639">
        <w:rPr>
          <w:rFonts w:ascii="Cambria" w:hAnsi="Cambria"/>
          <w:sz w:val="24"/>
          <w:szCs w:val="20"/>
        </w:rPr>
        <w:t xml:space="preserve"> Backlog y se prioriza frente al resto de tareas pendientes.</w:t>
      </w:r>
    </w:p>
    <w:p w14:paraId="70BE1F56"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 w:val="24"/>
          <w:szCs w:val="20"/>
        </w:rPr>
        <w:lastRenderedPageBreak/>
        <w:t>Si es fuera de alcance (ej. multijugador), se descarta o se mueve a una lista de deseos para futuras versiones.</w:t>
      </w:r>
    </w:p>
    <w:p w14:paraId="48C50DF1"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 w:val="24"/>
          <w:szCs w:val="20"/>
        </w:rPr>
        <w:t>Implementación y Trazabilidad:</w:t>
      </w:r>
      <w:r w:rsidRPr="005E4639">
        <w:rPr>
          <w:rFonts w:ascii="Cambria" w:hAnsi="Cambria"/>
          <w:sz w:val="24"/>
          <w:szCs w:val="20"/>
        </w:rPr>
        <w:t xml:space="preserve"> Una vez aprobado, el cambio sigue el flujo de desarrollo normal. Utilizamos un sistema de Control de Versiones (Git) que nos permite mantener la trazabilidad: cada cambio en el código está asociado a una tarea específica, asegurando que sabemos quién cambió </w:t>
      </w:r>
      <w:r w:rsidRPr="005E4639">
        <w:rPr>
          <w:rFonts w:ascii="Cambria" w:hAnsi="Cambria"/>
          <w:i/>
          <w:iCs/>
          <w:sz w:val="24"/>
          <w:szCs w:val="20"/>
        </w:rPr>
        <w:t>qué</w:t>
      </w:r>
      <w:r w:rsidRPr="005E4639">
        <w:rPr>
          <w:rFonts w:ascii="Cambria" w:hAnsi="Cambria"/>
          <w:sz w:val="24"/>
          <w:szCs w:val="20"/>
        </w:rPr>
        <w:t xml:space="preserve"> y por </w:t>
      </w:r>
      <w:proofErr w:type="gramStart"/>
      <w:r w:rsidRPr="005E4639">
        <w:rPr>
          <w:rFonts w:ascii="Cambria" w:hAnsi="Cambria"/>
          <w:sz w:val="24"/>
          <w:szCs w:val="20"/>
        </w:rPr>
        <w:t>qué .</w:t>
      </w:r>
      <w:proofErr w:type="gramEnd"/>
    </w:p>
    <w:p w14:paraId="4AB4BF60" w14:textId="77777777" w:rsidR="00696E4B" w:rsidRDefault="00696E4B" w:rsidP="00696E4B">
      <w:pPr>
        <w:rPr>
          <w:b/>
          <w:bCs/>
          <w:sz w:val="20"/>
          <w:szCs w:val="20"/>
        </w:rPr>
      </w:pPr>
    </w:p>
    <w:p w14:paraId="131EA423" w14:textId="77777777" w:rsidR="00696E4B" w:rsidRPr="005E4639" w:rsidRDefault="00696E4B" w:rsidP="00696E4B">
      <w:pPr>
        <w:rPr>
          <w:b/>
          <w:bCs/>
          <w:sz w:val="20"/>
          <w:szCs w:val="20"/>
        </w:rPr>
      </w:pPr>
      <w:r w:rsidRPr="005E4639">
        <w:rPr>
          <w:rFonts w:ascii="Cambria" w:hAnsi="Cambria"/>
          <w:b/>
          <w:bCs/>
          <w:color w:val="F4B166"/>
          <w:sz w:val="30"/>
          <w:szCs w:val="20"/>
        </w:rPr>
        <w:t>9.5. Plan de Comunicación y Herramientas</w:t>
      </w:r>
    </w:p>
    <w:p w14:paraId="198B9986" w14:textId="77777777" w:rsidR="00696E4B" w:rsidRPr="005E4639" w:rsidRDefault="00696E4B" w:rsidP="00696E4B">
      <w:pPr>
        <w:rPr>
          <w:sz w:val="20"/>
          <w:szCs w:val="20"/>
        </w:rPr>
      </w:pPr>
      <w:r w:rsidRPr="005E4639">
        <w:rPr>
          <w:rFonts w:ascii="Cambria" w:hAnsi="Cambria"/>
          <w:sz w:val="24"/>
          <w:szCs w:val="20"/>
        </w:rPr>
        <w:t xml:space="preserve">La comunicación efectiva es el "pegamento" que mantiene unido al proyecto. Para evitar silos de información y malentendidos </w:t>
      </w:r>
      <w:r>
        <w:rPr>
          <w:rFonts w:ascii="Cambria" w:hAnsi="Cambria"/>
          <w:sz w:val="24"/>
          <w:szCs w:val="20"/>
        </w:rPr>
        <w:t>(</w:t>
      </w:r>
      <w:r w:rsidRPr="005E4639">
        <w:rPr>
          <w:rFonts w:ascii="Cambria" w:hAnsi="Cambria"/>
          <w:sz w:val="24"/>
          <w:szCs w:val="20"/>
        </w:rPr>
        <w:t>especialmente críticos en un equipo donde se integran componentes complejos como el motor de IA y la interfaz de usuario</w:t>
      </w:r>
      <w:r>
        <w:rPr>
          <w:rFonts w:ascii="Cambria" w:hAnsi="Cambria"/>
          <w:sz w:val="24"/>
          <w:szCs w:val="20"/>
        </w:rPr>
        <w:t xml:space="preserve">) </w:t>
      </w:r>
      <w:r w:rsidRPr="005E4639">
        <w:rPr>
          <w:rFonts w:ascii="Cambria" w:hAnsi="Cambria"/>
          <w:sz w:val="24"/>
          <w:szCs w:val="20"/>
        </w:rPr>
        <w:t>hemos establecido un Plan de Comunicación Híbrido que prioriza la transparencia y la rapidez.</w:t>
      </w:r>
    </w:p>
    <w:p w14:paraId="1B8D761C" w14:textId="77777777" w:rsidR="00696E4B" w:rsidRPr="005E4639" w:rsidRDefault="00696E4B" w:rsidP="00696E4B">
      <w:pPr>
        <w:rPr>
          <w:b/>
          <w:bCs/>
          <w:sz w:val="20"/>
          <w:szCs w:val="20"/>
        </w:rPr>
      </w:pPr>
      <w:r w:rsidRPr="005E4639">
        <w:rPr>
          <w:rFonts w:ascii="Cambria" w:hAnsi="Cambria"/>
          <w:b/>
          <w:bCs/>
          <w:color w:val="F4B166"/>
          <w:sz w:val="30"/>
          <w:szCs w:val="20"/>
        </w:rPr>
        <w:t>9.5.1. Estrategia de Reuniones (Rituales Scrum)</w:t>
      </w:r>
    </w:p>
    <w:p w14:paraId="1CF8CE24" w14:textId="77777777" w:rsidR="00696E4B" w:rsidRPr="005E4639" w:rsidRDefault="00696E4B" w:rsidP="00696E4B">
      <w:pPr>
        <w:rPr>
          <w:sz w:val="20"/>
          <w:szCs w:val="20"/>
        </w:rPr>
      </w:pPr>
      <w:r w:rsidRPr="005E4639">
        <w:rPr>
          <w:rFonts w:ascii="Cambria" w:hAnsi="Cambria"/>
          <w:sz w:val="24"/>
          <w:szCs w:val="20"/>
        </w:rPr>
        <w:t xml:space="preserve">Para garantizar la sincronización sin caer en </w:t>
      </w:r>
      <w:r>
        <w:rPr>
          <w:rFonts w:ascii="Cambria" w:hAnsi="Cambria"/>
          <w:sz w:val="24"/>
          <w:szCs w:val="20"/>
        </w:rPr>
        <w:t xml:space="preserve">el </w:t>
      </w:r>
      <w:r w:rsidRPr="005E4639">
        <w:rPr>
          <w:rFonts w:ascii="Cambria" w:hAnsi="Cambria"/>
          <w:sz w:val="24"/>
          <w:szCs w:val="20"/>
        </w:rPr>
        <w:t>exceso de reuniones improductivas, nos ceñiremos estrictamente a los eventos del marco Scrum:</w:t>
      </w:r>
    </w:p>
    <w:p w14:paraId="1008F6E0" w14:textId="77777777" w:rsidR="00696E4B" w:rsidRPr="005E4639" w:rsidRDefault="00696E4B" w:rsidP="00696E4B">
      <w:pPr>
        <w:numPr>
          <w:ilvl w:val="0"/>
          <w:numId w:val="44"/>
        </w:numPr>
        <w:suppressAutoHyphens w:val="0"/>
        <w:autoSpaceDN/>
        <w:spacing w:line="278" w:lineRule="auto"/>
        <w:rPr>
          <w:sz w:val="20"/>
          <w:szCs w:val="20"/>
        </w:rPr>
      </w:pPr>
      <w:proofErr w:type="spellStart"/>
      <w:r w:rsidRPr="005E4639">
        <w:rPr>
          <w:rFonts w:ascii="Cambria" w:hAnsi="Cambria"/>
          <w:b/>
          <w:bCs/>
          <w:sz w:val="24"/>
          <w:szCs w:val="20"/>
        </w:rPr>
        <w:t>Daily</w:t>
      </w:r>
      <w:proofErr w:type="spellEnd"/>
      <w:r w:rsidRPr="005E4639">
        <w:rPr>
          <w:rFonts w:ascii="Cambria" w:hAnsi="Cambria"/>
          <w:b/>
          <w:bCs/>
          <w:sz w:val="24"/>
          <w:szCs w:val="20"/>
        </w:rPr>
        <w:t xml:space="preserve"> Stand-up (Virtual):</w:t>
      </w:r>
      <w:r w:rsidRPr="005E4639">
        <w:rPr>
          <w:rFonts w:ascii="Cambria" w:hAnsi="Cambria"/>
          <w:sz w:val="24"/>
          <w:szCs w:val="20"/>
        </w:rPr>
        <w:t xml:space="preserve"> Una actualización rápida de 15 minutos cada mañana vía chat o videoconferencia. Cada miembro responde tres preguntas: </w:t>
      </w:r>
      <w:r w:rsidRPr="005E4639">
        <w:rPr>
          <w:rFonts w:ascii="Cambria" w:hAnsi="Cambria"/>
          <w:i/>
          <w:iCs/>
          <w:sz w:val="24"/>
          <w:szCs w:val="20"/>
        </w:rPr>
        <w:t>¿</w:t>
      </w:r>
      <w:r w:rsidRPr="005E4639">
        <w:rPr>
          <w:rFonts w:ascii="Cambria" w:hAnsi="Cambria"/>
          <w:sz w:val="24"/>
          <w:szCs w:val="20"/>
        </w:rPr>
        <w:t>Qué hice ayer? ¿Qué haré hoy? ¿Tengo algún bloqueo? Esto permite detectar riesgos (como el R01 o R05</w:t>
      </w:r>
      <w:r>
        <w:rPr>
          <w:rFonts w:ascii="Cambria" w:hAnsi="Cambria"/>
          <w:sz w:val="24"/>
          <w:szCs w:val="20"/>
        </w:rPr>
        <w:t xml:space="preserve"> mencionados anteriormente</w:t>
      </w:r>
      <w:r w:rsidRPr="005E4639">
        <w:rPr>
          <w:rFonts w:ascii="Cambria" w:hAnsi="Cambria"/>
          <w:sz w:val="24"/>
          <w:szCs w:val="20"/>
        </w:rPr>
        <w:t>) en menos de 24 horas.</w:t>
      </w:r>
    </w:p>
    <w:p w14:paraId="42F3A0E7" w14:textId="77777777" w:rsidR="00696E4B" w:rsidRPr="005E4639" w:rsidRDefault="00696E4B" w:rsidP="00696E4B">
      <w:pPr>
        <w:numPr>
          <w:ilvl w:val="0"/>
          <w:numId w:val="44"/>
        </w:numPr>
        <w:suppressAutoHyphens w:val="0"/>
        <w:autoSpaceDN/>
        <w:spacing w:line="278" w:lineRule="auto"/>
        <w:rPr>
          <w:sz w:val="20"/>
          <w:szCs w:val="20"/>
        </w:rPr>
      </w:pPr>
      <w:r w:rsidRPr="005E4639">
        <w:rPr>
          <w:rFonts w:ascii="Cambria" w:hAnsi="Cambria"/>
          <w:b/>
          <w:bCs/>
          <w:sz w:val="24"/>
          <w:szCs w:val="20"/>
        </w:rPr>
        <w:t xml:space="preserve">Sprint </w:t>
      </w:r>
      <w:proofErr w:type="spellStart"/>
      <w:r w:rsidRPr="005E4639">
        <w:rPr>
          <w:rFonts w:ascii="Cambria" w:hAnsi="Cambria"/>
          <w:b/>
          <w:bCs/>
          <w:sz w:val="24"/>
          <w:szCs w:val="20"/>
        </w:rPr>
        <w:t>Planning</w:t>
      </w:r>
      <w:proofErr w:type="spellEnd"/>
      <w:r w:rsidRPr="005E4639">
        <w:rPr>
          <w:rFonts w:ascii="Cambria" w:hAnsi="Cambria"/>
          <w:b/>
          <w:bCs/>
          <w:sz w:val="24"/>
          <w:szCs w:val="20"/>
        </w:rPr>
        <w:t xml:space="preserve"> (Inicio de iteración):</w:t>
      </w:r>
      <w:r w:rsidRPr="005E4639">
        <w:rPr>
          <w:rFonts w:ascii="Cambria" w:hAnsi="Cambria"/>
          <w:sz w:val="24"/>
          <w:szCs w:val="20"/>
        </w:rPr>
        <w:t xml:space="preserve"> Reunión presencial quincenal para definir el objetivo del Sprint y repartir las tareas del Backlog.</w:t>
      </w:r>
    </w:p>
    <w:p w14:paraId="17709A3C" w14:textId="77777777" w:rsidR="00696E4B" w:rsidRPr="005E4639" w:rsidRDefault="00696E4B" w:rsidP="00696E4B">
      <w:pPr>
        <w:numPr>
          <w:ilvl w:val="0"/>
          <w:numId w:val="44"/>
        </w:numPr>
        <w:suppressAutoHyphens w:val="0"/>
        <w:autoSpaceDN/>
        <w:spacing w:line="278" w:lineRule="auto"/>
        <w:rPr>
          <w:sz w:val="20"/>
          <w:szCs w:val="20"/>
        </w:rPr>
      </w:pPr>
      <w:r w:rsidRPr="005E4639">
        <w:rPr>
          <w:rFonts w:ascii="Cambria" w:hAnsi="Cambria"/>
          <w:b/>
          <w:bCs/>
          <w:sz w:val="24"/>
          <w:szCs w:val="20"/>
        </w:rPr>
        <w:t xml:space="preserve">Sprint </w:t>
      </w:r>
      <w:proofErr w:type="spellStart"/>
      <w:r w:rsidRPr="005E4639">
        <w:rPr>
          <w:rFonts w:ascii="Cambria" w:hAnsi="Cambria"/>
          <w:b/>
          <w:bCs/>
          <w:sz w:val="24"/>
          <w:szCs w:val="20"/>
        </w:rPr>
        <w:t>Review</w:t>
      </w:r>
      <w:proofErr w:type="spellEnd"/>
      <w:r w:rsidRPr="005E4639">
        <w:rPr>
          <w:rFonts w:ascii="Cambria" w:hAnsi="Cambria"/>
          <w:b/>
          <w:bCs/>
          <w:sz w:val="24"/>
          <w:szCs w:val="20"/>
        </w:rPr>
        <w:t xml:space="preserve"> &amp; Retrospective (Fin de iteración):</w:t>
      </w:r>
      <w:r w:rsidRPr="005E4639">
        <w:rPr>
          <w:rFonts w:ascii="Cambria" w:hAnsi="Cambria"/>
          <w:sz w:val="24"/>
          <w:szCs w:val="20"/>
        </w:rPr>
        <w:t xml:space="preserve"> Sesión clave para mostrar el avance real (demo de la </w:t>
      </w:r>
      <w:proofErr w:type="gramStart"/>
      <w:r w:rsidRPr="005E4639">
        <w:rPr>
          <w:rFonts w:ascii="Cambria" w:hAnsi="Cambria"/>
          <w:sz w:val="24"/>
          <w:szCs w:val="20"/>
        </w:rPr>
        <w:t>app</w:t>
      </w:r>
      <w:proofErr w:type="gramEnd"/>
      <w:r w:rsidRPr="005E4639">
        <w:rPr>
          <w:rFonts w:ascii="Cambria" w:hAnsi="Cambria"/>
          <w:sz w:val="24"/>
          <w:szCs w:val="20"/>
        </w:rPr>
        <w:t>) y analizar qué procesos internos debemos mejorar para el siguiente ciclo.</w:t>
      </w:r>
    </w:p>
    <w:p w14:paraId="55D99AE1" w14:textId="77777777" w:rsidR="00696E4B" w:rsidRPr="005E4639" w:rsidRDefault="00696E4B" w:rsidP="00696E4B">
      <w:pPr>
        <w:rPr>
          <w:b/>
          <w:bCs/>
          <w:sz w:val="20"/>
          <w:szCs w:val="20"/>
        </w:rPr>
      </w:pPr>
      <w:r w:rsidRPr="005E4639">
        <w:rPr>
          <w:rFonts w:ascii="Cambria" w:hAnsi="Cambria"/>
          <w:b/>
          <w:bCs/>
          <w:color w:val="F4B166"/>
          <w:sz w:val="30"/>
          <w:szCs w:val="20"/>
        </w:rPr>
        <w:t>9.5.2. Herramientas de Gestión y Colaboración</w:t>
      </w:r>
    </w:p>
    <w:p w14:paraId="18179497" w14:textId="77777777" w:rsidR="00696E4B" w:rsidRPr="005E4639" w:rsidRDefault="00696E4B" w:rsidP="00696E4B">
      <w:pPr>
        <w:rPr>
          <w:sz w:val="20"/>
          <w:szCs w:val="20"/>
        </w:rPr>
      </w:pPr>
      <w:r w:rsidRPr="005E4639">
        <w:rPr>
          <w:rFonts w:ascii="Cambria" w:hAnsi="Cambria"/>
          <w:sz w:val="24"/>
          <w:szCs w:val="20"/>
        </w:rPr>
        <w:t xml:space="preserve">Hemos seleccionado un </w:t>
      </w:r>
      <w:proofErr w:type="spellStart"/>
      <w:r w:rsidRPr="005E4639">
        <w:rPr>
          <w:rFonts w:ascii="Cambria" w:hAnsi="Cambria"/>
          <w:sz w:val="24"/>
          <w:szCs w:val="20"/>
        </w:rPr>
        <w:t>stack</w:t>
      </w:r>
      <w:proofErr w:type="spellEnd"/>
      <w:r w:rsidRPr="005E4639">
        <w:rPr>
          <w:rFonts w:ascii="Cambria" w:hAnsi="Cambria"/>
          <w:sz w:val="24"/>
          <w:szCs w:val="20"/>
        </w:rPr>
        <w:t xml:space="preserve"> tecnológico que nos permite centralizar la información y mantener la trazabilidad del trabajo:</w:t>
      </w:r>
    </w:p>
    <w:p w14:paraId="5BAC1914" w14:textId="77777777" w:rsidR="00696E4B" w:rsidRPr="00711AB9" w:rsidRDefault="00696E4B" w:rsidP="00696E4B">
      <w:pPr>
        <w:pStyle w:val="Prrafodelista"/>
        <w:numPr>
          <w:ilvl w:val="0"/>
          <w:numId w:val="46"/>
        </w:numPr>
        <w:suppressAutoHyphens w:val="0"/>
        <w:autoSpaceDN/>
        <w:spacing w:line="278" w:lineRule="auto"/>
        <w:rPr>
          <w:sz w:val="20"/>
          <w:szCs w:val="20"/>
        </w:rPr>
      </w:pPr>
      <w:r w:rsidRPr="00711AB9">
        <w:rPr>
          <w:rFonts w:ascii="Cambria" w:hAnsi="Cambria"/>
          <w:b/>
          <w:bCs/>
          <w:sz w:val="24"/>
          <w:szCs w:val="20"/>
        </w:rPr>
        <w:t xml:space="preserve">Gestión de Tareas (GitHub </w:t>
      </w:r>
      <w:proofErr w:type="spellStart"/>
      <w:r w:rsidRPr="00711AB9">
        <w:rPr>
          <w:rFonts w:ascii="Cambria" w:hAnsi="Cambria"/>
          <w:b/>
          <w:bCs/>
          <w:sz w:val="24"/>
          <w:szCs w:val="20"/>
        </w:rPr>
        <w:t>Projects</w:t>
      </w:r>
      <w:proofErr w:type="spellEnd"/>
      <w:r w:rsidRPr="00711AB9">
        <w:rPr>
          <w:rFonts w:ascii="Cambria" w:hAnsi="Cambria"/>
          <w:b/>
          <w:bCs/>
          <w:sz w:val="24"/>
          <w:szCs w:val="20"/>
        </w:rPr>
        <w:t xml:space="preserve">): </w:t>
      </w:r>
      <w:r w:rsidRPr="00711AB9">
        <w:rPr>
          <w:rFonts w:ascii="Cambria" w:hAnsi="Cambria"/>
          <w:sz w:val="24"/>
          <w:szCs w:val="20"/>
        </w:rPr>
        <w:t xml:space="preserve">Utilizaremos los tableros Kanban integrados en GitHub para visualizar el flujo de trabajo. Cada tarea (ej. "Implementar cálculo de pares") pasará por los estados: To Do, In </w:t>
      </w:r>
      <w:proofErr w:type="spellStart"/>
      <w:r w:rsidRPr="00711AB9">
        <w:rPr>
          <w:rFonts w:ascii="Cambria" w:hAnsi="Cambria"/>
          <w:sz w:val="24"/>
          <w:szCs w:val="20"/>
        </w:rPr>
        <w:t>Progress</w:t>
      </w:r>
      <w:proofErr w:type="spellEnd"/>
      <w:r w:rsidRPr="00711AB9">
        <w:rPr>
          <w:rFonts w:ascii="Cambria" w:hAnsi="Cambria"/>
          <w:sz w:val="24"/>
          <w:szCs w:val="20"/>
        </w:rPr>
        <w:t xml:space="preserve">, In </w:t>
      </w:r>
      <w:proofErr w:type="spellStart"/>
      <w:r w:rsidRPr="00711AB9">
        <w:rPr>
          <w:rFonts w:ascii="Cambria" w:hAnsi="Cambria"/>
          <w:sz w:val="24"/>
          <w:szCs w:val="20"/>
        </w:rPr>
        <w:t>Review</w:t>
      </w:r>
      <w:proofErr w:type="spellEnd"/>
      <w:r w:rsidRPr="00711AB9">
        <w:rPr>
          <w:rFonts w:ascii="Cambria" w:hAnsi="Cambria"/>
          <w:sz w:val="24"/>
          <w:szCs w:val="20"/>
        </w:rPr>
        <w:t xml:space="preserve">, Done. Al vincular las tareas directamente a las ramas de código (Issues y </w:t>
      </w:r>
      <w:proofErr w:type="spellStart"/>
      <w:r w:rsidRPr="00711AB9">
        <w:rPr>
          <w:rFonts w:ascii="Cambria" w:hAnsi="Cambria"/>
          <w:sz w:val="24"/>
          <w:szCs w:val="20"/>
        </w:rPr>
        <w:t>Pull</w:t>
      </w:r>
      <w:proofErr w:type="spellEnd"/>
      <w:r w:rsidRPr="00711AB9">
        <w:rPr>
          <w:rFonts w:ascii="Cambria" w:hAnsi="Cambria"/>
          <w:sz w:val="24"/>
          <w:szCs w:val="20"/>
        </w:rPr>
        <w:t xml:space="preserve"> </w:t>
      </w:r>
      <w:proofErr w:type="spellStart"/>
      <w:r w:rsidRPr="00711AB9">
        <w:rPr>
          <w:rFonts w:ascii="Cambria" w:hAnsi="Cambria"/>
          <w:sz w:val="24"/>
          <w:szCs w:val="20"/>
        </w:rPr>
        <w:t>Requests</w:t>
      </w:r>
      <w:proofErr w:type="spellEnd"/>
      <w:r w:rsidRPr="00711AB9">
        <w:rPr>
          <w:rFonts w:ascii="Cambria" w:hAnsi="Cambria"/>
          <w:sz w:val="24"/>
          <w:szCs w:val="20"/>
        </w:rPr>
        <w:t>), automatizamos el seguimiento del progreso.</w:t>
      </w:r>
    </w:p>
    <w:p w14:paraId="744B0541" w14:textId="77777777" w:rsidR="00696E4B" w:rsidRPr="00711AB9" w:rsidRDefault="00696E4B" w:rsidP="00696E4B">
      <w:pPr>
        <w:rPr>
          <w:b/>
          <w:bCs/>
          <w:sz w:val="20"/>
          <w:szCs w:val="20"/>
        </w:rPr>
      </w:pPr>
    </w:p>
    <w:p w14:paraId="7D158B84" w14:textId="77777777" w:rsidR="00696E4B" w:rsidRPr="00711AB9" w:rsidRDefault="00696E4B" w:rsidP="00696E4B">
      <w:pPr>
        <w:pStyle w:val="Prrafodelista"/>
        <w:numPr>
          <w:ilvl w:val="0"/>
          <w:numId w:val="46"/>
        </w:numPr>
        <w:suppressAutoHyphens w:val="0"/>
        <w:autoSpaceDN/>
        <w:spacing w:line="278" w:lineRule="auto"/>
        <w:rPr>
          <w:b/>
          <w:bCs/>
          <w:sz w:val="20"/>
          <w:szCs w:val="20"/>
        </w:rPr>
      </w:pPr>
      <w:r w:rsidRPr="00711AB9">
        <w:rPr>
          <w:rFonts w:ascii="Cambria" w:hAnsi="Cambria"/>
          <w:b/>
          <w:bCs/>
          <w:sz w:val="24"/>
          <w:szCs w:val="20"/>
        </w:rPr>
        <w:t xml:space="preserve">Comunicación Asíncrona (Discord): </w:t>
      </w:r>
      <w:r w:rsidRPr="00711AB9">
        <w:rPr>
          <w:rFonts w:ascii="Cambria" w:hAnsi="Cambria"/>
          <w:sz w:val="24"/>
          <w:szCs w:val="20"/>
        </w:rPr>
        <w:t>Para la comunicación diaria, utilizaremos canales temáticos (#dev-backend, #diseño-ui, #general). Esto reduce el ruido del correo electrónico y permite que las discusiones técnicas queden documentadas y sean fáciles de buscar.</w:t>
      </w:r>
    </w:p>
    <w:p w14:paraId="3E963F5D" w14:textId="77777777" w:rsidR="00696E4B" w:rsidRPr="00711AB9" w:rsidRDefault="00696E4B" w:rsidP="00696E4B">
      <w:pPr>
        <w:pStyle w:val="Prrafodelista"/>
        <w:numPr>
          <w:ilvl w:val="0"/>
          <w:numId w:val="46"/>
        </w:numPr>
        <w:suppressAutoHyphens w:val="0"/>
        <w:autoSpaceDN/>
        <w:spacing w:line="278" w:lineRule="auto"/>
        <w:rPr>
          <w:b/>
          <w:bCs/>
          <w:sz w:val="20"/>
          <w:szCs w:val="20"/>
        </w:rPr>
      </w:pPr>
      <w:r w:rsidRPr="00711AB9">
        <w:rPr>
          <w:rFonts w:ascii="Cambria" w:hAnsi="Cambria"/>
          <w:b/>
          <w:bCs/>
          <w:sz w:val="24"/>
          <w:szCs w:val="20"/>
        </w:rPr>
        <w:t xml:space="preserve">Gestión Documental (GitHub Wiki / Repositorio): </w:t>
      </w:r>
      <w:r w:rsidRPr="00711AB9">
        <w:rPr>
          <w:rFonts w:ascii="Cambria" w:hAnsi="Cambria"/>
          <w:sz w:val="24"/>
          <w:szCs w:val="20"/>
        </w:rPr>
        <w:t>Toda la documentación del proyecto, incluyendo este plan, el SRS y las actas de reuniones, se almacenará en el repositorio compartido, asegurando el control de versiones y que todo el equipo trabaja sobre la última versión aprobada.</w:t>
      </w:r>
    </w:p>
    <w:p w14:paraId="2509A8BB" w14:textId="77777777" w:rsidR="00696E4B" w:rsidRDefault="00696E4B" w:rsidP="00696E4B">
      <w:pPr>
        <w:rPr>
          <w:b/>
          <w:bCs/>
          <w:sz w:val="20"/>
          <w:szCs w:val="20"/>
        </w:rPr>
      </w:pPr>
    </w:p>
    <w:p w14:paraId="7E9ACE85" w14:textId="77777777" w:rsidR="00696E4B" w:rsidRPr="005E4639" w:rsidRDefault="00696E4B" w:rsidP="00696E4B">
      <w:pPr>
        <w:rPr>
          <w:b/>
          <w:bCs/>
          <w:sz w:val="20"/>
          <w:szCs w:val="20"/>
        </w:rPr>
      </w:pPr>
      <w:r w:rsidRPr="005E4639">
        <w:rPr>
          <w:rFonts w:ascii="Cambria" w:hAnsi="Cambria"/>
          <w:b/>
          <w:bCs/>
          <w:color w:val="F4B166"/>
          <w:sz w:val="30"/>
          <w:szCs w:val="20"/>
        </w:rPr>
        <w:t>9.5.3. Reportes y Seguimiento</w:t>
      </w:r>
    </w:p>
    <w:p w14:paraId="13F1B430" w14:textId="77777777" w:rsidR="00696E4B" w:rsidRPr="005E4639" w:rsidRDefault="00696E4B" w:rsidP="00696E4B">
      <w:pPr>
        <w:rPr>
          <w:sz w:val="20"/>
          <w:szCs w:val="20"/>
        </w:rPr>
      </w:pPr>
      <w:r w:rsidRPr="005E4639">
        <w:rPr>
          <w:rFonts w:ascii="Cambria" w:hAnsi="Cambria"/>
          <w:sz w:val="24"/>
          <w:szCs w:val="20"/>
        </w:rPr>
        <w:t xml:space="preserve">Para mantener informados a los inversores </w:t>
      </w:r>
      <w:r>
        <w:rPr>
          <w:rFonts w:ascii="Cambria" w:hAnsi="Cambria"/>
          <w:sz w:val="24"/>
          <w:szCs w:val="20"/>
        </w:rPr>
        <w:t xml:space="preserve">y supervisores </w:t>
      </w:r>
      <w:r w:rsidRPr="005E4639">
        <w:rPr>
          <w:rFonts w:ascii="Cambria" w:hAnsi="Cambria"/>
          <w:sz w:val="24"/>
          <w:szCs w:val="20"/>
        </w:rPr>
        <w:t>sobre la salud del proyecto, generaremos los siguientes reportes:</w:t>
      </w:r>
    </w:p>
    <w:p w14:paraId="3A9A5042" w14:textId="77777777" w:rsidR="00696E4B" w:rsidRPr="005E4639" w:rsidRDefault="00696E4B" w:rsidP="00696E4B">
      <w:pPr>
        <w:numPr>
          <w:ilvl w:val="0"/>
          <w:numId w:val="45"/>
        </w:numPr>
        <w:suppressAutoHyphens w:val="0"/>
        <w:autoSpaceDN/>
        <w:spacing w:line="278" w:lineRule="auto"/>
        <w:rPr>
          <w:sz w:val="20"/>
          <w:szCs w:val="20"/>
        </w:rPr>
      </w:pPr>
      <w:r w:rsidRPr="005E4639">
        <w:rPr>
          <w:rFonts w:ascii="Cambria" w:hAnsi="Cambria"/>
          <w:b/>
          <w:bCs/>
          <w:sz w:val="24"/>
          <w:szCs w:val="20"/>
        </w:rPr>
        <w:t xml:space="preserve">Gráfico de </w:t>
      </w:r>
      <w:proofErr w:type="spellStart"/>
      <w:r w:rsidRPr="005E4639">
        <w:rPr>
          <w:rFonts w:ascii="Cambria" w:hAnsi="Cambria"/>
          <w:b/>
          <w:bCs/>
          <w:sz w:val="24"/>
          <w:szCs w:val="20"/>
        </w:rPr>
        <w:t>Burndown</w:t>
      </w:r>
      <w:proofErr w:type="spellEnd"/>
      <w:r w:rsidRPr="005E4639">
        <w:rPr>
          <w:rFonts w:ascii="Cambria" w:hAnsi="Cambria"/>
          <w:b/>
          <w:bCs/>
          <w:sz w:val="24"/>
          <w:szCs w:val="20"/>
        </w:rPr>
        <w:t>:</w:t>
      </w:r>
      <w:r w:rsidRPr="005E4639">
        <w:rPr>
          <w:rFonts w:ascii="Cambria" w:hAnsi="Cambria"/>
          <w:sz w:val="24"/>
          <w:szCs w:val="20"/>
        </w:rPr>
        <w:t xml:space="preserve"> Un indicador visual que muestra la velocidad de trabajo del equipo y si llegaremos a tiempo a la entrega final. Es nuestra herramienta principal de transparencia.</w:t>
      </w:r>
    </w:p>
    <w:p w14:paraId="4D05BE01" w14:textId="77777777" w:rsidR="00696E4B" w:rsidRPr="005E4639" w:rsidRDefault="00696E4B" w:rsidP="00696E4B">
      <w:pPr>
        <w:numPr>
          <w:ilvl w:val="0"/>
          <w:numId w:val="45"/>
        </w:numPr>
        <w:suppressAutoHyphens w:val="0"/>
        <w:autoSpaceDN/>
        <w:spacing w:line="278" w:lineRule="auto"/>
        <w:rPr>
          <w:sz w:val="20"/>
          <w:szCs w:val="20"/>
        </w:rPr>
      </w:pPr>
      <w:r w:rsidRPr="005E4639">
        <w:rPr>
          <w:rFonts w:ascii="Cambria" w:hAnsi="Cambria"/>
          <w:b/>
          <w:bCs/>
          <w:sz w:val="24"/>
          <w:szCs w:val="20"/>
        </w:rPr>
        <w:t>Informe de Estado del Sprint:</w:t>
      </w:r>
      <w:r w:rsidRPr="005E4639">
        <w:rPr>
          <w:rFonts w:ascii="Cambria" w:hAnsi="Cambria"/>
          <w:sz w:val="24"/>
          <w:szCs w:val="20"/>
        </w:rPr>
        <w:t xml:space="preserve"> Un resumen quincenal que incluye:</w:t>
      </w:r>
    </w:p>
    <w:p w14:paraId="705717E2" w14:textId="77777777" w:rsidR="00696E4B" w:rsidRPr="005E4639" w:rsidRDefault="00696E4B" w:rsidP="00696E4B">
      <w:pPr>
        <w:numPr>
          <w:ilvl w:val="1"/>
          <w:numId w:val="45"/>
        </w:numPr>
        <w:suppressAutoHyphens w:val="0"/>
        <w:autoSpaceDN/>
        <w:spacing w:line="278" w:lineRule="auto"/>
        <w:rPr>
          <w:sz w:val="20"/>
          <w:szCs w:val="20"/>
        </w:rPr>
      </w:pPr>
      <w:r w:rsidRPr="005E4639">
        <w:rPr>
          <w:rFonts w:ascii="Cambria" w:hAnsi="Cambria"/>
          <w:sz w:val="24"/>
          <w:szCs w:val="20"/>
        </w:rPr>
        <w:t>Funcionalidades completadas (Entregables).</w:t>
      </w:r>
    </w:p>
    <w:p w14:paraId="583C2C0A" w14:textId="77777777" w:rsidR="00696E4B" w:rsidRPr="005E4639" w:rsidRDefault="00696E4B" w:rsidP="00696E4B">
      <w:pPr>
        <w:numPr>
          <w:ilvl w:val="1"/>
          <w:numId w:val="45"/>
        </w:numPr>
        <w:suppressAutoHyphens w:val="0"/>
        <w:autoSpaceDN/>
        <w:spacing w:line="278" w:lineRule="auto"/>
        <w:rPr>
          <w:sz w:val="20"/>
          <w:szCs w:val="20"/>
        </w:rPr>
      </w:pPr>
      <w:r w:rsidRPr="005E4639">
        <w:rPr>
          <w:rFonts w:ascii="Cambria" w:hAnsi="Cambria"/>
          <w:sz w:val="24"/>
          <w:szCs w:val="20"/>
        </w:rPr>
        <w:t>Estado de los Riesgos Críticos (del plan RSGR).</w:t>
      </w:r>
    </w:p>
    <w:p w14:paraId="17726E0D" w14:textId="77777777" w:rsidR="00696E4B" w:rsidRPr="005E4639" w:rsidRDefault="00696E4B" w:rsidP="00696E4B">
      <w:pPr>
        <w:numPr>
          <w:ilvl w:val="1"/>
          <w:numId w:val="45"/>
        </w:numPr>
        <w:suppressAutoHyphens w:val="0"/>
        <w:autoSpaceDN/>
        <w:spacing w:line="278" w:lineRule="auto"/>
        <w:rPr>
          <w:sz w:val="20"/>
          <w:szCs w:val="20"/>
        </w:rPr>
      </w:pPr>
      <w:r w:rsidRPr="005E4639">
        <w:rPr>
          <w:rFonts w:ascii="Cambria" w:hAnsi="Cambria"/>
          <w:sz w:val="24"/>
          <w:szCs w:val="20"/>
        </w:rPr>
        <w:t>Desviaciones en el cronograma y acciones correctoras tomadas.</w:t>
      </w:r>
    </w:p>
    <w:p w14:paraId="1BF4AA36" w14:textId="77777777" w:rsidR="00696E4B" w:rsidRPr="005E4639" w:rsidRDefault="00696E4B" w:rsidP="00696E4B">
      <w:pPr>
        <w:rPr>
          <w:sz w:val="20"/>
          <w:szCs w:val="20"/>
        </w:rPr>
      </w:pPr>
    </w:p>
    <w:p w14:paraId="29D8F3E2" w14:textId="77777777" w:rsidR="00696E4B" w:rsidRDefault="00696E4B">
      <w:pPr>
        <w:rPr>
          <w:b/>
          <w:bCs/>
        </w:rPr>
      </w:pPr>
    </w:p>
    <w:p w14:paraId="46B56D2C" w14:textId="77777777" w:rsidR="00696E4B" w:rsidRDefault="00696E4B">
      <w:pPr>
        <w:rPr>
          <w:b/>
          <w:bCs/>
        </w:rPr>
      </w:pPr>
    </w:p>
    <w:p w14:paraId="1AE009FE" w14:textId="77777777" w:rsidR="00696E4B" w:rsidRDefault="00696E4B">
      <w:pPr>
        <w:rPr>
          <w:b/>
          <w:bCs/>
        </w:rPr>
      </w:pPr>
    </w:p>
    <w:p w14:paraId="40CFF49E" w14:textId="77777777" w:rsidR="00696E4B" w:rsidRDefault="00696E4B">
      <w:pPr>
        <w:rPr>
          <w:b/>
          <w:bCs/>
        </w:rPr>
      </w:pPr>
    </w:p>
    <w:p w14:paraId="568B1A77" w14:textId="77777777" w:rsidR="00696E4B" w:rsidRDefault="00696E4B">
      <w:pPr>
        <w:rPr>
          <w:b/>
          <w:bCs/>
        </w:rPr>
      </w:pPr>
    </w:p>
    <w:p w14:paraId="100590CA" w14:textId="77777777" w:rsidR="00696E4B" w:rsidRDefault="00696E4B">
      <w:pPr>
        <w:rPr>
          <w:b/>
          <w:bCs/>
        </w:rPr>
      </w:pPr>
    </w:p>
    <w:p w14:paraId="7C44BAB3" w14:textId="77777777" w:rsidR="00696E4B" w:rsidRDefault="00696E4B">
      <w:pPr>
        <w:rPr>
          <w:b/>
          <w:bCs/>
        </w:rPr>
      </w:pPr>
    </w:p>
    <w:p w14:paraId="7701FBEF" w14:textId="77777777" w:rsidR="00696E4B" w:rsidRDefault="00696E4B">
      <w:pPr>
        <w:rPr>
          <w:b/>
          <w:bCs/>
        </w:rPr>
      </w:pPr>
    </w:p>
    <w:p w14:paraId="653CEED7" w14:textId="77777777" w:rsidR="00696E4B" w:rsidRDefault="00696E4B">
      <w:pPr>
        <w:rPr>
          <w:b/>
          <w:bCs/>
        </w:rPr>
      </w:pPr>
    </w:p>
    <w:p w14:paraId="3AED03AD" w14:textId="77777777" w:rsidR="00696E4B" w:rsidRDefault="00696E4B">
      <w:pPr>
        <w:rPr>
          <w:b/>
          <w:bCs/>
        </w:rPr>
      </w:pPr>
    </w:p>
    <w:p w14:paraId="327462B4" w14:textId="77777777" w:rsidR="00696E4B" w:rsidRDefault="00696E4B">
      <w:pPr>
        <w:rPr>
          <w:b/>
          <w:bCs/>
        </w:rPr>
      </w:pPr>
    </w:p>
    <w:p w14:paraId="0583F12F" w14:textId="77777777" w:rsidR="00696E4B" w:rsidRDefault="00696E4B">
      <w:pPr>
        <w:rPr>
          <w:b/>
          <w:bCs/>
        </w:rPr>
      </w:pPr>
    </w:p>
    <w:p w14:paraId="6C8B6BF1" w14:textId="77777777" w:rsidR="00696E4B" w:rsidRDefault="00696E4B">
      <w:pPr>
        <w:rPr>
          <w:b/>
          <w:bCs/>
        </w:rPr>
      </w:pPr>
    </w:p>
    <w:p w14:paraId="430A46C2" w14:textId="77777777" w:rsidR="00696E4B" w:rsidRDefault="00696E4B">
      <w:pPr>
        <w:rPr>
          <w:b/>
          <w:bCs/>
        </w:rPr>
      </w:pPr>
    </w:p>
    <w:p w14:paraId="22C1E221" w14:textId="77777777" w:rsidR="00696E4B" w:rsidRDefault="00696E4B">
      <w:pPr>
        <w:rPr>
          <w:b/>
          <w:bCs/>
        </w:rPr>
      </w:pPr>
    </w:p>
    <w:p w14:paraId="1DA3ACAD" w14:textId="77777777" w:rsidR="00696E4B" w:rsidRDefault="00696E4B">
      <w:pPr>
        <w:rPr>
          <w:b/>
          <w:bCs/>
        </w:rPr>
      </w:pPr>
    </w:p>
    <w:p w14:paraId="2775D5C1" w14:textId="77777777" w:rsidR="00696E4B" w:rsidRDefault="00696E4B">
      <w:pPr>
        <w:rPr>
          <w:b/>
          <w:bCs/>
        </w:rPr>
      </w:pPr>
    </w:p>
    <w:p w14:paraId="0A4D69F2" w14:textId="77777777" w:rsidR="00696E4B" w:rsidRDefault="00696E4B">
      <w:pPr>
        <w:rPr>
          <w:b/>
          <w:bCs/>
        </w:rPr>
      </w:pPr>
    </w:p>
    <w:p w14:paraId="374ADAC9" w14:textId="77777777" w:rsidR="00696E4B" w:rsidRDefault="00696E4B" w:rsidP="00696E4B">
      <w:pPr>
        <w:pStyle w:val="Textbody"/>
      </w:pPr>
      <w:r>
        <w:rPr>
          <w:rStyle w:val="StrongEmphasis"/>
          <w:rFonts w:ascii="Cambria" w:hAnsi="Cambria"/>
          <w:sz w:val="24"/>
          <w:szCs w:val="40"/>
        </w:rPr>
        <w:lastRenderedPageBreak/>
        <w:t>Plan de Pruebas</w:t>
      </w:r>
    </w:p>
    <w:p w14:paraId="4DB820E5" w14:textId="77777777" w:rsidR="00696E4B" w:rsidRDefault="00696E4B" w:rsidP="00696E4B">
      <w:pPr>
        <w:pStyle w:val="Ttulo2"/>
        <w:spacing w:before="0" w:after="140"/>
      </w:pPr>
      <w:r>
        <w:rPr>
          <w:rStyle w:val="StrongEmphasis"/>
          <w:rFonts w:ascii="Jumble" w:hAnsi="Jumble"/>
          <w:b/>
          <w:color w:val="6FD96F"/>
          <w:sz w:val="40"/>
          <w:u w:val="single"/>
        </w:rPr>
        <w:t>1. Introducción</w:t>
      </w:r>
    </w:p>
    <w:p w14:paraId="2BD2BCCC" w14:textId="77777777" w:rsidR="00696E4B" w:rsidRDefault="00696E4B" w:rsidP="00696E4B">
      <w:pPr>
        <w:pStyle w:val="Textbody"/>
      </w:pPr>
      <w:r>
        <w:rPr>
          <w:rFonts w:ascii="Cambria" w:hAnsi="Cambria"/>
          <w:sz w:val="24"/>
        </w:rPr>
        <w:t xml:space="preserve">El presente </w:t>
      </w:r>
      <w:r>
        <w:rPr>
          <w:rStyle w:val="nfasis"/>
          <w:rFonts w:ascii="Cambria" w:hAnsi="Cambria"/>
          <w:sz w:val="24"/>
        </w:rPr>
        <w:t>Plan de Pruebas</w:t>
      </w:r>
      <w:r>
        <w:rPr>
          <w:rFonts w:ascii="Cambria" w:hAnsi="Cambria"/>
          <w:sz w:val="24"/>
        </w:rPr>
        <w:t xml:space="preserve"> define la estrategia, alcance, responsabilidades, actividades, herramientas, criterios de aceptación y metodología de validación del </w:t>
      </w:r>
      <w:r>
        <w:rPr>
          <w:rStyle w:val="StrongEmphasis"/>
          <w:rFonts w:ascii="Cambria" w:hAnsi="Cambria"/>
          <w:sz w:val="24"/>
        </w:rPr>
        <w:t>Sistema Predictivo de Mus</w:t>
      </w:r>
      <w:r>
        <w:rPr>
          <w:rFonts w:ascii="Cambria" w:hAnsi="Cambria"/>
          <w:sz w:val="24"/>
        </w:rPr>
        <w:t>, cuyo principal objetivo es analizar una mano de cartas y generar una recomendación óptima de jugada basándose en un modelo predictivo entrenado con datos históricos de partidas.</w:t>
      </w:r>
    </w:p>
    <w:p w14:paraId="4EA19C26" w14:textId="77777777" w:rsidR="00696E4B" w:rsidRDefault="00696E4B" w:rsidP="00696E4B">
      <w:pPr>
        <w:pStyle w:val="Textbody"/>
        <w:rPr>
          <w:rFonts w:ascii="Times New Roman" w:hAnsi="Times New Roman"/>
        </w:rPr>
      </w:pPr>
      <w:r>
        <w:rPr>
          <w:rFonts w:ascii="Cambria" w:hAnsi="Cambria"/>
          <w:sz w:val="24"/>
        </w:rPr>
        <w:t>El propósito de este plan es garantizar que el sistema cumpla con los requisitos funcionales y no funcionales establecidos, asegurando la fiabilidad, robustez, mantenibilidad y precisión del software.</w:t>
      </w:r>
    </w:p>
    <w:p w14:paraId="28F046EE" w14:textId="77777777" w:rsidR="00696E4B" w:rsidRDefault="00696E4B" w:rsidP="00696E4B">
      <w:pPr>
        <w:pStyle w:val="HorizontalLine"/>
        <w:spacing w:after="140" w:line="276" w:lineRule="auto"/>
        <w:rPr>
          <w:rFonts w:ascii="Times New Roman" w:hAnsi="Times New Roman"/>
        </w:rPr>
      </w:pPr>
    </w:p>
    <w:p w14:paraId="24DDEC3C" w14:textId="77777777" w:rsidR="00696E4B" w:rsidRDefault="00696E4B" w:rsidP="00696E4B">
      <w:pPr>
        <w:pStyle w:val="Ttulo1"/>
        <w:spacing w:before="0" w:after="140"/>
      </w:pPr>
      <w:r>
        <w:rPr>
          <w:rStyle w:val="StrongEmphasis"/>
          <w:rFonts w:ascii="Jumble" w:hAnsi="Jumble"/>
          <w:b/>
          <w:color w:val="6FD96F"/>
          <w:sz w:val="40"/>
          <w:u w:val="single"/>
        </w:rPr>
        <w:t>2. Tipos de Pruebas</w:t>
      </w:r>
    </w:p>
    <w:p w14:paraId="70BC701E" w14:textId="77777777" w:rsidR="00696E4B" w:rsidRDefault="00696E4B" w:rsidP="00696E4B">
      <w:pPr>
        <w:pStyle w:val="Textbody"/>
        <w:rPr>
          <w:rFonts w:ascii="Times New Roman" w:hAnsi="Times New Roman"/>
        </w:rPr>
      </w:pPr>
      <w:r>
        <w:rPr>
          <w:rFonts w:ascii="Cambria" w:hAnsi="Cambria"/>
          <w:sz w:val="24"/>
        </w:rPr>
        <w:t>Este plan adopta un enfoque incremental y sistemático, estructurado en las siguientes categorías fundamentales:</w:t>
      </w:r>
    </w:p>
    <w:p w14:paraId="08262331" w14:textId="77777777" w:rsidR="00696E4B" w:rsidRDefault="00696E4B" w:rsidP="00696E4B">
      <w:pPr>
        <w:pStyle w:val="HorizontalLine"/>
        <w:spacing w:after="140" w:line="276" w:lineRule="auto"/>
        <w:rPr>
          <w:rFonts w:ascii="Times New Roman" w:hAnsi="Times New Roman"/>
        </w:rPr>
      </w:pPr>
    </w:p>
    <w:p w14:paraId="3A20BEAE" w14:textId="77777777" w:rsidR="00696E4B" w:rsidRDefault="00696E4B" w:rsidP="00696E4B">
      <w:pPr>
        <w:pStyle w:val="Ttulo2"/>
        <w:spacing w:before="0" w:after="140"/>
      </w:pPr>
      <w:r>
        <w:rPr>
          <w:rStyle w:val="StrongEmphasis"/>
          <w:rFonts w:ascii="Cambria" w:hAnsi="Cambria"/>
          <w:color w:val="F4B166"/>
          <w:sz w:val="30"/>
        </w:rPr>
        <w:t>2.1 Pruebas Unitarias</w:t>
      </w:r>
    </w:p>
    <w:p w14:paraId="153FF5AD" w14:textId="77777777" w:rsidR="00696E4B" w:rsidRDefault="00696E4B" w:rsidP="00696E4B">
      <w:pPr>
        <w:pStyle w:val="Ttulo3"/>
        <w:spacing w:before="0" w:after="140"/>
      </w:pPr>
      <w:r>
        <w:rPr>
          <w:rStyle w:val="StrongEmphasis"/>
          <w:rFonts w:ascii="Cambria" w:hAnsi="Cambria"/>
          <w:sz w:val="24"/>
        </w:rPr>
        <w:t>Objetivo</w:t>
      </w:r>
    </w:p>
    <w:p w14:paraId="51C0A6DE" w14:textId="77777777" w:rsidR="00696E4B" w:rsidRDefault="00696E4B" w:rsidP="00696E4B">
      <w:pPr>
        <w:pStyle w:val="Textbody"/>
        <w:rPr>
          <w:rFonts w:ascii="Times New Roman" w:hAnsi="Times New Roman"/>
        </w:rPr>
      </w:pPr>
      <w:r>
        <w:rPr>
          <w:rFonts w:ascii="Cambria" w:hAnsi="Cambria"/>
          <w:sz w:val="24"/>
        </w:rPr>
        <w:t>Verificar el correcto funcionamiento individual de cada módulo, función o método del sistema de forma aislada.</w:t>
      </w:r>
    </w:p>
    <w:p w14:paraId="66CE7541" w14:textId="77777777" w:rsidR="00696E4B" w:rsidRDefault="00696E4B" w:rsidP="00696E4B">
      <w:pPr>
        <w:pStyle w:val="Ttulo3"/>
        <w:spacing w:before="0" w:after="140"/>
      </w:pPr>
      <w:proofErr w:type="gramStart"/>
      <w:r>
        <w:rPr>
          <w:rStyle w:val="StrongEmphasis"/>
          <w:rFonts w:ascii="Cambria" w:hAnsi="Cambria"/>
          <w:sz w:val="24"/>
        </w:rPr>
        <w:t>Elementos a evaluar</w:t>
      </w:r>
      <w:proofErr w:type="gramEnd"/>
    </w:p>
    <w:p w14:paraId="197519F4" w14:textId="77777777" w:rsidR="00696E4B" w:rsidRDefault="00696E4B" w:rsidP="00696E4B">
      <w:pPr>
        <w:pStyle w:val="Textbody"/>
        <w:numPr>
          <w:ilvl w:val="0"/>
          <w:numId w:val="47"/>
        </w:numPr>
      </w:pPr>
      <w:r>
        <w:rPr>
          <w:rStyle w:val="StrongEmphasis"/>
          <w:rFonts w:ascii="Cambria" w:hAnsi="Cambria"/>
          <w:sz w:val="24"/>
        </w:rPr>
        <w:t>Preprocesamiento de datos</w:t>
      </w:r>
    </w:p>
    <w:p w14:paraId="3C71693A" w14:textId="77777777" w:rsidR="00696E4B" w:rsidRDefault="00696E4B" w:rsidP="00696E4B">
      <w:pPr>
        <w:pStyle w:val="Textbody"/>
        <w:numPr>
          <w:ilvl w:val="1"/>
          <w:numId w:val="47"/>
        </w:numPr>
        <w:rPr>
          <w:rFonts w:ascii="Times New Roman" w:hAnsi="Times New Roman"/>
        </w:rPr>
      </w:pPr>
      <w:r>
        <w:rPr>
          <w:rFonts w:ascii="Cambria" w:hAnsi="Cambria"/>
          <w:sz w:val="24"/>
        </w:rPr>
        <w:t>Funciones de limpieza y transformación de datos (</w:t>
      </w:r>
      <w:proofErr w:type="spellStart"/>
      <w:r>
        <w:rPr>
          <w:rFonts w:ascii="Cambria" w:hAnsi="Cambria"/>
          <w:sz w:val="24"/>
        </w:rPr>
        <w:t>handling</w:t>
      </w:r>
      <w:proofErr w:type="spellEnd"/>
      <w:r>
        <w:rPr>
          <w:rFonts w:ascii="Cambria" w:hAnsi="Cambria"/>
          <w:sz w:val="24"/>
        </w:rPr>
        <w:t xml:space="preserve"> de </w:t>
      </w:r>
      <w:proofErr w:type="spellStart"/>
      <w:r>
        <w:rPr>
          <w:rFonts w:ascii="Cambria" w:hAnsi="Cambria"/>
          <w:sz w:val="24"/>
        </w:rPr>
        <w:t>NaN</w:t>
      </w:r>
      <w:proofErr w:type="spellEnd"/>
      <w:r>
        <w:rPr>
          <w:rFonts w:ascii="Cambria" w:hAnsi="Cambria"/>
          <w:sz w:val="24"/>
        </w:rPr>
        <w:t xml:space="preserve">, </w:t>
      </w:r>
      <w:proofErr w:type="spellStart"/>
      <w:r>
        <w:rPr>
          <w:rFonts w:ascii="Cambria" w:hAnsi="Cambria"/>
          <w:sz w:val="24"/>
        </w:rPr>
        <w:t>encoding</w:t>
      </w:r>
      <w:proofErr w:type="spellEnd"/>
      <w:r>
        <w:rPr>
          <w:rFonts w:ascii="Cambria" w:hAnsi="Cambria"/>
          <w:sz w:val="24"/>
        </w:rPr>
        <w:t>, normalización, detección de valores atípicos).</w:t>
      </w:r>
    </w:p>
    <w:p w14:paraId="65DEA9C3" w14:textId="77777777" w:rsidR="00696E4B" w:rsidRDefault="00696E4B" w:rsidP="00696E4B">
      <w:pPr>
        <w:pStyle w:val="Textbody"/>
        <w:numPr>
          <w:ilvl w:val="1"/>
          <w:numId w:val="47"/>
        </w:numPr>
        <w:rPr>
          <w:rFonts w:ascii="Times New Roman" w:hAnsi="Times New Roman"/>
        </w:rPr>
      </w:pPr>
      <w:r>
        <w:rPr>
          <w:rFonts w:ascii="Cambria" w:hAnsi="Cambria"/>
          <w:sz w:val="24"/>
        </w:rPr>
        <w:t xml:space="preserve">Verificación del correcto </w:t>
      </w:r>
      <w:proofErr w:type="spellStart"/>
      <w:r>
        <w:rPr>
          <w:rFonts w:ascii="Cambria" w:hAnsi="Cambria"/>
          <w:sz w:val="24"/>
        </w:rPr>
        <w:t>parsing</w:t>
      </w:r>
      <w:proofErr w:type="spellEnd"/>
      <w:r>
        <w:rPr>
          <w:rFonts w:ascii="Cambria" w:hAnsi="Cambria"/>
          <w:sz w:val="24"/>
        </w:rPr>
        <w:t xml:space="preserve"> de cartas y jugadas.</w:t>
      </w:r>
    </w:p>
    <w:p w14:paraId="2A2399EC" w14:textId="77777777" w:rsidR="00696E4B" w:rsidRDefault="00696E4B" w:rsidP="00696E4B">
      <w:pPr>
        <w:pStyle w:val="Textbody"/>
        <w:numPr>
          <w:ilvl w:val="0"/>
          <w:numId w:val="47"/>
        </w:numPr>
      </w:pPr>
      <w:r>
        <w:rPr>
          <w:rStyle w:val="StrongEmphasis"/>
          <w:rFonts w:ascii="Cambria" w:hAnsi="Cambria"/>
          <w:sz w:val="24"/>
        </w:rPr>
        <w:t>Cálculo de características (“</w:t>
      </w:r>
      <w:proofErr w:type="spellStart"/>
      <w:r>
        <w:rPr>
          <w:rStyle w:val="StrongEmphasis"/>
          <w:rFonts w:ascii="Cambria" w:hAnsi="Cambria"/>
          <w:sz w:val="24"/>
        </w:rPr>
        <w:t>features</w:t>
      </w:r>
      <w:proofErr w:type="spellEnd"/>
      <w:r>
        <w:rPr>
          <w:rStyle w:val="StrongEmphasis"/>
          <w:rFonts w:ascii="Cambria" w:hAnsi="Cambria"/>
          <w:sz w:val="24"/>
        </w:rPr>
        <w:t>”)</w:t>
      </w:r>
    </w:p>
    <w:p w14:paraId="32D4C4C8" w14:textId="77777777" w:rsidR="00696E4B" w:rsidRDefault="00696E4B" w:rsidP="00696E4B">
      <w:pPr>
        <w:pStyle w:val="Textbody"/>
        <w:numPr>
          <w:ilvl w:val="1"/>
          <w:numId w:val="47"/>
        </w:numPr>
        <w:rPr>
          <w:rFonts w:ascii="Times New Roman" w:hAnsi="Times New Roman"/>
        </w:rPr>
      </w:pPr>
      <w:r>
        <w:rPr>
          <w:rFonts w:ascii="Cambria" w:hAnsi="Cambria"/>
          <w:sz w:val="24"/>
        </w:rPr>
        <w:t>Generación de indicadores estadísticos de manos de Mus.</w:t>
      </w:r>
    </w:p>
    <w:p w14:paraId="278E0287" w14:textId="77777777" w:rsidR="00696E4B" w:rsidRDefault="00696E4B" w:rsidP="00696E4B">
      <w:pPr>
        <w:pStyle w:val="Textbody"/>
        <w:numPr>
          <w:ilvl w:val="1"/>
          <w:numId w:val="47"/>
        </w:numPr>
        <w:rPr>
          <w:rFonts w:ascii="Times New Roman" w:hAnsi="Times New Roman"/>
        </w:rPr>
      </w:pPr>
      <w:r>
        <w:rPr>
          <w:rFonts w:ascii="Cambria" w:hAnsi="Cambria"/>
          <w:sz w:val="24"/>
        </w:rPr>
        <w:t>Funciones de evaluación de probabilidades previas (probabilidad de tener pares, juego, etc.).</w:t>
      </w:r>
    </w:p>
    <w:p w14:paraId="0E03AEAB" w14:textId="77777777" w:rsidR="00696E4B" w:rsidRDefault="00696E4B" w:rsidP="00696E4B">
      <w:pPr>
        <w:pStyle w:val="Textbody"/>
        <w:numPr>
          <w:ilvl w:val="0"/>
          <w:numId w:val="47"/>
        </w:numPr>
      </w:pPr>
      <w:r>
        <w:rPr>
          <w:rStyle w:val="StrongEmphasis"/>
          <w:rFonts w:ascii="Cambria" w:hAnsi="Cambria"/>
          <w:sz w:val="24"/>
        </w:rPr>
        <w:t>Modelo predictivo</w:t>
      </w:r>
    </w:p>
    <w:p w14:paraId="3E507D62" w14:textId="77777777" w:rsidR="00696E4B" w:rsidRDefault="00696E4B" w:rsidP="00696E4B">
      <w:pPr>
        <w:pStyle w:val="Textbody"/>
        <w:numPr>
          <w:ilvl w:val="1"/>
          <w:numId w:val="47"/>
        </w:numPr>
        <w:rPr>
          <w:rFonts w:ascii="Times New Roman" w:hAnsi="Times New Roman"/>
        </w:rPr>
      </w:pPr>
      <w:r>
        <w:rPr>
          <w:rFonts w:ascii="Cambria" w:hAnsi="Cambria"/>
          <w:sz w:val="24"/>
        </w:rPr>
        <w:t>Cálculo de predicciones.</w:t>
      </w:r>
    </w:p>
    <w:p w14:paraId="30E6F956" w14:textId="77777777" w:rsidR="00696E4B" w:rsidRDefault="00696E4B" w:rsidP="00696E4B">
      <w:pPr>
        <w:pStyle w:val="Textbody"/>
        <w:numPr>
          <w:ilvl w:val="1"/>
          <w:numId w:val="47"/>
        </w:numPr>
        <w:rPr>
          <w:rFonts w:ascii="Times New Roman" w:hAnsi="Times New Roman"/>
        </w:rPr>
      </w:pPr>
      <w:r>
        <w:rPr>
          <w:rFonts w:ascii="Cambria" w:hAnsi="Cambria"/>
          <w:sz w:val="24"/>
        </w:rPr>
        <w:t>Carga correcta del modelo entrenado.</w:t>
      </w:r>
    </w:p>
    <w:p w14:paraId="27F81ED4" w14:textId="77777777" w:rsidR="00696E4B" w:rsidRDefault="00696E4B" w:rsidP="00696E4B">
      <w:pPr>
        <w:pStyle w:val="Textbody"/>
        <w:numPr>
          <w:ilvl w:val="1"/>
          <w:numId w:val="47"/>
        </w:numPr>
        <w:rPr>
          <w:rFonts w:ascii="Times New Roman" w:hAnsi="Times New Roman"/>
        </w:rPr>
      </w:pPr>
      <w:r>
        <w:rPr>
          <w:rFonts w:ascii="Cambria" w:hAnsi="Cambria"/>
          <w:sz w:val="24"/>
        </w:rPr>
        <w:t>Comprobación de que el modelo produce outputs dentro del dominio permitido.</w:t>
      </w:r>
    </w:p>
    <w:p w14:paraId="74C36289" w14:textId="77777777" w:rsidR="00696E4B" w:rsidRDefault="00696E4B" w:rsidP="00696E4B">
      <w:pPr>
        <w:pStyle w:val="Textbody"/>
        <w:numPr>
          <w:ilvl w:val="0"/>
          <w:numId w:val="47"/>
        </w:numPr>
      </w:pPr>
      <w:r>
        <w:rPr>
          <w:rStyle w:val="StrongEmphasis"/>
          <w:rFonts w:ascii="Cambria" w:hAnsi="Cambria"/>
          <w:sz w:val="24"/>
        </w:rPr>
        <w:lastRenderedPageBreak/>
        <w:t>Motor de reglas del Mus</w:t>
      </w:r>
    </w:p>
    <w:p w14:paraId="06A81277" w14:textId="77777777" w:rsidR="00696E4B" w:rsidRDefault="00696E4B" w:rsidP="00696E4B">
      <w:pPr>
        <w:pStyle w:val="Textbody"/>
        <w:numPr>
          <w:ilvl w:val="1"/>
          <w:numId w:val="47"/>
        </w:numPr>
        <w:rPr>
          <w:rFonts w:ascii="Times New Roman" w:hAnsi="Times New Roman"/>
        </w:rPr>
      </w:pPr>
      <w:r>
        <w:rPr>
          <w:rFonts w:ascii="Cambria" w:hAnsi="Cambria"/>
          <w:sz w:val="24"/>
        </w:rPr>
        <w:t>Comprobación de reglas condicionadas (grande, chica, pares, juego).</w:t>
      </w:r>
    </w:p>
    <w:p w14:paraId="78D919E5" w14:textId="77777777" w:rsidR="00696E4B" w:rsidRDefault="00696E4B" w:rsidP="00696E4B">
      <w:pPr>
        <w:pStyle w:val="Textbody"/>
        <w:numPr>
          <w:ilvl w:val="1"/>
          <w:numId w:val="47"/>
        </w:numPr>
        <w:rPr>
          <w:rFonts w:ascii="Times New Roman" w:hAnsi="Times New Roman"/>
        </w:rPr>
      </w:pPr>
      <w:r>
        <w:rPr>
          <w:rFonts w:ascii="Cambria" w:hAnsi="Cambria"/>
          <w:sz w:val="24"/>
        </w:rPr>
        <w:t>Consistencia de resultados lógicos.</w:t>
      </w:r>
    </w:p>
    <w:p w14:paraId="3BC36F03" w14:textId="77777777" w:rsidR="00696E4B" w:rsidRDefault="00696E4B" w:rsidP="00696E4B">
      <w:pPr>
        <w:pStyle w:val="Textbody"/>
        <w:numPr>
          <w:ilvl w:val="0"/>
          <w:numId w:val="47"/>
        </w:numPr>
      </w:pPr>
      <w:r>
        <w:rPr>
          <w:rStyle w:val="StrongEmphasis"/>
          <w:rFonts w:ascii="Cambria" w:hAnsi="Cambria"/>
          <w:sz w:val="24"/>
        </w:rPr>
        <w:t xml:space="preserve">API / </w:t>
      </w:r>
      <w:proofErr w:type="spellStart"/>
      <w:r>
        <w:rPr>
          <w:rStyle w:val="StrongEmphasis"/>
          <w:rFonts w:ascii="Cambria" w:hAnsi="Cambria"/>
          <w:sz w:val="24"/>
        </w:rPr>
        <w:t>Backend</w:t>
      </w:r>
      <w:proofErr w:type="spellEnd"/>
    </w:p>
    <w:p w14:paraId="538693A4" w14:textId="77777777" w:rsidR="00696E4B" w:rsidRDefault="00696E4B" w:rsidP="00696E4B">
      <w:pPr>
        <w:pStyle w:val="Textbody"/>
        <w:numPr>
          <w:ilvl w:val="1"/>
          <w:numId w:val="47"/>
        </w:numPr>
        <w:rPr>
          <w:rFonts w:ascii="Times New Roman" w:hAnsi="Times New Roman"/>
        </w:rPr>
      </w:pPr>
      <w:proofErr w:type="spellStart"/>
      <w:r>
        <w:rPr>
          <w:rFonts w:ascii="Cambria" w:hAnsi="Cambria"/>
          <w:sz w:val="24"/>
        </w:rPr>
        <w:t>Endpoints</w:t>
      </w:r>
      <w:proofErr w:type="spellEnd"/>
      <w:r>
        <w:rPr>
          <w:rFonts w:ascii="Cambria" w:hAnsi="Cambria"/>
          <w:sz w:val="24"/>
        </w:rPr>
        <w:t xml:space="preserve"> independientes.</w:t>
      </w:r>
    </w:p>
    <w:p w14:paraId="6CDAD457" w14:textId="77777777" w:rsidR="00696E4B" w:rsidRDefault="00696E4B" w:rsidP="00696E4B">
      <w:pPr>
        <w:pStyle w:val="Textbody"/>
        <w:numPr>
          <w:ilvl w:val="1"/>
          <w:numId w:val="47"/>
        </w:numPr>
        <w:rPr>
          <w:rFonts w:ascii="Times New Roman" w:hAnsi="Times New Roman"/>
        </w:rPr>
      </w:pPr>
      <w:r>
        <w:rPr>
          <w:rFonts w:ascii="Cambria" w:hAnsi="Cambria"/>
          <w:sz w:val="24"/>
        </w:rPr>
        <w:t>Validación de formatos de entrada y salida.</w:t>
      </w:r>
    </w:p>
    <w:p w14:paraId="2210FEAD" w14:textId="77777777" w:rsidR="00696E4B" w:rsidRDefault="00696E4B" w:rsidP="00696E4B">
      <w:pPr>
        <w:pStyle w:val="Ttulo3"/>
        <w:spacing w:before="0" w:after="140"/>
      </w:pPr>
      <w:r>
        <w:rPr>
          <w:rStyle w:val="StrongEmphasis"/>
          <w:rFonts w:ascii="Cambria" w:hAnsi="Cambria"/>
          <w:sz w:val="24"/>
        </w:rPr>
        <w:t>Criterios de éxito</w:t>
      </w:r>
    </w:p>
    <w:p w14:paraId="0106EA13" w14:textId="77777777" w:rsidR="00696E4B" w:rsidRDefault="00696E4B" w:rsidP="00696E4B">
      <w:pPr>
        <w:pStyle w:val="Textbody"/>
        <w:numPr>
          <w:ilvl w:val="0"/>
          <w:numId w:val="48"/>
        </w:numPr>
        <w:rPr>
          <w:rFonts w:ascii="Times New Roman" w:hAnsi="Times New Roman"/>
        </w:rPr>
      </w:pPr>
      <w:r>
        <w:rPr>
          <w:rFonts w:ascii="Cambria" w:hAnsi="Cambria"/>
          <w:sz w:val="24"/>
        </w:rPr>
        <w:t xml:space="preserve">El 100% de los </w:t>
      </w:r>
      <w:proofErr w:type="spellStart"/>
      <w:r>
        <w:rPr>
          <w:rFonts w:ascii="Cambria" w:hAnsi="Cambria"/>
          <w:sz w:val="24"/>
        </w:rPr>
        <w:t>tests</w:t>
      </w:r>
      <w:proofErr w:type="spellEnd"/>
      <w:r>
        <w:rPr>
          <w:rFonts w:ascii="Cambria" w:hAnsi="Cambria"/>
          <w:sz w:val="24"/>
        </w:rPr>
        <w:t xml:space="preserve"> unitarios deben ejecutarse sin errores.</w:t>
      </w:r>
    </w:p>
    <w:p w14:paraId="014E895D" w14:textId="77777777" w:rsidR="00696E4B" w:rsidRDefault="00696E4B" w:rsidP="00696E4B">
      <w:pPr>
        <w:pStyle w:val="Textbody"/>
        <w:numPr>
          <w:ilvl w:val="0"/>
          <w:numId w:val="48"/>
        </w:numPr>
      </w:pPr>
      <w:r>
        <w:rPr>
          <w:rFonts w:ascii="Cambria" w:hAnsi="Cambria"/>
          <w:sz w:val="24"/>
        </w:rPr>
        <w:t xml:space="preserve">Cobertura mínima recomendada: </w:t>
      </w:r>
      <w:r>
        <w:rPr>
          <w:rStyle w:val="StrongEmphasis"/>
          <w:rFonts w:ascii="Cambria" w:hAnsi="Cambria"/>
          <w:sz w:val="24"/>
        </w:rPr>
        <w:t>≥ 80%</w:t>
      </w:r>
      <w:r>
        <w:rPr>
          <w:rFonts w:ascii="Cambria" w:hAnsi="Cambria"/>
          <w:sz w:val="24"/>
        </w:rPr>
        <w:t xml:space="preserve"> del código crítico.</w:t>
      </w:r>
    </w:p>
    <w:p w14:paraId="3CF85994" w14:textId="77777777" w:rsidR="00696E4B" w:rsidRDefault="00696E4B" w:rsidP="00696E4B">
      <w:pPr>
        <w:pStyle w:val="HorizontalLine"/>
        <w:spacing w:after="140" w:line="276" w:lineRule="auto"/>
        <w:rPr>
          <w:rFonts w:ascii="Times New Roman" w:hAnsi="Times New Roman"/>
        </w:rPr>
      </w:pPr>
    </w:p>
    <w:p w14:paraId="1E9148DC" w14:textId="77777777" w:rsidR="00696E4B" w:rsidRDefault="00696E4B" w:rsidP="00696E4B">
      <w:pPr>
        <w:pStyle w:val="Ttulo2"/>
        <w:spacing w:before="0" w:after="140"/>
      </w:pPr>
      <w:r>
        <w:rPr>
          <w:rStyle w:val="StrongEmphasis"/>
          <w:rFonts w:ascii="Cambria" w:hAnsi="Cambria"/>
          <w:color w:val="F4B166"/>
          <w:sz w:val="30"/>
        </w:rPr>
        <w:t>2.2 Pruebas de Integración</w:t>
      </w:r>
    </w:p>
    <w:p w14:paraId="46A4F318" w14:textId="77777777" w:rsidR="00696E4B" w:rsidRDefault="00696E4B" w:rsidP="00696E4B">
      <w:pPr>
        <w:pStyle w:val="Ttulo3"/>
        <w:spacing w:before="0" w:after="140"/>
      </w:pPr>
      <w:r>
        <w:rPr>
          <w:rStyle w:val="StrongEmphasis"/>
          <w:rFonts w:ascii="Cambria" w:hAnsi="Cambria"/>
          <w:sz w:val="24"/>
        </w:rPr>
        <w:t>Objetivo</w:t>
      </w:r>
    </w:p>
    <w:p w14:paraId="410EAB06" w14:textId="77777777" w:rsidR="00696E4B" w:rsidRDefault="00696E4B" w:rsidP="00696E4B">
      <w:pPr>
        <w:pStyle w:val="Textbody"/>
        <w:rPr>
          <w:rFonts w:ascii="Times New Roman" w:hAnsi="Times New Roman"/>
        </w:rPr>
      </w:pPr>
      <w:r>
        <w:rPr>
          <w:rFonts w:ascii="Cambria" w:hAnsi="Cambria"/>
          <w:sz w:val="24"/>
        </w:rPr>
        <w:t>Verificar que los distintos módulos interactúan correctamente y que la información fluye sin inconsistencias.</w:t>
      </w:r>
    </w:p>
    <w:p w14:paraId="6AC3CDB5" w14:textId="77777777" w:rsidR="00696E4B" w:rsidRDefault="00696E4B" w:rsidP="00696E4B">
      <w:pPr>
        <w:pStyle w:val="Ttulo3"/>
        <w:spacing w:before="0" w:after="140"/>
      </w:pPr>
      <w:proofErr w:type="gramStart"/>
      <w:r>
        <w:rPr>
          <w:rStyle w:val="StrongEmphasis"/>
          <w:rFonts w:ascii="Cambria" w:hAnsi="Cambria"/>
          <w:sz w:val="24"/>
        </w:rPr>
        <w:t>Elementos a integrar</w:t>
      </w:r>
      <w:proofErr w:type="gramEnd"/>
      <w:r>
        <w:rPr>
          <w:rStyle w:val="StrongEmphasis"/>
          <w:rFonts w:ascii="Cambria" w:hAnsi="Cambria"/>
          <w:sz w:val="24"/>
        </w:rPr>
        <w:t xml:space="preserve"> y probar</w:t>
      </w:r>
    </w:p>
    <w:p w14:paraId="74B7925C" w14:textId="77777777" w:rsidR="00696E4B" w:rsidRDefault="00696E4B" w:rsidP="00696E4B">
      <w:pPr>
        <w:pStyle w:val="Textbody"/>
        <w:numPr>
          <w:ilvl w:val="0"/>
          <w:numId w:val="49"/>
        </w:numPr>
      </w:pPr>
      <w:r>
        <w:rPr>
          <w:rStyle w:val="StrongEmphasis"/>
          <w:rFonts w:ascii="Cambria" w:hAnsi="Cambria"/>
          <w:sz w:val="24"/>
        </w:rPr>
        <w:t>Interacción entre el preprocesador y el modelo predictivo.</w:t>
      </w:r>
    </w:p>
    <w:p w14:paraId="4176CC0F" w14:textId="77777777" w:rsidR="00696E4B" w:rsidRDefault="00696E4B" w:rsidP="00696E4B">
      <w:pPr>
        <w:pStyle w:val="Textbody"/>
        <w:numPr>
          <w:ilvl w:val="1"/>
          <w:numId w:val="49"/>
        </w:numPr>
        <w:rPr>
          <w:rFonts w:ascii="Times New Roman" w:hAnsi="Times New Roman"/>
        </w:rPr>
      </w:pPr>
      <w:proofErr w:type="gramStart"/>
      <w:r>
        <w:rPr>
          <w:rFonts w:ascii="Cambria" w:hAnsi="Cambria"/>
          <w:sz w:val="24"/>
        </w:rPr>
        <w:t>Confirmar</w:t>
      </w:r>
      <w:proofErr w:type="gramEnd"/>
      <w:r>
        <w:rPr>
          <w:rFonts w:ascii="Cambria" w:hAnsi="Cambria"/>
          <w:sz w:val="24"/>
        </w:rPr>
        <w:t xml:space="preserve"> que los datos se transforman correctamente antes de llegar al modelo.</w:t>
      </w:r>
    </w:p>
    <w:p w14:paraId="057F2003" w14:textId="77777777" w:rsidR="00696E4B" w:rsidRDefault="00696E4B" w:rsidP="00696E4B">
      <w:pPr>
        <w:pStyle w:val="Textbody"/>
        <w:numPr>
          <w:ilvl w:val="0"/>
          <w:numId w:val="49"/>
        </w:numPr>
      </w:pPr>
      <w:r>
        <w:rPr>
          <w:rStyle w:val="StrongEmphasis"/>
          <w:rFonts w:ascii="Cambria" w:hAnsi="Cambria"/>
          <w:sz w:val="24"/>
        </w:rPr>
        <w:t>Comunicación entre base de datos y sistema de análisis.</w:t>
      </w:r>
    </w:p>
    <w:p w14:paraId="78FBCE48" w14:textId="77777777" w:rsidR="00696E4B" w:rsidRDefault="00696E4B" w:rsidP="00696E4B">
      <w:pPr>
        <w:pStyle w:val="Textbody"/>
        <w:numPr>
          <w:ilvl w:val="1"/>
          <w:numId w:val="49"/>
        </w:numPr>
        <w:rPr>
          <w:rFonts w:ascii="Times New Roman" w:hAnsi="Times New Roman"/>
        </w:rPr>
      </w:pPr>
      <w:r>
        <w:rPr>
          <w:rFonts w:ascii="Cambria" w:hAnsi="Cambria"/>
          <w:sz w:val="24"/>
        </w:rPr>
        <w:t>Verificación de consultas, tiempo de respuesta y coherencia de datos recibidos.</w:t>
      </w:r>
    </w:p>
    <w:p w14:paraId="6F258D06" w14:textId="77777777" w:rsidR="00696E4B" w:rsidRDefault="00696E4B" w:rsidP="00696E4B">
      <w:pPr>
        <w:pStyle w:val="Textbody"/>
        <w:numPr>
          <w:ilvl w:val="0"/>
          <w:numId w:val="49"/>
        </w:numPr>
      </w:pPr>
      <w:r>
        <w:rPr>
          <w:rStyle w:val="StrongEmphasis"/>
          <w:rFonts w:ascii="Cambria" w:hAnsi="Cambria"/>
          <w:sz w:val="24"/>
        </w:rPr>
        <w:t xml:space="preserve">Integración entre </w:t>
      </w:r>
      <w:proofErr w:type="spellStart"/>
      <w:r>
        <w:rPr>
          <w:rStyle w:val="StrongEmphasis"/>
          <w:rFonts w:ascii="Cambria" w:hAnsi="Cambria"/>
          <w:sz w:val="24"/>
        </w:rPr>
        <w:t>backend</w:t>
      </w:r>
      <w:proofErr w:type="spellEnd"/>
      <w:r>
        <w:rPr>
          <w:rStyle w:val="StrongEmphasis"/>
          <w:rFonts w:ascii="Cambria" w:hAnsi="Cambria"/>
          <w:sz w:val="24"/>
        </w:rPr>
        <w:t xml:space="preserve"> y </w:t>
      </w:r>
      <w:proofErr w:type="spellStart"/>
      <w:r>
        <w:rPr>
          <w:rStyle w:val="StrongEmphasis"/>
          <w:rFonts w:ascii="Cambria" w:hAnsi="Cambria"/>
          <w:sz w:val="24"/>
        </w:rPr>
        <w:t>frontend</w:t>
      </w:r>
      <w:proofErr w:type="spellEnd"/>
      <w:r>
        <w:rPr>
          <w:rStyle w:val="StrongEmphasis"/>
          <w:rFonts w:ascii="Cambria" w:hAnsi="Cambria"/>
          <w:sz w:val="24"/>
        </w:rPr>
        <w:t>.</w:t>
      </w:r>
    </w:p>
    <w:p w14:paraId="0EA01C8A" w14:textId="77777777" w:rsidR="00696E4B" w:rsidRDefault="00696E4B" w:rsidP="00696E4B">
      <w:pPr>
        <w:pStyle w:val="Textbody"/>
        <w:numPr>
          <w:ilvl w:val="1"/>
          <w:numId w:val="49"/>
        </w:numPr>
        <w:rPr>
          <w:rFonts w:ascii="Times New Roman" w:hAnsi="Times New Roman"/>
        </w:rPr>
      </w:pPr>
      <w:r>
        <w:rPr>
          <w:rFonts w:ascii="Cambria" w:hAnsi="Cambria"/>
          <w:sz w:val="24"/>
        </w:rPr>
        <w:t>Comprobación del envío y recepción correcta de predicciones.</w:t>
      </w:r>
    </w:p>
    <w:p w14:paraId="2F738944" w14:textId="77777777" w:rsidR="00696E4B" w:rsidRDefault="00696E4B" w:rsidP="00696E4B">
      <w:pPr>
        <w:pStyle w:val="Textbody"/>
        <w:numPr>
          <w:ilvl w:val="1"/>
          <w:numId w:val="49"/>
        </w:numPr>
        <w:rPr>
          <w:rFonts w:ascii="Times New Roman" w:hAnsi="Times New Roman"/>
        </w:rPr>
      </w:pPr>
      <w:r>
        <w:rPr>
          <w:rFonts w:ascii="Cambria" w:hAnsi="Cambria"/>
          <w:sz w:val="24"/>
        </w:rPr>
        <w:t>Validación del formato JSON en respuestas.</w:t>
      </w:r>
    </w:p>
    <w:p w14:paraId="7E65B2D7" w14:textId="77777777" w:rsidR="00696E4B" w:rsidRDefault="00696E4B" w:rsidP="00696E4B">
      <w:pPr>
        <w:pStyle w:val="Textbody"/>
        <w:numPr>
          <w:ilvl w:val="0"/>
          <w:numId w:val="49"/>
        </w:numPr>
      </w:pPr>
      <w:r>
        <w:rPr>
          <w:rStyle w:val="StrongEmphasis"/>
          <w:rFonts w:ascii="Cambria" w:hAnsi="Cambria"/>
          <w:sz w:val="24"/>
        </w:rPr>
        <w:t>Integración entre motor de reglas y predicciones ML.</w:t>
      </w:r>
    </w:p>
    <w:p w14:paraId="1E8AEAB4" w14:textId="77777777" w:rsidR="00696E4B" w:rsidRDefault="00696E4B" w:rsidP="00696E4B">
      <w:pPr>
        <w:pStyle w:val="Textbody"/>
        <w:numPr>
          <w:ilvl w:val="1"/>
          <w:numId w:val="49"/>
        </w:numPr>
        <w:rPr>
          <w:rFonts w:ascii="Times New Roman" w:hAnsi="Times New Roman"/>
        </w:rPr>
      </w:pPr>
      <w:r>
        <w:rPr>
          <w:rFonts w:ascii="Cambria" w:hAnsi="Cambria"/>
          <w:sz w:val="24"/>
        </w:rPr>
        <w:t>Verificar que no se generan jugadas inconsistentes según las reglas del Mus.</w:t>
      </w:r>
    </w:p>
    <w:p w14:paraId="525AB3F6" w14:textId="77777777" w:rsidR="00696E4B" w:rsidRDefault="00696E4B" w:rsidP="00696E4B">
      <w:pPr>
        <w:pStyle w:val="Textbody"/>
        <w:numPr>
          <w:ilvl w:val="0"/>
          <w:numId w:val="49"/>
        </w:numPr>
      </w:pPr>
      <w:r>
        <w:rPr>
          <w:rStyle w:val="StrongEmphasis"/>
          <w:rFonts w:ascii="Cambria" w:hAnsi="Cambria"/>
          <w:sz w:val="24"/>
        </w:rPr>
        <w:t>Pipeline completo de predicción</w:t>
      </w:r>
    </w:p>
    <w:p w14:paraId="7CB6C386" w14:textId="77777777" w:rsidR="00696E4B" w:rsidRDefault="00696E4B" w:rsidP="00696E4B">
      <w:pPr>
        <w:pStyle w:val="Textbody"/>
        <w:numPr>
          <w:ilvl w:val="1"/>
          <w:numId w:val="49"/>
        </w:numPr>
        <w:rPr>
          <w:rFonts w:ascii="Times New Roman" w:hAnsi="Times New Roman"/>
        </w:rPr>
      </w:pPr>
      <w:r>
        <w:rPr>
          <w:rFonts w:ascii="Cambria" w:hAnsi="Cambria"/>
          <w:sz w:val="24"/>
        </w:rPr>
        <w:t>Entrada del usuario →</w:t>
      </w:r>
    </w:p>
    <w:p w14:paraId="0A77DFBF" w14:textId="77777777" w:rsidR="00696E4B" w:rsidRDefault="00696E4B" w:rsidP="00696E4B">
      <w:pPr>
        <w:pStyle w:val="Textbody"/>
        <w:numPr>
          <w:ilvl w:val="1"/>
          <w:numId w:val="49"/>
        </w:numPr>
        <w:rPr>
          <w:rFonts w:ascii="Times New Roman" w:hAnsi="Times New Roman"/>
        </w:rPr>
      </w:pPr>
      <w:r>
        <w:rPr>
          <w:rFonts w:ascii="Cambria" w:hAnsi="Cambria"/>
          <w:sz w:val="24"/>
        </w:rPr>
        <w:t>Validación →</w:t>
      </w:r>
    </w:p>
    <w:p w14:paraId="33CF63CD" w14:textId="77777777" w:rsidR="00696E4B" w:rsidRDefault="00696E4B" w:rsidP="00696E4B">
      <w:pPr>
        <w:pStyle w:val="Textbody"/>
        <w:numPr>
          <w:ilvl w:val="1"/>
          <w:numId w:val="49"/>
        </w:numPr>
        <w:rPr>
          <w:rFonts w:ascii="Times New Roman" w:hAnsi="Times New Roman"/>
        </w:rPr>
      </w:pPr>
      <w:r>
        <w:rPr>
          <w:rFonts w:ascii="Cambria" w:hAnsi="Cambria"/>
          <w:sz w:val="24"/>
        </w:rPr>
        <w:t>Preprocesamiento →</w:t>
      </w:r>
    </w:p>
    <w:p w14:paraId="363478E7" w14:textId="77777777" w:rsidR="00696E4B" w:rsidRDefault="00696E4B" w:rsidP="00696E4B">
      <w:pPr>
        <w:pStyle w:val="Textbody"/>
        <w:numPr>
          <w:ilvl w:val="1"/>
          <w:numId w:val="49"/>
        </w:numPr>
        <w:rPr>
          <w:rFonts w:ascii="Times New Roman" w:hAnsi="Times New Roman"/>
        </w:rPr>
      </w:pPr>
      <w:r>
        <w:rPr>
          <w:rFonts w:ascii="Cambria" w:hAnsi="Cambria"/>
          <w:sz w:val="24"/>
        </w:rPr>
        <w:t>Cálculo del modelo →</w:t>
      </w:r>
    </w:p>
    <w:p w14:paraId="160F100F" w14:textId="77777777" w:rsidR="00696E4B" w:rsidRDefault="00696E4B" w:rsidP="00696E4B">
      <w:pPr>
        <w:pStyle w:val="Textbody"/>
        <w:numPr>
          <w:ilvl w:val="1"/>
          <w:numId w:val="49"/>
        </w:numPr>
        <w:rPr>
          <w:rFonts w:ascii="Times New Roman" w:hAnsi="Times New Roman"/>
        </w:rPr>
      </w:pPr>
      <w:r>
        <w:rPr>
          <w:rFonts w:ascii="Cambria" w:hAnsi="Cambria"/>
          <w:sz w:val="24"/>
        </w:rPr>
        <w:lastRenderedPageBreak/>
        <w:t>Aplicación de reglas →</w:t>
      </w:r>
    </w:p>
    <w:p w14:paraId="5AE7D6A1" w14:textId="77777777" w:rsidR="00696E4B" w:rsidRDefault="00696E4B" w:rsidP="00696E4B">
      <w:pPr>
        <w:pStyle w:val="Textbody"/>
        <w:numPr>
          <w:ilvl w:val="1"/>
          <w:numId w:val="49"/>
        </w:numPr>
        <w:rPr>
          <w:rFonts w:ascii="Times New Roman" w:hAnsi="Times New Roman"/>
        </w:rPr>
      </w:pPr>
      <w:r>
        <w:rPr>
          <w:rFonts w:ascii="Cambria" w:hAnsi="Cambria"/>
          <w:sz w:val="24"/>
        </w:rPr>
        <w:t>Entrega de la jugada recomendada.</w:t>
      </w:r>
    </w:p>
    <w:p w14:paraId="0B21CDC3" w14:textId="77777777" w:rsidR="00696E4B" w:rsidRDefault="00696E4B" w:rsidP="00696E4B">
      <w:pPr>
        <w:pStyle w:val="Ttulo3"/>
        <w:spacing w:before="0" w:after="140"/>
      </w:pPr>
      <w:r>
        <w:rPr>
          <w:rStyle w:val="StrongEmphasis"/>
          <w:rFonts w:ascii="Cambria" w:hAnsi="Cambria"/>
          <w:sz w:val="24"/>
        </w:rPr>
        <w:t>Criterios de éxito</w:t>
      </w:r>
    </w:p>
    <w:p w14:paraId="2ADF5B34" w14:textId="77777777" w:rsidR="00696E4B" w:rsidRDefault="00696E4B" w:rsidP="00696E4B">
      <w:pPr>
        <w:pStyle w:val="Textbody"/>
        <w:numPr>
          <w:ilvl w:val="0"/>
          <w:numId w:val="50"/>
        </w:numPr>
        <w:rPr>
          <w:rFonts w:ascii="Times New Roman" w:hAnsi="Times New Roman"/>
        </w:rPr>
      </w:pPr>
      <w:r>
        <w:rPr>
          <w:rFonts w:ascii="Cambria" w:hAnsi="Cambria"/>
          <w:sz w:val="24"/>
        </w:rPr>
        <w:t>Todos los módulos deben ser capaces de comunicarse sin fallos.</w:t>
      </w:r>
    </w:p>
    <w:p w14:paraId="55BA978E" w14:textId="77777777" w:rsidR="00696E4B" w:rsidRDefault="00696E4B" w:rsidP="00696E4B">
      <w:pPr>
        <w:pStyle w:val="Textbody"/>
        <w:numPr>
          <w:ilvl w:val="0"/>
          <w:numId w:val="50"/>
        </w:numPr>
        <w:rPr>
          <w:rFonts w:ascii="Times New Roman" w:hAnsi="Times New Roman"/>
        </w:rPr>
      </w:pPr>
      <w:r>
        <w:rPr>
          <w:rFonts w:ascii="Cambria" w:hAnsi="Cambria"/>
          <w:sz w:val="24"/>
        </w:rPr>
        <w:t>El pipeline completo debe ejecutarse sin interrupciones.</w:t>
      </w:r>
    </w:p>
    <w:p w14:paraId="72550F3B" w14:textId="77777777" w:rsidR="00696E4B" w:rsidRDefault="00696E4B" w:rsidP="00696E4B">
      <w:pPr>
        <w:pStyle w:val="Textbody"/>
        <w:numPr>
          <w:ilvl w:val="0"/>
          <w:numId w:val="50"/>
        </w:numPr>
        <w:rPr>
          <w:rFonts w:ascii="Times New Roman" w:hAnsi="Times New Roman"/>
        </w:rPr>
      </w:pPr>
      <w:r>
        <w:rPr>
          <w:rFonts w:ascii="Cambria" w:hAnsi="Cambria"/>
          <w:sz w:val="24"/>
        </w:rPr>
        <w:t>No debe haber pérdida ni alteración no prevista de datos.</w:t>
      </w:r>
    </w:p>
    <w:p w14:paraId="443632CF" w14:textId="77777777" w:rsidR="00696E4B" w:rsidRDefault="00696E4B" w:rsidP="00696E4B">
      <w:pPr>
        <w:pStyle w:val="HorizontalLine"/>
        <w:spacing w:after="140" w:line="276" w:lineRule="auto"/>
        <w:rPr>
          <w:rFonts w:ascii="Times New Roman" w:hAnsi="Times New Roman"/>
        </w:rPr>
      </w:pPr>
    </w:p>
    <w:p w14:paraId="6E480A16" w14:textId="77777777" w:rsidR="00696E4B" w:rsidRDefault="00696E4B" w:rsidP="00696E4B">
      <w:pPr>
        <w:pStyle w:val="Ttulo2"/>
        <w:spacing w:before="0" w:after="140"/>
      </w:pPr>
      <w:r>
        <w:rPr>
          <w:rStyle w:val="StrongEmphasis"/>
          <w:rFonts w:ascii="Cambria" w:hAnsi="Cambria"/>
          <w:color w:val="F4B166"/>
          <w:sz w:val="30"/>
        </w:rPr>
        <w:t>2.3 Pruebas del Sistema</w:t>
      </w:r>
    </w:p>
    <w:p w14:paraId="5CB7D47E" w14:textId="77777777" w:rsidR="00696E4B" w:rsidRDefault="00696E4B" w:rsidP="00696E4B">
      <w:pPr>
        <w:pStyle w:val="Ttulo3"/>
        <w:spacing w:before="0" w:after="140"/>
      </w:pPr>
      <w:r>
        <w:rPr>
          <w:rStyle w:val="StrongEmphasis"/>
          <w:rFonts w:ascii="Cambria" w:hAnsi="Cambria"/>
          <w:sz w:val="24"/>
        </w:rPr>
        <w:t>Objetivo</w:t>
      </w:r>
    </w:p>
    <w:p w14:paraId="135FD233" w14:textId="77777777" w:rsidR="00696E4B" w:rsidRDefault="00696E4B" w:rsidP="00696E4B">
      <w:pPr>
        <w:pStyle w:val="Textbody"/>
        <w:rPr>
          <w:rFonts w:ascii="Times New Roman" w:hAnsi="Times New Roman"/>
        </w:rPr>
      </w:pPr>
      <w:r>
        <w:rPr>
          <w:rFonts w:ascii="Cambria" w:hAnsi="Cambria"/>
          <w:sz w:val="24"/>
        </w:rPr>
        <w:t>Validar el comportamiento del sistema como un todo bajo condiciones reales de operación.</w:t>
      </w:r>
    </w:p>
    <w:p w14:paraId="5E0F9BA2" w14:textId="77777777" w:rsidR="00696E4B" w:rsidRDefault="00696E4B" w:rsidP="00696E4B">
      <w:pPr>
        <w:pStyle w:val="Ttulo3"/>
        <w:spacing w:before="0" w:after="140"/>
      </w:pPr>
      <w:proofErr w:type="gramStart"/>
      <w:r>
        <w:rPr>
          <w:rStyle w:val="StrongEmphasis"/>
          <w:rFonts w:ascii="Cambria" w:hAnsi="Cambria"/>
          <w:sz w:val="24"/>
        </w:rPr>
        <w:t>Aspectos a evaluar</w:t>
      </w:r>
      <w:proofErr w:type="gramEnd"/>
    </w:p>
    <w:p w14:paraId="17D27D08" w14:textId="77777777" w:rsidR="00696E4B" w:rsidRDefault="00696E4B" w:rsidP="00696E4B">
      <w:pPr>
        <w:pStyle w:val="Ttulo4"/>
        <w:spacing w:before="0" w:after="140"/>
      </w:pPr>
      <w:r>
        <w:rPr>
          <w:rStyle w:val="StrongEmphasis"/>
          <w:rFonts w:ascii="Cambria" w:hAnsi="Cambria"/>
          <w:i w:val="0"/>
          <w:iCs w:val="0"/>
          <w:sz w:val="24"/>
        </w:rPr>
        <w:t>Requisitos funcionales</w:t>
      </w:r>
    </w:p>
    <w:p w14:paraId="011353F5" w14:textId="77777777" w:rsidR="00696E4B" w:rsidRDefault="00696E4B" w:rsidP="00696E4B">
      <w:pPr>
        <w:pStyle w:val="Textbody"/>
        <w:numPr>
          <w:ilvl w:val="0"/>
          <w:numId w:val="51"/>
        </w:numPr>
        <w:rPr>
          <w:rFonts w:ascii="Times New Roman" w:hAnsi="Times New Roman"/>
        </w:rPr>
      </w:pPr>
      <w:r>
        <w:rPr>
          <w:rFonts w:ascii="Cambria" w:hAnsi="Cambria"/>
          <w:sz w:val="24"/>
        </w:rPr>
        <w:t>El sistema debe aceptar una mano válida de Mus.</w:t>
      </w:r>
    </w:p>
    <w:p w14:paraId="5D888C62" w14:textId="77777777" w:rsidR="00696E4B" w:rsidRDefault="00696E4B" w:rsidP="00696E4B">
      <w:pPr>
        <w:pStyle w:val="Textbody"/>
        <w:numPr>
          <w:ilvl w:val="0"/>
          <w:numId w:val="51"/>
        </w:numPr>
        <w:rPr>
          <w:rFonts w:ascii="Times New Roman" w:hAnsi="Times New Roman"/>
        </w:rPr>
      </w:pPr>
      <w:r>
        <w:rPr>
          <w:rFonts w:ascii="Cambria" w:hAnsi="Cambria"/>
          <w:sz w:val="24"/>
        </w:rPr>
        <w:t>El sistema debe generar una predicción para la jugada recomendada.</w:t>
      </w:r>
    </w:p>
    <w:p w14:paraId="5A7E7626" w14:textId="77777777" w:rsidR="00696E4B" w:rsidRDefault="00696E4B" w:rsidP="00696E4B">
      <w:pPr>
        <w:pStyle w:val="Textbody"/>
        <w:numPr>
          <w:ilvl w:val="0"/>
          <w:numId w:val="51"/>
        </w:numPr>
        <w:rPr>
          <w:rFonts w:ascii="Times New Roman" w:hAnsi="Times New Roman"/>
        </w:rPr>
      </w:pPr>
      <w:r>
        <w:rPr>
          <w:rFonts w:ascii="Cambria" w:hAnsi="Cambria"/>
          <w:sz w:val="24"/>
        </w:rPr>
        <w:t>En caso de datos inválidos, el sistema debe devolver un mensaje de error claro.</w:t>
      </w:r>
    </w:p>
    <w:p w14:paraId="40878059" w14:textId="77777777" w:rsidR="00696E4B" w:rsidRDefault="00696E4B" w:rsidP="00696E4B">
      <w:pPr>
        <w:pStyle w:val="Textbody"/>
        <w:numPr>
          <w:ilvl w:val="0"/>
          <w:numId w:val="51"/>
        </w:numPr>
        <w:rPr>
          <w:rFonts w:ascii="Times New Roman" w:hAnsi="Times New Roman"/>
        </w:rPr>
      </w:pPr>
      <w:r>
        <w:rPr>
          <w:rFonts w:ascii="Cambria" w:hAnsi="Cambria"/>
          <w:sz w:val="24"/>
        </w:rPr>
        <w:t>El sistema debe permitir revisar estadísticas del modelo.</w:t>
      </w:r>
    </w:p>
    <w:p w14:paraId="2953A96E" w14:textId="77777777" w:rsidR="00696E4B" w:rsidRDefault="00696E4B" w:rsidP="00696E4B">
      <w:pPr>
        <w:pStyle w:val="Ttulo4"/>
        <w:spacing w:before="0" w:after="140"/>
      </w:pPr>
      <w:r>
        <w:rPr>
          <w:rStyle w:val="StrongEmphasis"/>
          <w:rFonts w:ascii="Cambria" w:hAnsi="Cambria"/>
          <w:i w:val="0"/>
          <w:iCs w:val="0"/>
          <w:sz w:val="24"/>
        </w:rPr>
        <w:t>Requisitos no funcionales</w:t>
      </w:r>
    </w:p>
    <w:p w14:paraId="0997A54D" w14:textId="77777777" w:rsidR="00696E4B" w:rsidRDefault="00696E4B" w:rsidP="00696E4B">
      <w:pPr>
        <w:pStyle w:val="Textbody"/>
        <w:numPr>
          <w:ilvl w:val="0"/>
          <w:numId w:val="52"/>
        </w:numPr>
      </w:pPr>
      <w:r>
        <w:rPr>
          <w:rStyle w:val="StrongEmphasis"/>
          <w:rFonts w:ascii="Cambria" w:hAnsi="Cambria"/>
          <w:sz w:val="24"/>
        </w:rPr>
        <w:t>Rendimiento:</w:t>
      </w:r>
    </w:p>
    <w:p w14:paraId="19AD2144" w14:textId="77777777" w:rsidR="00696E4B" w:rsidRDefault="00696E4B" w:rsidP="00696E4B">
      <w:pPr>
        <w:pStyle w:val="Textbody"/>
        <w:numPr>
          <w:ilvl w:val="1"/>
          <w:numId w:val="52"/>
        </w:numPr>
      </w:pPr>
      <w:r>
        <w:rPr>
          <w:rFonts w:ascii="Cambria" w:hAnsi="Cambria"/>
          <w:sz w:val="24"/>
        </w:rPr>
        <w:t xml:space="preserve">Tiempo máximo de respuesta: </w:t>
      </w:r>
      <w:r>
        <w:rPr>
          <w:rStyle w:val="StrongEmphasis"/>
          <w:rFonts w:ascii="Cambria" w:hAnsi="Cambria"/>
          <w:sz w:val="24"/>
        </w:rPr>
        <w:t>&lt; 500 ms</w:t>
      </w:r>
      <w:r>
        <w:rPr>
          <w:rFonts w:ascii="Cambria" w:hAnsi="Cambria"/>
          <w:sz w:val="24"/>
        </w:rPr>
        <w:t xml:space="preserve"> por predicción.</w:t>
      </w:r>
    </w:p>
    <w:p w14:paraId="21E1DA36" w14:textId="77777777" w:rsidR="00696E4B" w:rsidRDefault="00696E4B" w:rsidP="00696E4B">
      <w:pPr>
        <w:pStyle w:val="Textbody"/>
        <w:numPr>
          <w:ilvl w:val="0"/>
          <w:numId w:val="52"/>
        </w:numPr>
      </w:pPr>
      <w:r>
        <w:rPr>
          <w:rStyle w:val="StrongEmphasis"/>
          <w:rFonts w:ascii="Cambria" w:hAnsi="Cambria"/>
          <w:sz w:val="24"/>
        </w:rPr>
        <w:t>Usabilidad:</w:t>
      </w:r>
    </w:p>
    <w:p w14:paraId="707D1F68" w14:textId="77777777" w:rsidR="00696E4B" w:rsidRDefault="00696E4B" w:rsidP="00696E4B">
      <w:pPr>
        <w:pStyle w:val="Textbody"/>
        <w:numPr>
          <w:ilvl w:val="1"/>
          <w:numId w:val="52"/>
        </w:numPr>
        <w:rPr>
          <w:rFonts w:ascii="Times New Roman" w:hAnsi="Times New Roman"/>
        </w:rPr>
      </w:pPr>
      <w:r>
        <w:rPr>
          <w:rFonts w:ascii="Cambria" w:hAnsi="Cambria"/>
          <w:sz w:val="24"/>
        </w:rPr>
        <w:t>Interfaz clara y coherente con las reglas del juego.</w:t>
      </w:r>
    </w:p>
    <w:p w14:paraId="0B2AD82A" w14:textId="77777777" w:rsidR="00696E4B" w:rsidRDefault="00696E4B" w:rsidP="00696E4B">
      <w:pPr>
        <w:pStyle w:val="Textbody"/>
        <w:numPr>
          <w:ilvl w:val="1"/>
          <w:numId w:val="52"/>
        </w:numPr>
        <w:rPr>
          <w:rFonts w:ascii="Times New Roman" w:hAnsi="Times New Roman"/>
        </w:rPr>
      </w:pPr>
      <w:r>
        <w:rPr>
          <w:rFonts w:ascii="Cambria" w:hAnsi="Cambria"/>
          <w:sz w:val="24"/>
        </w:rPr>
        <w:t>Mensajes comprensibles para el usuario.</w:t>
      </w:r>
    </w:p>
    <w:p w14:paraId="05B36EA5" w14:textId="77777777" w:rsidR="00696E4B" w:rsidRDefault="00696E4B" w:rsidP="00696E4B">
      <w:pPr>
        <w:pStyle w:val="Textbody"/>
        <w:numPr>
          <w:ilvl w:val="0"/>
          <w:numId w:val="52"/>
        </w:numPr>
      </w:pPr>
      <w:r>
        <w:rPr>
          <w:rStyle w:val="StrongEmphasis"/>
          <w:rFonts w:ascii="Cambria" w:hAnsi="Cambria"/>
          <w:sz w:val="24"/>
        </w:rPr>
        <w:t>Robustez:</w:t>
      </w:r>
    </w:p>
    <w:p w14:paraId="4FA869EF" w14:textId="77777777" w:rsidR="00696E4B" w:rsidRDefault="00696E4B" w:rsidP="00696E4B">
      <w:pPr>
        <w:pStyle w:val="Textbody"/>
        <w:numPr>
          <w:ilvl w:val="1"/>
          <w:numId w:val="52"/>
        </w:numPr>
        <w:rPr>
          <w:rFonts w:ascii="Times New Roman" w:hAnsi="Times New Roman"/>
        </w:rPr>
      </w:pPr>
      <w:r>
        <w:rPr>
          <w:rFonts w:ascii="Cambria" w:hAnsi="Cambria"/>
          <w:sz w:val="24"/>
        </w:rPr>
        <w:t>El sistema no debe fallar ante entradas mal formadas.</w:t>
      </w:r>
    </w:p>
    <w:p w14:paraId="0AF4E64C" w14:textId="77777777" w:rsidR="00696E4B" w:rsidRDefault="00696E4B" w:rsidP="00696E4B">
      <w:pPr>
        <w:pStyle w:val="Textbody"/>
        <w:numPr>
          <w:ilvl w:val="0"/>
          <w:numId w:val="52"/>
        </w:numPr>
      </w:pPr>
      <w:r>
        <w:rPr>
          <w:rStyle w:val="StrongEmphasis"/>
          <w:rFonts w:ascii="Cambria" w:hAnsi="Cambria"/>
          <w:sz w:val="24"/>
        </w:rPr>
        <w:t>Escalabilidad:</w:t>
      </w:r>
    </w:p>
    <w:p w14:paraId="7033975F" w14:textId="77777777" w:rsidR="00696E4B" w:rsidRDefault="00696E4B" w:rsidP="00696E4B">
      <w:pPr>
        <w:pStyle w:val="Textbody"/>
        <w:numPr>
          <w:ilvl w:val="1"/>
          <w:numId w:val="52"/>
        </w:numPr>
        <w:rPr>
          <w:rFonts w:ascii="Times New Roman" w:hAnsi="Times New Roman"/>
        </w:rPr>
      </w:pPr>
      <w:r>
        <w:rPr>
          <w:rFonts w:ascii="Cambria" w:hAnsi="Cambria"/>
          <w:sz w:val="24"/>
        </w:rPr>
        <w:t>Capacidad para procesar varias peticiones simultáneas.</w:t>
      </w:r>
    </w:p>
    <w:p w14:paraId="06430656" w14:textId="77777777" w:rsidR="00696E4B" w:rsidRDefault="00696E4B" w:rsidP="00696E4B">
      <w:pPr>
        <w:pStyle w:val="Textbody"/>
        <w:numPr>
          <w:ilvl w:val="0"/>
          <w:numId w:val="52"/>
        </w:numPr>
      </w:pPr>
      <w:r>
        <w:rPr>
          <w:rStyle w:val="StrongEmphasis"/>
          <w:rFonts w:ascii="Cambria" w:hAnsi="Cambria"/>
          <w:sz w:val="24"/>
        </w:rPr>
        <w:t>Disponibilidad:</w:t>
      </w:r>
    </w:p>
    <w:p w14:paraId="5456B73B" w14:textId="77777777" w:rsidR="00696E4B" w:rsidRDefault="00696E4B" w:rsidP="00696E4B">
      <w:pPr>
        <w:pStyle w:val="Textbody"/>
        <w:numPr>
          <w:ilvl w:val="1"/>
          <w:numId w:val="52"/>
        </w:numPr>
        <w:rPr>
          <w:rFonts w:ascii="Times New Roman" w:hAnsi="Times New Roman"/>
        </w:rPr>
      </w:pPr>
      <w:r>
        <w:rPr>
          <w:rFonts w:ascii="Cambria" w:hAnsi="Cambria"/>
          <w:sz w:val="24"/>
        </w:rPr>
        <w:t>El sistema debe funcionar de forma consistente durante períodos prolongados.</w:t>
      </w:r>
    </w:p>
    <w:p w14:paraId="1DC02FCC" w14:textId="77777777" w:rsidR="00696E4B" w:rsidRDefault="00696E4B" w:rsidP="00696E4B">
      <w:pPr>
        <w:pStyle w:val="Ttulo3"/>
        <w:spacing w:before="0" w:after="140"/>
      </w:pPr>
      <w:r>
        <w:rPr>
          <w:rStyle w:val="StrongEmphasis"/>
          <w:rFonts w:ascii="Cambria" w:hAnsi="Cambria"/>
          <w:sz w:val="24"/>
        </w:rPr>
        <w:lastRenderedPageBreak/>
        <w:t>Escenarios principales</w:t>
      </w:r>
    </w:p>
    <w:p w14:paraId="70F66505" w14:textId="77777777" w:rsidR="00696E4B" w:rsidRDefault="00696E4B" w:rsidP="00696E4B">
      <w:pPr>
        <w:pStyle w:val="Textbody"/>
        <w:numPr>
          <w:ilvl w:val="0"/>
          <w:numId w:val="53"/>
        </w:numPr>
        <w:rPr>
          <w:rFonts w:ascii="Times New Roman" w:hAnsi="Times New Roman"/>
        </w:rPr>
      </w:pPr>
      <w:r>
        <w:rPr>
          <w:rFonts w:ascii="Cambria" w:hAnsi="Cambria"/>
          <w:sz w:val="24"/>
        </w:rPr>
        <w:t>Usuario introduce una mano perfectamente válida → predicción correcta.</w:t>
      </w:r>
    </w:p>
    <w:p w14:paraId="378E6EB2" w14:textId="77777777" w:rsidR="00696E4B" w:rsidRDefault="00696E4B" w:rsidP="00696E4B">
      <w:pPr>
        <w:pStyle w:val="Textbody"/>
        <w:numPr>
          <w:ilvl w:val="0"/>
          <w:numId w:val="53"/>
        </w:numPr>
        <w:rPr>
          <w:rFonts w:ascii="Times New Roman" w:hAnsi="Times New Roman"/>
        </w:rPr>
      </w:pPr>
      <w:r>
        <w:rPr>
          <w:rFonts w:ascii="Cambria" w:hAnsi="Cambria"/>
          <w:sz w:val="24"/>
        </w:rPr>
        <w:t>Usuario introduce una mano incompleta o inválida → error bien manejado.</w:t>
      </w:r>
    </w:p>
    <w:p w14:paraId="6E39827F" w14:textId="77777777" w:rsidR="00696E4B" w:rsidRDefault="00696E4B" w:rsidP="00696E4B">
      <w:pPr>
        <w:pStyle w:val="Textbody"/>
        <w:numPr>
          <w:ilvl w:val="0"/>
          <w:numId w:val="53"/>
        </w:numPr>
        <w:rPr>
          <w:rFonts w:ascii="Times New Roman" w:hAnsi="Times New Roman"/>
        </w:rPr>
      </w:pPr>
      <w:r>
        <w:rPr>
          <w:rFonts w:ascii="Cambria" w:hAnsi="Cambria"/>
          <w:sz w:val="24"/>
        </w:rPr>
        <w:t>Sobrecarga de peticiones simultáneas → el sistema mantiene rendimiento estable.</w:t>
      </w:r>
    </w:p>
    <w:p w14:paraId="2F502831" w14:textId="77777777" w:rsidR="00696E4B" w:rsidRDefault="00696E4B" w:rsidP="00696E4B">
      <w:pPr>
        <w:pStyle w:val="Textbody"/>
        <w:numPr>
          <w:ilvl w:val="0"/>
          <w:numId w:val="53"/>
        </w:numPr>
        <w:rPr>
          <w:rFonts w:ascii="Times New Roman" w:hAnsi="Times New Roman"/>
        </w:rPr>
      </w:pPr>
      <w:r>
        <w:rPr>
          <w:rFonts w:ascii="Cambria" w:hAnsi="Cambria"/>
          <w:sz w:val="24"/>
        </w:rPr>
        <w:t>Conexión temporal perdida hacia la base de datos → recuperación adecuada.</w:t>
      </w:r>
    </w:p>
    <w:p w14:paraId="3122A290" w14:textId="77777777" w:rsidR="00696E4B" w:rsidRDefault="00696E4B" w:rsidP="00696E4B">
      <w:pPr>
        <w:pStyle w:val="HorizontalLine"/>
        <w:spacing w:after="140" w:line="276" w:lineRule="auto"/>
        <w:rPr>
          <w:rFonts w:ascii="Times New Roman" w:hAnsi="Times New Roman"/>
        </w:rPr>
      </w:pPr>
    </w:p>
    <w:p w14:paraId="18C34216" w14:textId="77777777" w:rsidR="00696E4B" w:rsidRDefault="00696E4B" w:rsidP="00696E4B">
      <w:pPr>
        <w:pStyle w:val="Ttulo2"/>
        <w:spacing w:before="0" w:after="140"/>
      </w:pPr>
      <w:r>
        <w:rPr>
          <w:rStyle w:val="StrongEmphasis"/>
          <w:rFonts w:ascii="Cambria" w:hAnsi="Cambria"/>
          <w:color w:val="F4B166"/>
          <w:sz w:val="30"/>
        </w:rPr>
        <w:t>2.4 Pruebas de Aceptación</w:t>
      </w:r>
    </w:p>
    <w:p w14:paraId="15CAFC51" w14:textId="77777777" w:rsidR="00696E4B" w:rsidRDefault="00696E4B" w:rsidP="00696E4B">
      <w:pPr>
        <w:pStyle w:val="Ttulo3"/>
        <w:spacing w:before="0" w:after="140"/>
      </w:pPr>
      <w:r>
        <w:rPr>
          <w:rStyle w:val="StrongEmphasis"/>
          <w:rFonts w:ascii="Cambria" w:hAnsi="Cambria"/>
          <w:sz w:val="24"/>
        </w:rPr>
        <w:t>Objetivo</w:t>
      </w:r>
    </w:p>
    <w:p w14:paraId="273E7D5A" w14:textId="77777777" w:rsidR="00696E4B" w:rsidRDefault="00696E4B" w:rsidP="00696E4B">
      <w:pPr>
        <w:pStyle w:val="Textbody"/>
        <w:rPr>
          <w:rFonts w:ascii="Times New Roman" w:hAnsi="Times New Roman"/>
        </w:rPr>
      </w:pPr>
      <w:r>
        <w:rPr>
          <w:rFonts w:ascii="Cambria" w:hAnsi="Cambria"/>
          <w:sz w:val="24"/>
        </w:rPr>
        <w:t>Validar, desde el punto de vista del cliente/usuario final, que el sistema cumple los requisitos y expectativas del proyecto.</w:t>
      </w:r>
    </w:p>
    <w:p w14:paraId="235BBBF1" w14:textId="77777777" w:rsidR="00696E4B" w:rsidRDefault="00696E4B" w:rsidP="00696E4B">
      <w:pPr>
        <w:pStyle w:val="Ttulo3"/>
        <w:spacing w:before="0" w:after="140"/>
      </w:pPr>
      <w:r>
        <w:rPr>
          <w:rStyle w:val="StrongEmphasis"/>
          <w:rFonts w:ascii="Cambria" w:hAnsi="Cambria"/>
          <w:sz w:val="24"/>
        </w:rPr>
        <w:t>Criterios de aceptación</w:t>
      </w:r>
    </w:p>
    <w:p w14:paraId="1145C2A7" w14:textId="77777777" w:rsidR="00696E4B" w:rsidRDefault="00696E4B" w:rsidP="00696E4B">
      <w:pPr>
        <w:pStyle w:val="Textbody"/>
        <w:numPr>
          <w:ilvl w:val="0"/>
          <w:numId w:val="54"/>
        </w:numPr>
      </w:pPr>
      <w:r>
        <w:rPr>
          <w:rFonts w:ascii="Cambria" w:hAnsi="Cambria"/>
          <w:sz w:val="24"/>
        </w:rPr>
        <w:t xml:space="preserve">La precisión del modelo debe superar el umbral definido (ej.: </w:t>
      </w:r>
      <w:r>
        <w:rPr>
          <w:rStyle w:val="StrongEmphasis"/>
          <w:rFonts w:ascii="Cambria" w:hAnsi="Cambria"/>
          <w:sz w:val="24"/>
        </w:rPr>
        <w:t>≥ 80%</w:t>
      </w:r>
      <w:r>
        <w:rPr>
          <w:rFonts w:ascii="Cambria" w:hAnsi="Cambria"/>
          <w:sz w:val="24"/>
        </w:rPr>
        <w:t>).</w:t>
      </w:r>
    </w:p>
    <w:p w14:paraId="3C4939B0" w14:textId="77777777" w:rsidR="00696E4B" w:rsidRDefault="00696E4B" w:rsidP="00696E4B">
      <w:pPr>
        <w:pStyle w:val="Textbody"/>
        <w:numPr>
          <w:ilvl w:val="0"/>
          <w:numId w:val="54"/>
        </w:numPr>
        <w:rPr>
          <w:rFonts w:ascii="Times New Roman" w:hAnsi="Times New Roman"/>
        </w:rPr>
      </w:pPr>
      <w:r>
        <w:rPr>
          <w:rFonts w:ascii="Cambria" w:hAnsi="Cambria"/>
          <w:sz w:val="24"/>
        </w:rPr>
        <w:t>Las recomendaciones deben ser coherentes con las reglas reales del Mus.</w:t>
      </w:r>
    </w:p>
    <w:p w14:paraId="6036F78B" w14:textId="77777777" w:rsidR="00696E4B" w:rsidRDefault="00696E4B" w:rsidP="00696E4B">
      <w:pPr>
        <w:pStyle w:val="Textbody"/>
        <w:numPr>
          <w:ilvl w:val="0"/>
          <w:numId w:val="54"/>
        </w:numPr>
      </w:pPr>
      <w:r>
        <w:rPr>
          <w:rFonts w:ascii="Cambria" w:hAnsi="Cambria"/>
          <w:sz w:val="24"/>
        </w:rPr>
        <w:t xml:space="preserve">La interfaz debe permitir al usuario obtener una predicción en </w:t>
      </w:r>
      <w:r>
        <w:rPr>
          <w:rStyle w:val="StrongEmphasis"/>
          <w:rFonts w:ascii="Cambria" w:hAnsi="Cambria"/>
          <w:sz w:val="24"/>
        </w:rPr>
        <w:t>≤ 3 clics</w:t>
      </w:r>
      <w:r>
        <w:rPr>
          <w:rFonts w:ascii="Cambria" w:hAnsi="Cambria"/>
          <w:sz w:val="24"/>
        </w:rPr>
        <w:t>.</w:t>
      </w:r>
    </w:p>
    <w:p w14:paraId="37C36AD6" w14:textId="77777777" w:rsidR="00696E4B" w:rsidRDefault="00696E4B" w:rsidP="00696E4B">
      <w:pPr>
        <w:pStyle w:val="Textbody"/>
        <w:numPr>
          <w:ilvl w:val="0"/>
          <w:numId w:val="54"/>
        </w:numPr>
        <w:rPr>
          <w:rFonts w:ascii="Times New Roman" w:hAnsi="Times New Roman"/>
        </w:rPr>
      </w:pPr>
      <w:r>
        <w:rPr>
          <w:rFonts w:ascii="Cambria" w:hAnsi="Cambria"/>
          <w:sz w:val="24"/>
        </w:rPr>
        <w:t>La experiencia general debe considerarse satisfactoria por parte de los evaluadores.</w:t>
      </w:r>
    </w:p>
    <w:p w14:paraId="5EE65753" w14:textId="77777777" w:rsidR="00696E4B" w:rsidRDefault="00696E4B" w:rsidP="00696E4B">
      <w:pPr>
        <w:pStyle w:val="Ttulo3"/>
        <w:spacing w:before="0" w:after="140"/>
      </w:pPr>
      <w:r>
        <w:rPr>
          <w:rStyle w:val="StrongEmphasis"/>
          <w:rFonts w:ascii="Cambria" w:hAnsi="Cambria"/>
          <w:sz w:val="24"/>
        </w:rPr>
        <w:t>Procedimiento</w:t>
      </w:r>
    </w:p>
    <w:p w14:paraId="45B10536" w14:textId="77777777" w:rsidR="00696E4B" w:rsidRDefault="00696E4B" w:rsidP="00696E4B">
      <w:pPr>
        <w:pStyle w:val="Textbody"/>
        <w:numPr>
          <w:ilvl w:val="0"/>
          <w:numId w:val="55"/>
        </w:numPr>
        <w:rPr>
          <w:rFonts w:ascii="Times New Roman" w:hAnsi="Times New Roman"/>
        </w:rPr>
      </w:pPr>
      <w:r>
        <w:rPr>
          <w:rFonts w:ascii="Cambria" w:hAnsi="Cambria"/>
          <w:sz w:val="24"/>
        </w:rPr>
        <w:t>Sesiones guiadas con usuarios (profesores o compañeros).</w:t>
      </w:r>
    </w:p>
    <w:p w14:paraId="3321BE56" w14:textId="77777777" w:rsidR="00696E4B" w:rsidRDefault="00696E4B" w:rsidP="00696E4B">
      <w:pPr>
        <w:pStyle w:val="Textbody"/>
        <w:numPr>
          <w:ilvl w:val="0"/>
          <w:numId w:val="55"/>
        </w:numPr>
        <w:rPr>
          <w:rFonts w:ascii="Times New Roman" w:hAnsi="Times New Roman"/>
        </w:rPr>
      </w:pPr>
      <w:r>
        <w:rPr>
          <w:rFonts w:ascii="Cambria" w:hAnsi="Cambria"/>
          <w:sz w:val="24"/>
        </w:rPr>
        <w:t xml:space="preserve">Evaluación mediante </w:t>
      </w:r>
      <w:proofErr w:type="spellStart"/>
      <w:r>
        <w:rPr>
          <w:rFonts w:ascii="Cambria" w:hAnsi="Cambria"/>
          <w:sz w:val="24"/>
        </w:rPr>
        <w:t>checklist</w:t>
      </w:r>
      <w:proofErr w:type="spellEnd"/>
      <w:r>
        <w:rPr>
          <w:rFonts w:ascii="Cambria" w:hAnsi="Cambria"/>
          <w:sz w:val="24"/>
        </w:rPr>
        <w:t xml:space="preserve"> basada en requisitos.</w:t>
      </w:r>
    </w:p>
    <w:p w14:paraId="308FBB4A" w14:textId="77777777" w:rsidR="00696E4B" w:rsidRDefault="00696E4B" w:rsidP="00696E4B">
      <w:pPr>
        <w:pStyle w:val="Textbody"/>
        <w:numPr>
          <w:ilvl w:val="0"/>
          <w:numId w:val="55"/>
        </w:numPr>
        <w:rPr>
          <w:rFonts w:ascii="Times New Roman" w:hAnsi="Times New Roman"/>
        </w:rPr>
      </w:pPr>
      <w:r>
        <w:rPr>
          <w:rFonts w:ascii="Cambria" w:hAnsi="Cambria"/>
          <w:sz w:val="24"/>
        </w:rPr>
        <w:t>Registro de incidencias y retroalimentación.</w:t>
      </w:r>
    </w:p>
    <w:p w14:paraId="1510DBC1" w14:textId="77777777" w:rsidR="00696E4B" w:rsidRDefault="00696E4B" w:rsidP="00696E4B">
      <w:pPr>
        <w:pStyle w:val="HorizontalLine"/>
        <w:spacing w:after="140" w:line="276" w:lineRule="auto"/>
        <w:rPr>
          <w:rFonts w:ascii="Times New Roman" w:hAnsi="Times New Roman"/>
        </w:rPr>
      </w:pPr>
    </w:p>
    <w:p w14:paraId="42CB34BC" w14:textId="77777777" w:rsidR="00696E4B" w:rsidRDefault="00696E4B" w:rsidP="00696E4B">
      <w:pPr>
        <w:pStyle w:val="Ttulo1"/>
        <w:spacing w:before="0" w:after="140"/>
      </w:pPr>
      <w:r>
        <w:rPr>
          <w:rStyle w:val="StrongEmphasis"/>
          <w:rFonts w:ascii="Jumble" w:hAnsi="Jumble"/>
          <w:b/>
          <w:color w:val="6FD96F"/>
          <w:sz w:val="40"/>
          <w:u w:val="single"/>
        </w:rPr>
        <w:t>3. Estrategia de Validación</w:t>
      </w:r>
    </w:p>
    <w:p w14:paraId="08B2DDED" w14:textId="77777777" w:rsidR="00696E4B" w:rsidRDefault="00696E4B" w:rsidP="00696E4B">
      <w:pPr>
        <w:pStyle w:val="Textbody"/>
        <w:rPr>
          <w:rFonts w:ascii="Times New Roman" w:hAnsi="Times New Roman"/>
        </w:rPr>
      </w:pPr>
      <w:r>
        <w:rPr>
          <w:rFonts w:ascii="Cambria" w:hAnsi="Cambria"/>
          <w:sz w:val="24"/>
        </w:rPr>
        <w:t>La validación se basa en los siguientes pilares:</w:t>
      </w:r>
    </w:p>
    <w:p w14:paraId="50F88777" w14:textId="77777777" w:rsidR="00696E4B" w:rsidRDefault="00696E4B" w:rsidP="00696E4B">
      <w:pPr>
        <w:pStyle w:val="HorizontalLine"/>
        <w:spacing w:after="140" w:line="276" w:lineRule="auto"/>
        <w:rPr>
          <w:rFonts w:ascii="Times New Roman" w:hAnsi="Times New Roman"/>
        </w:rPr>
      </w:pPr>
    </w:p>
    <w:p w14:paraId="6971CD2D" w14:textId="77777777" w:rsidR="00696E4B" w:rsidRDefault="00696E4B" w:rsidP="00696E4B">
      <w:pPr>
        <w:pStyle w:val="Ttulo2"/>
        <w:spacing w:before="0" w:after="140"/>
      </w:pPr>
      <w:r>
        <w:rPr>
          <w:rStyle w:val="StrongEmphasis"/>
          <w:rFonts w:ascii="Cambria" w:hAnsi="Cambria"/>
          <w:color w:val="F4B166"/>
          <w:sz w:val="30"/>
        </w:rPr>
        <w:t>3.1 Validación del Modelo Predictivo</w:t>
      </w:r>
    </w:p>
    <w:p w14:paraId="4DD9153B" w14:textId="77777777" w:rsidR="00696E4B" w:rsidRDefault="00696E4B" w:rsidP="00696E4B">
      <w:pPr>
        <w:pStyle w:val="Ttulo3"/>
        <w:spacing w:before="0" w:after="140"/>
      </w:pPr>
      <w:proofErr w:type="gramStart"/>
      <w:r>
        <w:rPr>
          <w:rStyle w:val="StrongEmphasis"/>
          <w:rFonts w:ascii="Cambria" w:hAnsi="Cambria"/>
          <w:sz w:val="24"/>
        </w:rPr>
        <w:t>Técnicas a aplicar</w:t>
      </w:r>
      <w:proofErr w:type="gramEnd"/>
    </w:p>
    <w:p w14:paraId="1C106921" w14:textId="77777777" w:rsidR="00696E4B" w:rsidRDefault="00696E4B" w:rsidP="00696E4B">
      <w:pPr>
        <w:pStyle w:val="Textbody"/>
        <w:numPr>
          <w:ilvl w:val="0"/>
          <w:numId w:val="56"/>
        </w:numPr>
      </w:pPr>
      <w:r>
        <w:rPr>
          <w:rStyle w:val="StrongEmphasis"/>
          <w:rFonts w:ascii="Cambria" w:hAnsi="Cambria"/>
          <w:sz w:val="24"/>
        </w:rPr>
        <w:t>Validación cruzada (k-</w:t>
      </w:r>
      <w:proofErr w:type="spellStart"/>
      <w:r>
        <w:rPr>
          <w:rStyle w:val="StrongEmphasis"/>
          <w:rFonts w:ascii="Cambria" w:hAnsi="Cambria"/>
          <w:sz w:val="24"/>
        </w:rPr>
        <w:t>fold</w:t>
      </w:r>
      <w:proofErr w:type="spellEnd"/>
      <w:r>
        <w:rPr>
          <w:rStyle w:val="StrongEmphasis"/>
          <w:rFonts w:ascii="Cambria" w:hAnsi="Cambria"/>
          <w:sz w:val="24"/>
        </w:rPr>
        <w:t>)</w:t>
      </w:r>
    </w:p>
    <w:p w14:paraId="3C9DD1A8" w14:textId="77777777" w:rsidR="00696E4B" w:rsidRDefault="00696E4B" w:rsidP="00696E4B">
      <w:pPr>
        <w:pStyle w:val="Textbody"/>
        <w:numPr>
          <w:ilvl w:val="0"/>
          <w:numId w:val="56"/>
        </w:numPr>
      </w:pPr>
      <w:r>
        <w:rPr>
          <w:rStyle w:val="StrongEmphasis"/>
          <w:rFonts w:ascii="Cambria" w:hAnsi="Cambria"/>
          <w:sz w:val="24"/>
        </w:rPr>
        <w:t xml:space="preserve">Conjunto </w:t>
      </w:r>
      <w:proofErr w:type="gramStart"/>
      <w:r>
        <w:rPr>
          <w:rStyle w:val="StrongEmphasis"/>
          <w:rFonts w:ascii="Cambria" w:hAnsi="Cambria"/>
          <w:sz w:val="24"/>
        </w:rPr>
        <w:t>de test</w:t>
      </w:r>
      <w:proofErr w:type="gramEnd"/>
      <w:r>
        <w:rPr>
          <w:rStyle w:val="StrongEmphasis"/>
          <w:rFonts w:ascii="Cambria" w:hAnsi="Cambria"/>
          <w:sz w:val="24"/>
        </w:rPr>
        <w:t xml:space="preserve"> independiente</w:t>
      </w:r>
    </w:p>
    <w:p w14:paraId="0D80FC7E" w14:textId="77777777" w:rsidR="00696E4B" w:rsidRDefault="00696E4B" w:rsidP="00696E4B">
      <w:pPr>
        <w:pStyle w:val="Textbody"/>
        <w:numPr>
          <w:ilvl w:val="0"/>
          <w:numId w:val="56"/>
        </w:numPr>
      </w:pPr>
      <w:r>
        <w:rPr>
          <w:rStyle w:val="StrongEmphasis"/>
          <w:rFonts w:ascii="Cambria" w:hAnsi="Cambria"/>
          <w:sz w:val="24"/>
        </w:rPr>
        <w:t>Métricas del modelo según el tipo de predicción:</w:t>
      </w:r>
    </w:p>
    <w:p w14:paraId="286314D0" w14:textId="77777777" w:rsidR="00696E4B" w:rsidRDefault="00696E4B" w:rsidP="00696E4B">
      <w:pPr>
        <w:pStyle w:val="Textbody"/>
        <w:numPr>
          <w:ilvl w:val="1"/>
          <w:numId w:val="56"/>
        </w:numPr>
      </w:pPr>
      <w:proofErr w:type="spellStart"/>
      <w:r>
        <w:rPr>
          <w:rStyle w:val="nfasis"/>
          <w:rFonts w:ascii="Cambria" w:hAnsi="Cambria"/>
          <w:sz w:val="24"/>
        </w:rPr>
        <w:t>Accuracy</w:t>
      </w:r>
      <w:proofErr w:type="spellEnd"/>
    </w:p>
    <w:p w14:paraId="7C223B63" w14:textId="77777777" w:rsidR="00696E4B" w:rsidRDefault="00696E4B" w:rsidP="00696E4B">
      <w:pPr>
        <w:pStyle w:val="Textbody"/>
        <w:numPr>
          <w:ilvl w:val="1"/>
          <w:numId w:val="56"/>
        </w:numPr>
      </w:pPr>
      <w:r>
        <w:rPr>
          <w:rStyle w:val="nfasis"/>
          <w:rFonts w:ascii="Cambria" w:hAnsi="Cambria"/>
          <w:sz w:val="24"/>
        </w:rPr>
        <w:lastRenderedPageBreak/>
        <w:t>F1-score</w:t>
      </w:r>
    </w:p>
    <w:p w14:paraId="484D3E46" w14:textId="77777777" w:rsidR="00696E4B" w:rsidRDefault="00696E4B" w:rsidP="00696E4B">
      <w:pPr>
        <w:pStyle w:val="Textbody"/>
        <w:numPr>
          <w:ilvl w:val="1"/>
          <w:numId w:val="56"/>
        </w:numPr>
      </w:pPr>
      <w:r>
        <w:rPr>
          <w:rStyle w:val="nfasis"/>
          <w:rFonts w:ascii="Cambria" w:hAnsi="Cambria"/>
          <w:sz w:val="24"/>
        </w:rPr>
        <w:t>ROC-AUC</w:t>
      </w:r>
      <w:r>
        <w:rPr>
          <w:rFonts w:ascii="Cambria" w:hAnsi="Cambria"/>
          <w:sz w:val="24"/>
        </w:rPr>
        <w:t xml:space="preserve"> (si aplica)</w:t>
      </w:r>
    </w:p>
    <w:p w14:paraId="565AE044" w14:textId="77777777" w:rsidR="00696E4B" w:rsidRDefault="00696E4B" w:rsidP="00696E4B">
      <w:pPr>
        <w:pStyle w:val="Textbody"/>
        <w:numPr>
          <w:ilvl w:val="1"/>
          <w:numId w:val="56"/>
        </w:numPr>
      </w:pPr>
      <w:r>
        <w:rPr>
          <w:rStyle w:val="nfasis"/>
          <w:rFonts w:ascii="Cambria" w:hAnsi="Cambria"/>
          <w:sz w:val="24"/>
        </w:rPr>
        <w:t>Mean Absolute Error</w:t>
      </w:r>
      <w:r>
        <w:rPr>
          <w:rFonts w:ascii="Cambria" w:hAnsi="Cambria"/>
          <w:sz w:val="24"/>
        </w:rPr>
        <w:t xml:space="preserve"> (si predice valores numéricos)</w:t>
      </w:r>
    </w:p>
    <w:p w14:paraId="775A6C90" w14:textId="77777777" w:rsidR="00696E4B" w:rsidRDefault="00696E4B" w:rsidP="00696E4B">
      <w:pPr>
        <w:pStyle w:val="Textbody"/>
        <w:numPr>
          <w:ilvl w:val="0"/>
          <w:numId w:val="56"/>
        </w:numPr>
      </w:pPr>
      <w:r>
        <w:rPr>
          <w:rStyle w:val="StrongEmphasis"/>
          <w:rFonts w:ascii="Cambria" w:hAnsi="Cambria"/>
          <w:sz w:val="24"/>
        </w:rPr>
        <w:t>Detección de sobreajuste (</w:t>
      </w:r>
      <w:proofErr w:type="spellStart"/>
      <w:r>
        <w:rPr>
          <w:rStyle w:val="StrongEmphasis"/>
          <w:rFonts w:ascii="Cambria" w:hAnsi="Cambria"/>
          <w:sz w:val="24"/>
        </w:rPr>
        <w:t>overfitting</w:t>
      </w:r>
      <w:proofErr w:type="spellEnd"/>
      <w:r>
        <w:rPr>
          <w:rStyle w:val="StrongEmphasis"/>
          <w:rFonts w:ascii="Cambria" w:hAnsi="Cambria"/>
          <w:sz w:val="24"/>
        </w:rPr>
        <w:t>)</w:t>
      </w:r>
    </w:p>
    <w:p w14:paraId="6303C4AD" w14:textId="77777777" w:rsidR="00696E4B" w:rsidRDefault="00696E4B" w:rsidP="00696E4B">
      <w:pPr>
        <w:pStyle w:val="Ttulo3"/>
        <w:spacing w:before="0" w:after="140"/>
      </w:pPr>
      <w:r>
        <w:rPr>
          <w:rStyle w:val="StrongEmphasis"/>
          <w:rFonts w:ascii="Cambria" w:hAnsi="Cambria"/>
          <w:sz w:val="24"/>
        </w:rPr>
        <w:t>Criterios de validación del modelo</w:t>
      </w:r>
    </w:p>
    <w:p w14:paraId="229CFE23" w14:textId="77777777" w:rsidR="00696E4B" w:rsidRDefault="00696E4B" w:rsidP="00696E4B">
      <w:pPr>
        <w:pStyle w:val="Textbody"/>
        <w:numPr>
          <w:ilvl w:val="0"/>
          <w:numId w:val="57"/>
        </w:numPr>
        <w:rPr>
          <w:rFonts w:ascii="Times New Roman" w:hAnsi="Times New Roman"/>
        </w:rPr>
      </w:pPr>
      <w:r>
        <w:rPr>
          <w:rFonts w:ascii="Cambria" w:hAnsi="Cambria"/>
          <w:sz w:val="24"/>
        </w:rPr>
        <w:t>El modelo debe presentar estabilidad entre entrenamiento y test (variación ≤ 10%).</w:t>
      </w:r>
    </w:p>
    <w:p w14:paraId="7BCE3DA8" w14:textId="77777777" w:rsidR="00696E4B" w:rsidRDefault="00696E4B" w:rsidP="00696E4B">
      <w:pPr>
        <w:pStyle w:val="Textbody"/>
        <w:numPr>
          <w:ilvl w:val="0"/>
          <w:numId w:val="57"/>
        </w:numPr>
        <w:rPr>
          <w:rFonts w:ascii="Times New Roman" w:hAnsi="Times New Roman"/>
        </w:rPr>
      </w:pPr>
      <w:r>
        <w:rPr>
          <w:rFonts w:ascii="Cambria" w:hAnsi="Cambria"/>
          <w:sz w:val="24"/>
        </w:rPr>
        <w:t>No debe mostrar sesgos hacia manos o patrones concretos.</w:t>
      </w:r>
    </w:p>
    <w:p w14:paraId="32205808" w14:textId="77777777" w:rsidR="00696E4B" w:rsidRDefault="00696E4B" w:rsidP="00696E4B">
      <w:pPr>
        <w:pStyle w:val="Textbody"/>
        <w:numPr>
          <w:ilvl w:val="0"/>
          <w:numId w:val="57"/>
        </w:numPr>
        <w:rPr>
          <w:rFonts w:ascii="Times New Roman" w:hAnsi="Times New Roman"/>
        </w:rPr>
      </w:pPr>
      <w:r>
        <w:rPr>
          <w:rFonts w:ascii="Cambria" w:hAnsi="Cambria"/>
          <w:sz w:val="24"/>
        </w:rPr>
        <w:t>Debe responder de forma consistente a datos no vistos.</w:t>
      </w:r>
    </w:p>
    <w:p w14:paraId="1DDE0A71" w14:textId="77777777" w:rsidR="00696E4B" w:rsidRDefault="00696E4B" w:rsidP="00696E4B">
      <w:pPr>
        <w:pStyle w:val="HorizontalLine"/>
        <w:spacing w:after="140" w:line="276" w:lineRule="auto"/>
        <w:rPr>
          <w:rFonts w:ascii="Times New Roman" w:hAnsi="Times New Roman"/>
        </w:rPr>
      </w:pPr>
    </w:p>
    <w:p w14:paraId="6A435B3A" w14:textId="77777777" w:rsidR="00696E4B" w:rsidRDefault="00696E4B" w:rsidP="00696E4B">
      <w:pPr>
        <w:pStyle w:val="Ttulo2"/>
        <w:spacing w:before="0" w:after="140"/>
      </w:pPr>
      <w:r>
        <w:rPr>
          <w:rStyle w:val="StrongEmphasis"/>
          <w:rFonts w:ascii="Cambria" w:hAnsi="Cambria"/>
          <w:color w:val="F4B166"/>
          <w:sz w:val="30"/>
        </w:rPr>
        <w:t>3.2 Validación de Requisitos Funcionales</w:t>
      </w:r>
    </w:p>
    <w:p w14:paraId="350FB988" w14:textId="77777777" w:rsidR="00696E4B" w:rsidRDefault="00696E4B" w:rsidP="00696E4B">
      <w:pPr>
        <w:pStyle w:val="Textbody"/>
        <w:rPr>
          <w:rFonts w:ascii="Times New Roman" w:hAnsi="Times New Roman"/>
        </w:rPr>
      </w:pPr>
      <w:r>
        <w:rPr>
          <w:rFonts w:ascii="Cambria" w:hAnsi="Cambria"/>
          <w:sz w:val="24"/>
        </w:rPr>
        <w:t>Cada requisito del documento de especificación debe estar asociado a uno o más casos de prueba.</w:t>
      </w:r>
    </w:p>
    <w:p w14:paraId="374D5ABE" w14:textId="77777777" w:rsidR="00696E4B" w:rsidRDefault="00696E4B" w:rsidP="00696E4B">
      <w:pPr>
        <w:pStyle w:val="Textbody"/>
        <w:rPr>
          <w:rFonts w:ascii="Times New Roman" w:hAnsi="Times New Roman"/>
        </w:rPr>
      </w:pPr>
      <w:r>
        <w:rPr>
          <w:rFonts w:ascii="Cambria" w:hAnsi="Cambria"/>
          <w:sz w:val="24"/>
        </w:rPr>
        <w:t>Ejemplo:</w:t>
      </w:r>
    </w:p>
    <w:tbl>
      <w:tblPr>
        <w:tblW w:w="9638" w:type="dxa"/>
        <w:tblLayout w:type="fixed"/>
        <w:tblCellMar>
          <w:left w:w="10" w:type="dxa"/>
          <w:right w:w="10" w:type="dxa"/>
        </w:tblCellMar>
        <w:tblLook w:val="04A0" w:firstRow="1" w:lastRow="0" w:firstColumn="1" w:lastColumn="0" w:noHBand="0" w:noVBand="1"/>
      </w:tblPr>
      <w:tblGrid>
        <w:gridCol w:w="3980"/>
        <w:gridCol w:w="2669"/>
        <w:gridCol w:w="2989"/>
      </w:tblGrid>
      <w:tr w:rsidR="00696E4B" w14:paraId="0FC4D83C" w14:textId="77777777" w:rsidTr="004A62F3">
        <w:tblPrEx>
          <w:tblCellMar>
            <w:top w:w="0" w:type="dxa"/>
            <w:bottom w:w="0" w:type="dxa"/>
          </w:tblCellMar>
        </w:tblPrEx>
        <w:trPr>
          <w:tblHeader/>
        </w:trPr>
        <w:tc>
          <w:tcPr>
            <w:tcW w:w="3980" w:type="dxa"/>
            <w:tcMar>
              <w:top w:w="28" w:type="dxa"/>
              <w:left w:w="28" w:type="dxa"/>
              <w:bottom w:w="28" w:type="dxa"/>
              <w:right w:w="28" w:type="dxa"/>
            </w:tcMar>
            <w:vAlign w:val="center"/>
          </w:tcPr>
          <w:p w14:paraId="2D9EF7AD" w14:textId="77777777" w:rsidR="00696E4B" w:rsidRDefault="00696E4B" w:rsidP="004A62F3">
            <w:pPr>
              <w:pStyle w:val="TableHeading"/>
              <w:rPr>
                <w:rFonts w:ascii="Times New Roman" w:hAnsi="Times New Roman"/>
              </w:rPr>
            </w:pPr>
            <w:r>
              <w:rPr>
                <w:rFonts w:ascii="Times New Roman" w:hAnsi="Times New Roman"/>
              </w:rPr>
              <w:t>Requisito</w:t>
            </w:r>
          </w:p>
        </w:tc>
        <w:tc>
          <w:tcPr>
            <w:tcW w:w="2669" w:type="dxa"/>
            <w:tcMar>
              <w:top w:w="28" w:type="dxa"/>
              <w:left w:w="28" w:type="dxa"/>
              <w:bottom w:w="28" w:type="dxa"/>
              <w:right w:w="28" w:type="dxa"/>
            </w:tcMar>
            <w:vAlign w:val="center"/>
          </w:tcPr>
          <w:p w14:paraId="46907AB8" w14:textId="77777777" w:rsidR="00696E4B" w:rsidRDefault="00696E4B" w:rsidP="004A62F3">
            <w:pPr>
              <w:pStyle w:val="TableHeading"/>
              <w:rPr>
                <w:rFonts w:ascii="Times New Roman" w:hAnsi="Times New Roman"/>
              </w:rPr>
            </w:pPr>
            <w:r>
              <w:rPr>
                <w:rFonts w:ascii="Times New Roman" w:hAnsi="Times New Roman"/>
              </w:rPr>
              <w:t>Caso de prueba</w:t>
            </w:r>
          </w:p>
        </w:tc>
        <w:tc>
          <w:tcPr>
            <w:tcW w:w="2989" w:type="dxa"/>
            <w:tcMar>
              <w:top w:w="28" w:type="dxa"/>
              <w:left w:w="28" w:type="dxa"/>
              <w:bottom w:w="28" w:type="dxa"/>
              <w:right w:w="28" w:type="dxa"/>
            </w:tcMar>
            <w:vAlign w:val="center"/>
          </w:tcPr>
          <w:p w14:paraId="2FC0BAA3" w14:textId="77777777" w:rsidR="00696E4B" w:rsidRDefault="00696E4B" w:rsidP="004A62F3">
            <w:pPr>
              <w:pStyle w:val="TableHeading"/>
              <w:rPr>
                <w:rFonts w:ascii="Times New Roman" w:hAnsi="Times New Roman"/>
              </w:rPr>
            </w:pPr>
            <w:r>
              <w:rPr>
                <w:rFonts w:ascii="Times New Roman" w:hAnsi="Times New Roman"/>
              </w:rPr>
              <w:t>Criterio de aceptación</w:t>
            </w:r>
          </w:p>
        </w:tc>
      </w:tr>
      <w:tr w:rsidR="00696E4B" w14:paraId="6334E411" w14:textId="77777777" w:rsidTr="004A62F3">
        <w:tblPrEx>
          <w:tblCellMar>
            <w:top w:w="0" w:type="dxa"/>
            <w:bottom w:w="0" w:type="dxa"/>
          </w:tblCellMar>
        </w:tblPrEx>
        <w:tc>
          <w:tcPr>
            <w:tcW w:w="3980" w:type="dxa"/>
            <w:tcMar>
              <w:top w:w="28" w:type="dxa"/>
              <w:left w:w="28" w:type="dxa"/>
              <w:bottom w:w="28" w:type="dxa"/>
              <w:right w:w="28" w:type="dxa"/>
            </w:tcMar>
            <w:vAlign w:val="center"/>
          </w:tcPr>
          <w:p w14:paraId="0DA8212F" w14:textId="77777777" w:rsidR="00696E4B" w:rsidRDefault="00696E4B" w:rsidP="004A62F3">
            <w:pPr>
              <w:pStyle w:val="TableContents"/>
              <w:rPr>
                <w:rFonts w:ascii="Times New Roman" w:hAnsi="Times New Roman"/>
              </w:rPr>
            </w:pPr>
            <w:r>
              <w:rPr>
                <w:rFonts w:ascii="Times New Roman" w:hAnsi="Times New Roman"/>
              </w:rPr>
              <w:t>RF-01: El sistema debe generar la jugada recomendada.</w:t>
            </w:r>
          </w:p>
        </w:tc>
        <w:tc>
          <w:tcPr>
            <w:tcW w:w="2669" w:type="dxa"/>
            <w:tcMar>
              <w:top w:w="28" w:type="dxa"/>
              <w:left w:w="28" w:type="dxa"/>
              <w:bottom w:w="28" w:type="dxa"/>
              <w:right w:w="28" w:type="dxa"/>
            </w:tcMar>
            <w:vAlign w:val="center"/>
          </w:tcPr>
          <w:p w14:paraId="060DC213" w14:textId="77777777" w:rsidR="00696E4B" w:rsidRDefault="00696E4B" w:rsidP="004A62F3">
            <w:pPr>
              <w:pStyle w:val="TableContents"/>
              <w:rPr>
                <w:rFonts w:ascii="Times New Roman" w:hAnsi="Times New Roman"/>
              </w:rPr>
            </w:pPr>
            <w:r>
              <w:rPr>
                <w:rFonts w:ascii="Times New Roman" w:hAnsi="Times New Roman"/>
              </w:rPr>
              <w:t>CP-001: Predicción con mano válida.</w:t>
            </w:r>
          </w:p>
        </w:tc>
        <w:tc>
          <w:tcPr>
            <w:tcW w:w="2989" w:type="dxa"/>
            <w:tcMar>
              <w:top w:w="28" w:type="dxa"/>
              <w:left w:w="28" w:type="dxa"/>
              <w:bottom w:w="28" w:type="dxa"/>
              <w:right w:w="28" w:type="dxa"/>
            </w:tcMar>
            <w:vAlign w:val="center"/>
          </w:tcPr>
          <w:p w14:paraId="58DAF6A4" w14:textId="77777777" w:rsidR="00696E4B" w:rsidRDefault="00696E4B" w:rsidP="004A62F3">
            <w:pPr>
              <w:pStyle w:val="TableContents"/>
              <w:rPr>
                <w:rFonts w:ascii="Times New Roman" w:hAnsi="Times New Roman"/>
              </w:rPr>
            </w:pPr>
            <w:r>
              <w:rPr>
                <w:rFonts w:ascii="Times New Roman" w:hAnsi="Times New Roman"/>
              </w:rPr>
              <w:t>Output dentro del dominio permitido.</w:t>
            </w:r>
          </w:p>
        </w:tc>
      </w:tr>
      <w:tr w:rsidR="00696E4B" w14:paraId="0BE0F633" w14:textId="77777777" w:rsidTr="004A62F3">
        <w:tblPrEx>
          <w:tblCellMar>
            <w:top w:w="0" w:type="dxa"/>
            <w:bottom w:w="0" w:type="dxa"/>
          </w:tblCellMar>
        </w:tblPrEx>
        <w:tc>
          <w:tcPr>
            <w:tcW w:w="3980" w:type="dxa"/>
            <w:tcMar>
              <w:top w:w="28" w:type="dxa"/>
              <w:left w:w="28" w:type="dxa"/>
              <w:bottom w:w="28" w:type="dxa"/>
              <w:right w:w="28" w:type="dxa"/>
            </w:tcMar>
            <w:vAlign w:val="center"/>
          </w:tcPr>
          <w:p w14:paraId="7F1E4EFE" w14:textId="77777777" w:rsidR="00696E4B" w:rsidRDefault="00696E4B" w:rsidP="004A62F3">
            <w:pPr>
              <w:pStyle w:val="TableContents"/>
              <w:rPr>
                <w:rFonts w:ascii="Times New Roman" w:hAnsi="Times New Roman"/>
              </w:rPr>
            </w:pPr>
            <w:r>
              <w:rPr>
                <w:rFonts w:ascii="Times New Roman" w:hAnsi="Times New Roman"/>
              </w:rPr>
              <w:t>RF-02: Validar la entrada del usuario.</w:t>
            </w:r>
          </w:p>
        </w:tc>
        <w:tc>
          <w:tcPr>
            <w:tcW w:w="2669" w:type="dxa"/>
            <w:tcMar>
              <w:top w:w="28" w:type="dxa"/>
              <w:left w:w="28" w:type="dxa"/>
              <w:bottom w:w="28" w:type="dxa"/>
              <w:right w:w="28" w:type="dxa"/>
            </w:tcMar>
            <w:vAlign w:val="center"/>
          </w:tcPr>
          <w:p w14:paraId="48C958EA" w14:textId="77777777" w:rsidR="00696E4B" w:rsidRDefault="00696E4B" w:rsidP="004A62F3">
            <w:pPr>
              <w:pStyle w:val="TableContents"/>
              <w:rPr>
                <w:rFonts w:ascii="Times New Roman" w:hAnsi="Times New Roman"/>
              </w:rPr>
            </w:pPr>
            <w:r>
              <w:rPr>
                <w:rFonts w:ascii="Times New Roman" w:hAnsi="Times New Roman"/>
              </w:rPr>
              <w:t>CP-014: Mano inválida.</w:t>
            </w:r>
          </w:p>
        </w:tc>
        <w:tc>
          <w:tcPr>
            <w:tcW w:w="2989" w:type="dxa"/>
            <w:tcMar>
              <w:top w:w="28" w:type="dxa"/>
              <w:left w:w="28" w:type="dxa"/>
              <w:bottom w:w="28" w:type="dxa"/>
              <w:right w:w="28" w:type="dxa"/>
            </w:tcMar>
            <w:vAlign w:val="center"/>
          </w:tcPr>
          <w:p w14:paraId="6F64DF8C" w14:textId="77777777" w:rsidR="00696E4B" w:rsidRDefault="00696E4B" w:rsidP="004A62F3">
            <w:pPr>
              <w:pStyle w:val="TableContents"/>
              <w:rPr>
                <w:rFonts w:ascii="Times New Roman" w:hAnsi="Times New Roman"/>
              </w:rPr>
            </w:pPr>
            <w:r>
              <w:rPr>
                <w:rFonts w:ascii="Times New Roman" w:hAnsi="Times New Roman"/>
              </w:rPr>
              <w:t>Error mostrado adecuadamente.</w:t>
            </w:r>
          </w:p>
        </w:tc>
      </w:tr>
    </w:tbl>
    <w:p w14:paraId="5051AB36" w14:textId="77777777" w:rsidR="00696E4B" w:rsidRDefault="00696E4B" w:rsidP="00696E4B">
      <w:pPr>
        <w:pStyle w:val="HorizontalLine"/>
        <w:spacing w:after="140" w:line="276" w:lineRule="auto"/>
        <w:rPr>
          <w:rFonts w:ascii="Times New Roman" w:hAnsi="Times New Roman"/>
        </w:rPr>
      </w:pPr>
    </w:p>
    <w:p w14:paraId="682228A8" w14:textId="77777777" w:rsidR="00696E4B" w:rsidRDefault="00696E4B" w:rsidP="00696E4B">
      <w:pPr>
        <w:pStyle w:val="Ttulo2"/>
        <w:spacing w:before="0" w:after="140"/>
      </w:pPr>
      <w:r>
        <w:rPr>
          <w:rStyle w:val="StrongEmphasis"/>
          <w:rFonts w:ascii="Cambria" w:hAnsi="Cambria"/>
          <w:color w:val="F4B166"/>
          <w:sz w:val="30"/>
        </w:rPr>
        <w:t>3.3 Validación de Requisitos No Funcionales</w:t>
      </w:r>
    </w:p>
    <w:p w14:paraId="017EA068" w14:textId="77777777" w:rsidR="00696E4B" w:rsidRDefault="00696E4B" w:rsidP="00696E4B">
      <w:pPr>
        <w:pStyle w:val="Textbody"/>
        <w:numPr>
          <w:ilvl w:val="0"/>
          <w:numId w:val="58"/>
        </w:numPr>
      </w:pPr>
      <w:r>
        <w:rPr>
          <w:rStyle w:val="StrongEmphasis"/>
          <w:rFonts w:ascii="Cambria" w:hAnsi="Cambria"/>
          <w:sz w:val="24"/>
        </w:rPr>
        <w:t>Rendimiento:</w:t>
      </w:r>
      <w:r>
        <w:rPr>
          <w:rFonts w:ascii="Cambria" w:hAnsi="Cambria"/>
          <w:sz w:val="24"/>
        </w:rPr>
        <w:t xml:space="preserve"> mediciones de latencia y tiempos por </w:t>
      </w:r>
      <w:proofErr w:type="spellStart"/>
      <w:r>
        <w:rPr>
          <w:rFonts w:ascii="Cambria" w:hAnsi="Cambria"/>
          <w:sz w:val="24"/>
        </w:rPr>
        <w:t>request</w:t>
      </w:r>
      <w:proofErr w:type="spellEnd"/>
      <w:r>
        <w:rPr>
          <w:rFonts w:ascii="Cambria" w:hAnsi="Cambria"/>
          <w:sz w:val="24"/>
        </w:rPr>
        <w:t>.</w:t>
      </w:r>
    </w:p>
    <w:p w14:paraId="71DC746B" w14:textId="77777777" w:rsidR="00696E4B" w:rsidRDefault="00696E4B" w:rsidP="00696E4B">
      <w:pPr>
        <w:pStyle w:val="Textbody"/>
        <w:numPr>
          <w:ilvl w:val="0"/>
          <w:numId w:val="58"/>
        </w:numPr>
      </w:pPr>
      <w:r>
        <w:rPr>
          <w:rStyle w:val="StrongEmphasis"/>
          <w:rFonts w:ascii="Cambria" w:hAnsi="Cambria"/>
          <w:sz w:val="24"/>
        </w:rPr>
        <w:t>Usabilidad:</w:t>
      </w:r>
      <w:r>
        <w:rPr>
          <w:rFonts w:ascii="Cambria" w:hAnsi="Cambria"/>
          <w:sz w:val="24"/>
        </w:rPr>
        <w:t xml:space="preserve"> pruebas con usuarios reales, análisis de intuición de la interfaz.</w:t>
      </w:r>
    </w:p>
    <w:p w14:paraId="316B2762" w14:textId="77777777" w:rsidR="00696E4B" w:rsidRDefault="00696E4B" w:rsidP="00696E4B">
      <w:pPr>
        <w:pStyle w:val="Textbody"/>
        <w:numPr>
          <w:ilvl w:val="0"/>
          <w:numId w:val="58"/>
        </w:numPr>
      </w:pPr>
      <w:r>
        <w:rPr>
          <w:rStyle w:val="StrongEmphasis"/>
          <w:rFonts w:ascii="Cambria" w:hAnsi="Cambria"/>
          <w:sz w:val="24"/>
        </w:rPr>
        <w:t>Seguridad:</w:t>
      </w:r>
      <w:r>
        <w:rPr>
          <w:rFonts w:ascii="Cambria" w:hAnsi="Cambria"/>
          <w:sz w:val="24"/>
        </w:rPr>
        <w:t xml:space="preserve"> validación de sanitización de entrada para evitar inyecciones (según corresponda).</w:t>
      </w:r>
    </w:p>
    <w:p w14:paraId="76D29904" w14:textId="77777777" w:rsidR="00696E4B" w:rsidRDefault="00696E4B" w:rsidP="00696E4B">
      <w:pPr>
        <w:pStyle w:val="Textbody"/>
        <w:numPr>
          <w:ilvl w:val="0"/>
          <w:numId w:val="58"/>
        </w:numPr>
      </w:pPr>
      <w:r>
        <w:rPr>
          <w:rStyle w:val="StrongEmphasis"/>
          <w:rFonts w:ascii="Cambria" w:hAnsi="Cambria"/>
          <w:sz w:val="24"/>
        </w:rPr>
        <w:t>Mantenibilidad:</w:t>
      </w:r>
      <w:r>
        <w:rPr>
          <w:rFonts w:ascii="Cambria" w:hAnsi="Cambria"/>
          <w:sz w:val="24"/>
        </w:rPr>
        <w:t xml:space="preserve"> revisión de estructura del código, </w:t>
      </w:r>
      <w:proofErr w:type="spellStart"/>
      <w:r>
        <w:rPr>
          <w:rFonts w:ascii="Cambria" w:hAnsi="Cambria"/>
          <w:sz w:val="24"/>
        </w:rPr>
        <w:t>modularización</w:t>
      </w:r>
      <w:proofErr w:type="spellEnd"/>
      <w:r>
        <w:rPr>
          <w:rFonts w:ascii="Cambria" w:hAnsi="Cambria"/>
          <w:sz w:val="24"/>
        </w:rPr>
        <w:t>, documentación.</w:t>
      </w:r>
    </w:p>
    <w:p w14:paraId="0845140F" w14:textId="77777777" w:rsidR="00696E4B" w:rsidRDefault="00696E4B" w:rsidP="00696E4B">
      <w:pPr>
        <w:pStyle w:val="HorizontalLine"/>
        <w:spacing w:after="140" w:line="276" w:lineRule="auto"/>
        <w:rPr>
          <w:rFonts w:ascii="Times New Roman" w:hAnsi="Times New Roman"/>
        </w:rPr>
      </w:pPr>
    </w:p>
    <w:p w14:paraId="5D1F429D" w14:textId="77777777" w:rsidR="00696E4B" w:rsidRDefault="00696E4B" w:rsidP="00696E4B">
      <w:pPr>
        <w:pStyle w:val="Ttulo1"/>
        <w:spacing w:before="0" w:after="140"/>
      </w:pPr>
      <w:r>
        <w:rPr>
          <w:rStyle w:val="StrongEmphasis"/>
          <w:rFonts w:ascii="Jumble" w:hAnsi="Jumble"/>
          <w:b/>
          <w:color w:val="6FD96F"/>
          <w:sz w:val="40"/>
          <w:u w:val="single"/>
        </w:rPr>
        <w:t xml:space="preserve">4. Herramientas de </w:t>
      </w:r>
      <w:proofErr w:type="spellStart"/>
      <w:r>
        <w:rPr>
          <w:rStyle w:val="StrongEmphasis"/>
          <w:rFonts w:ascii="Jumble" w:hAnsi="Jumble"/>
          <w:b/>
          <w:color w:val="6FD96F"/>
          <w:sz w:val="40"/>
          <w:u w:val="single"/>
        </w:rPr>
        <w:t>Testing</w:t>
      </w:r>
      <w:proofErr w:type="spellEnd"/>
    </w:p>
    <w:p w14:paraId="134B5F99" w14:textId="77777777" w:rsidR="00696E4B" w:rsidRDefault="00696E4B" w:rsidP="00696E4B">
      <w:pPr>
        <w:pStyle w:val="Textbody"/>
        <w:rPr>
          <w:rFonts w:ascii="Times New Roman" w:hAnsi="Times New Roman"/>
        </w:rPr>
      </w:pPr>
      <w:r>
        <w:rPr>
          <w:rFonts w:ascii="Cambria" w:hAnsi="Cambria"/>
          <w:sz w:val="24"/>
        </w:rPr>
        <w:t xml:space="preserve">A </w:t>
      </w:r>
      <w:proofErr w:type="gramStart"/>
      <w:r>
        <w:rPr>
          <w:rFonts w:ascii="Cambria" w:hAnsi="Cambria"/>
          <w:sz w:val="24"/>
        </w:rPr>
        <w:t>continuación</w:t>
      </w:r>
      <w:proofErr w:type="gramEnd"/>
      <w:r>
        <w:rPr>
          <w:rFonts w:ascii="Cambria" w:hAnsi="Cambria"/>
          <w:sz w:val="24"/>
        </w:rPr>
        <w:t xml:space="preserve"> se presenta un inventario detallado de herramientas recomendadas según la naturaleza del sistema:</w:t>
      </w:r>
    </w:p>
    <w:p w14:paraId="4D9F2CE6" w14:textId="77777777" w:rsidR="00696E4B" w:rsidRDefault="00696E4B" w:rsidP="00696E4B">
      <w:pPr>
        <w:pStyle w:val="HorizontalLine"/>
        <w:spacing w:after="140" w:line="276" w:lineRule="auto"/>
        <w:rPr>
          <w:rFonts w:ascii="Times New Roman" w:hAnsi="Times New Roman"/>
        </w:rPr>
      </w:pPr>
    </w:p>
    <w:p w14:paraId="6E8A55DC" w14:textId="77777777" w:rsidR="00696E4B" w:rsidRDefault="00696E4B" w:rsidP="00696E4B">
      <w:pPr>
        <w:pStyle w:val="Ttulo2"/>
        <w:spacing w:before="0" w:after="140"/>
      </w:pPr>
      <w:r>
        <w:rPr>
          <w:rStyle w:val="StrongEmphasis"/>
          <w:rFonts w:ascii="Cambria" w:hAnsi="Cambria"/>
          <w:color w:val="F4B166"/>
          <w:sz w:val="30"/>
        </w:rPr>
        <w:t>4.1 Para pruebas unitarias</w:t>
      </w:r>
    </w:p>
    <w:p w14:paraId="4C0CBEC0" w14:textId="77777777" w:rsidR="00696E4B" w:rsidRDefault="00696E4B" w:rsidP="00696E4B">
      <w:pPr>
        <w:pStyle w:val="Textbody"/>
        <w:numPr>
          <w:ilvl w:val="0"/>
          <w:numId w:val="59"/>
        </w:numPr>
      </w:pPr>
      <w:proofErr w:type="spellStart"/>
      <w:r>
        <w:rPr>
          <w:rStyle w:val="StrongEmphasis"/>
          <w:rFonts w:ascii="Cambria" w:hAnsi="Cambria"/>
          <w:sz w:val="24"/>
        </w:rPr>
        <w:t>pytest</w:t>
      </w:r>
      <w:proofErr w:type="spellEnd"/>
      <w:r>
        <w:rPr>
          <w:rFonts w:ascii="Cambria" w:hAnsi="Cambria"/>
          <w:sz w:val="24"/>
        </w:rPr>
        <w:t xml:space="preserve"> (Python): ejecución de pruebas ágiles, fixtures, </w:t>
      </w:r>
      <w:proofErr w:type="spellStart"/>
      <w:r>
        <w:rPr>
          <w:rFonts w:ascii="Cambria" w:hAnsi="Cambria"/>
          <w:sz w:val="24"/>
        </w:rPr>
        <w:t>mocks</w:t>
      </w:r>
      <w:proofErr w:type="spellEnd"/>
      <w:r>
        <w:rPr>
          <w:rFonts w:ascii="Cambria" w:hAnsi="Cambria"/>
          <w:sz w:val="24"/>
        </w:rPr>
        <w:t>.</w:t>
      </w:r>
    </w:p>
    <w:p w14:paraId="1FFE9FE6" w14:textId="77777777" w:rsidR="00696E4B" w:rsidRDefault="00696E4B" w:rsidP="00696E4B">
      <w:pPr>
        <w:pStyle w:val="Textbody"/>
        <w:numPr>
          <w:ilvl w:val="0"/>
          <w:numId w:val="59"/>
        </w:numPr>
      </w:pPr>
      <w:proofErr w:type="spellStart"/>
      <w:r>
        <w:rPr>
          <w:rStyle w:val="StrongEmphasis"/>
          <w:rFonts w:ascii="Cambria" w:hAnsi="Cambria"/>
          <w:sz w:val="24"/>
        </w:rPr>
        <w:lastRenderedPageBreak/>
        <w:t>unittest</w:t>
      </w:r>
      <w:proofErr w:type="spellEnd"/>
      <w:r>
        <w:rPr>
          <w:rFonts w:ascii="Cambria" w:hAnsi="Cambria"/>
          <w:sz w:val="24"/>
        </w:rPr>
        <w:t xml:space="preserve"> (Python): </w:t>
      </w:r>
      <w:proofErr w:type="spellStart"/>
      <w:r>
        <w:rPr>
          <w:rFonts w:ascii="Cambria" w:hAnsi="Cambria"/>
          <w:sz w:val="24"/>
        </w:rPr>
        <w:t>framework</w:t>
      </w:r>
      <w:proofErr w:type="spellEnd"/>
      <w:r>
        <w:rPr>
          <w:rFonts w:ascii="Cambria" w:hAnsi="Cambria"/>
          <w:sz w:val="24"/>
        </w:rPr>
        <w:t xml:space="preserve"> estándar para pruebas formales.</w:t>
      </w:r>
    </w:p>
    <w:p w14:paraId="0648ED5C" w14:textId="77777777" w:rsidR="00696E4B" w:rsidRDefault="00696E4B" w:rsidP="00696E4B">
      <w:pPr>
        <w:pStyle w:val="Textbody"/>
        <w:numPr>
          <w:ilvl w:val="0"/>
          <w:numId w:val="59"/>
        </w:numPr>
      </w:pPr>
      <w:proofErr w:type="spellStart"/>
      <w:r>
        <w:rPr>
          <w:rStyle w:val="StrongEmphasis"/>
          <w:rFonts w:ascii="Cambria" w:hAnsi="Cambria"/>
          <w:sz w:val="24"/>
        </w:rPr>
        <w:t>pytest-cov</w:t>
      </w:r>
      <w:proofErr w:type="spellEnd"/>
      <w:r>
        <w:rPr>
          <w:rFonts w:ascii="Cambria" w:hAnsi="Cambria"/>
          <w:sz w:val="24"/>
        </w:rPr>
        <w:t>: informe de cobertura del código.</w:t>
      </w:r>
    </w:p>
    <w:p w14:paraId="36C69BBE" w14:textId="77777777" w:rsidR="00696E4B" w:rsidRDefault="00696E4B" w:rsidP="00696E4B">
      <w:pPr>
        <w:pStyle w:val="Textbody"/>
        <w:numPr>
          <w:ilvl w:val="0"/>
          <w:numId w:val="59"/>
        </w:numPr>
      </w:pPr>
      <w:r>
        <w:rPr>
          <w:rStyle w:val="StrongEmphasis"/>
          <w:rFonts w:ascii="Cambria" w:hAnsi="Cambria"/>
          <w:sz w:val="24"/>
        </w:rPr>
        <w:t>pandas-</w:t>
      </w:r>
      <w:proofErr w:type="spellStart"/>
      <w:r>
        <w:rPr>
          <w:rStyle w:val="StrongEmphasis"/>
          <w:rFonts w:ascii="Cambria" w:hAnsi="Cambria"/>
          <w:sz w:val="24"/>
        </w:rPr>
        <w:t>testing</w:t>
      </w:r>
      <w:proofErr w:type="spellEnd"/>
      <w:r>
        <w:rPr>
          <w:rFonts w:ascii="Cambria" w:hAnsi="Cambria"/>
          <w:sz w:val="24"/>
        </w:rPr>
        <w:t xml:space="preserve">: comparación estructural de </w:t>
      </w:r>
      <w:proofErr w:type="spellStart"/>
      <w:r>
        <w:rPr>
          <w:rFonts w:ascii="Cambria" w:hAnsi="Cambria"/>
          <w:sz w:val="24"/>
        </w:rPr>
        <w:t>DataFrames</w:t>
      </w:r>
      <w:proofErr w:type="spellEnd"/>
      <w:r>
        <w:rPr>
          <w:rFonts w:ascii="Cambria" w:hAnsi="Cambria"/>
          <w:sz w:val="24"/>
        </w:rPr>
        <w:t>.</w:t>
      </w:r>
    </w:p>
    <w:p w14:paraId="7C51A023" w14:textId="77777777" w:rsidR="00696E4B" w:rsidRDefault="00696E4B" w:rsidP="00696E4B">
      <w:pPr>
        <w:pStyle w:val="Textbody"/>
        <w:numPr>
          <w:ilvl w:val="0"/>
          <w:numId w:val="59"/>
        </w:numPr>
      </w:pPr>
      <w:proofErr w:type="spellStart"/>
      <w:r>
        <w:rPr>
          <w:rStyle w:val="StrongEmphasis"/>
          <w:rFonts w:ascii="Cambria" w:hAnsi="Cambria"/>
          <w:sz w:val="24"/>
        </w:rPr>
        <w:t>mock</w:t>
      </w:r>
      <w:proofErr w:type="spellEnd"/>
      <w:r>
        <w:rPr>
          <w:rStyle w:val="StrongEmphasis"/>
          <w:rFonts w:ascii="Cambria" w:hAnsi="Cambria"/>
          <w:sz w:val="24"/>
        </w:rPr>
        <w:t xml:space="preserve"> / </w:t>
      </w:r>
      <w:proofErr w:type="spellStart"/>
      <w:r>
        <w:rPr>
          <w:rStyle w:val="StrongEmphasis"/>
          <w:rFonts w:ascii="Cambria" w:hAnsi="Cambria"/>
          <w:sz w:val="24"/>
        </w:rPr>
        <w:t>monkeypatch</w:t>
      </w:r>
      <w:proofErr w:type="spellEnd"/>
      <w:r>
        <w:rPr>
          <w:rFonts w:ascii="Cambria" w:hAnsi="Cambria"/>
          <w:sz w:val="24"/>
        </w:rPr>
        <w:t>: simulación de dependencias externas.</w:t>
      </w:r>
    </w:p>
    <w:p w14:paraId="62794FEE" w14:textId="77777777" w:rsidR="00696E4B" w:rsidRDefault="00696E4B" w:rsidP="00696E4B">
      <w:pPr>
        <w:pStyle w:val="HorizontalLine"/>
        <w:spacing w:after="140" w:line="276" w:lineRule="auto"/>
        <w:rPr>
          <w:rFonts w:ascii="Times New Roman" w:hAnsi="Times New Roman"/>
        </w:rPr>
      </w:pPr>
    </w:p>
    <w:p w14:paraId="62FC48FB" w14:textId="77777777" w:rsidR="00696E4B" w:rsidRDefault="00696E4B" w:rsidP="00696E4B">
      <w:pPr>
        <w:pStyle w:val="Ttulo2"/>
        <w:spacing w:before="0" w:after="140"/>
      </w:pPr>
      <w:r>
        <w:rPr>
          <w:rStyle w:val="StrongEmphasis"/>
          <w:rFonts w:ascii="Cambria" w:hAnsi="Cambria"/>
          <w:color w:val="F4B166"/>
          <w:sz w:val="30"/>
        </w:rPr>
        <w:t>4.2 Para pruebas de integración</w:t>
      </w:r>
    </w:p>
    <w:p w14:paraId="0388B821" w14:textId="77777777" w:rsidR="00696E4B" w:rsidRDefault="00696E4B" w:rsidP="00696E4B">
      <w:pPr>
        <w:pStyle w:val="Textbody"/>
        <w:numPr>
          <w:ilvl w:val="0"/>
          <w:numId w:val="60"/>
        </w:numPr>
      </w:pPr>
      <w:proofErr w:type="spellStart"/>
      <w:r>
        <w:rPr>
          <w:rStyle w:val="StrongEmphasis"/>
          <w:rFonts w:ascii="Cambria" w:hAnsi="Cambria"/>
          <w:sz w:val="24"/>
        </w:rPr>
        <w:t>Postman</w:t>
      </w:r>
      <w:proofErr w:type="spellEnd"/>
      <w:r>
        <w:rPr>
          <w:rStyle w:val="StrongEmphasis"/>
          <w:rFonts w:ascii="Cambria" w:hAnsi="Cambria"/>
          <w:sz w:val="24"/>
        </w:rPr>
        <w:t xml:space="preserve"> / </w:t>
      </w:r>
      <w:proofErr w:type="spellStart"/>
      <w:r>
        <w:rPr>
          <w:rStyle w:val="StrongEmphasis"/>
          <w:rFonts w:ascii="Cambria" w:hAnsi="Cambria"/>
          <w:sz w:val="24"/>
        </w:rPr>
        <w:t>Insomnia</w:t>
      </w:r>
      <w:proofErr w:type="spellEnd"/>
      <w:r>
        <w:rPr>
          <w:rStyle w:val="StrongEmphasis"/>
          <w:rFonts w:ascii="Cambria" w:hAnsi="Cambria"/>
          <w:sz w:val="24"/>
        </w:rPr>
        <w:t>:</w:t>
      </w:r>
      <w:r>
        <w:rPr>
          <w:rFonts w:ascii="Cambria" w:hAnsi="Cambria"/>
          <w:sz w:val="24"/>
        </w:rPr>
        <w:t xml:space="preserve"> validación de </w:t>
      </w:r>
      <w:proofErr w:type="spellStart"/>
      <w:r>
        <w:rPr>
          <w:rFonts w:ascii="Cambria" w:hAnsi="Cambria"/>
          <w:sz w:val="24"/>
        </w:rPr>
        <w:t>APIs</w:t>
      </w:r>
      <w:proofErr w:type="spellEnd"/>
      <w:r>
        <w:rPr>
          <w:rFonts w:ascii="Cambria" w:hAnsi="Cambria"/>
          <w:sz w:val="24"/>
        </w:rPr>
        <w:t xml:space="preserve"> REST y flujos de peticiones.</w:t>
      </w:r>
    </w:p>
    <w:p w14:paraId="2F0C6F87" w14:textId="77777777" w:rsidR="00696E4B" w:rsidRDefault="00696E4B" w:rsidP="00696E4B">
      <w:pPr>
        <w:pStyle w:val="Textbody"/>
        <w:numPr>
          <w:ilvl w:val="0"/>
          <w:numId w:val="60"/>
        </w:numPr>
      </w:pPr>
      <w:r>
        <w:rPr>
          <w:rStyle w:val="StrongEmphasis"/>
          <w:rFonts w:ascii="Cambria" w:hAnsi="Cambria"/>
          <w:sz w:val="24"/>
        </w:rPr>
        <w:t xml:space="preserve">Docker </w:t>
      </w:r>
      <w:proofErr w:type="spellStart"/>
      <w:r>
        <w:rPr>
          <w:rStyle w:val="StrongEmphasis"/>
          <w:rFonts w:ascii="Cambria" w:hAnsi="Cambria"/>
          <w:sz w:val="24"/>
        </w:rPr>
        <w:t>Compose</w:t>
      </w:r>
      <w:proofErr w:type="spellEnd"/>
      <w:r>
        <w:rPr>
          <w:rStyle w:val="StrongEmphasis"/>
          <w:rFonts w:ascii="Cambria" w:hAnsi="Cambria"/>
          <w:sz w:val="24"/>
        </w:rPr>
        <w:t>:</w:t>
      </w:r>
      <w:r>
        <w:rPr>
          <w:rFonts w:ascii="Cambria" w:hAnsi="Cambria"/>
          <w:sz w:val="24"/>
        </w:rPr>
        <w:t xml:space="preserve"> simulación de entornos completos (BD + </w:t>
      </w:r>
      <w:proofErr w:type="spellStart"/>
      <w:r>
        <w:rPr>
          <w:rFonts w:ascii="Cambria" w:hAnsi="Cambria"/>
          <w:sz w:val="24"/>
        </w:rPr>
        <w:t>backend</w:t>
      </w:r>
      <w:proofErr w:type="spellEnd"/>
      <w:r>
        <w:rPr>
          <w:rFonts w:ascii="Cambria" w:hAnsi="Cambria"/>
          <w:sz w:val="24"/>
        </w:rPr>
        <w:t xml:space="preserve"> + modelo).</w:t>
      </w:r>
    </w:p>
    <w:p w14:paraId="0B1F67F6" w14:textId="77777777" w:rsidR="00696E4B" w:rsidRDefault="00696E4B" w:rsidP="00696E4B">
      <w:pPr>
        <w:pStyle w:val="Textbody"/>
        <w:numPr>
          <w:ilvl w:val="0"/>
          <w:numId w:val="60"/>
        </w:numPr>
      </w:pPr>
      <w:proofErr w:type="spellStart"/>
      <w:r>
        <w:rPr>
          <w:rStyle w:val="StrongEmphasis"/>
          <w:rFonts w:ascii="Cambria" w:hAnsi="Cambria"/>
          <w:sz w:val="24"/>
        </w:rPr>
        <w:t>pytest</w:t>
      </w:r>
      <w:proofErr w:type="spellEnd"/>
      <w:r>
        <w:rPr>
          <w:rStyle w:val="StrongEmphasis"/>
          <w:rFonts w:ascii="Cambria" w:hAnsi="Cambria"/>
          <w:sz w:val="24"/>
        </w:rPr>
        <w:t xml:space="preserve"> con </w:t>
      </w:r>
      <w:proofErr w:type="spellStart"/>
      <w:r>
        <w:rPr>
          <w:rStyle w:val="StrongEmphasis"/>
          <w:rFonts w:ascii="Cambria" w:hAnsi="Cambria"/>
          <w:sz w:val="24"/>
        </w:rPr>
        <w:t>plugins</w:t>
      </w:r>
      <w:proofErr w:type="spellEnd"/>
      <w:r>
        <w:rPr>
          <w:rStyle w:val="StrongEmphasis"/>
          <w:rFonts w:ascii="Cambria" w:hAnsi="Cambria"/>
          <w:sz w:val="24"/>
        </w:rPr>
        <w:t xml:space="preserve"> de API </w:t>
      </w:r>
      <w:proofErr w:type="spellStart"/>
      <w:r>
        <w:rPr>
          <w:rStyle w:val="StrongEmphasis"/>
          <w:rFonts w:ascii="Cambria" w:hAnsi="Cambria"/>
          <w:sz w:val="24"/>
        </w:rPr>
        <w:t>testing</w:t>
      </w:r>
      <w:proofErr w:type="spellEnd"/>
      <w:r>
        <w:rPr>
          <w:rStyle w:val="StrongEmphasis"/>
          <w:rFonts w:ascii="Cambria" w:hAnsi="Cambria"/>
          <w:sz w:val="24"/>
        </w:rPr>
        <w:t>.</w:t>
      </w:r>
    </w:p>
    <w:p w14:paraId="4EE3FAA5" w14:textId="77777777" w:rsidR="00696E4B" w:rsidRDefault="00696E4B" w:rsidP="00696E4B">
      <w:pPr>
        <w:pStyle w:val="HorizontalLine"/>
        <w:spacing w:after="140" w:line="276" w:lineRule="auto"/>
        <w:rPr>
          <w:rFonts w:ascii="Times New Roman" w:hAnsi="Times New Roman"/>
        </w:rPr>
      </w:pPr>
    </w:p>
    <w:p w14:paraId="1B136136" w14:textId="77777777" w:rsidR="00696E4B" w:rsidRDefault="00696E4B" w:rsidP="00696E4B">
      <w:pPr>
        <w:pStyle w:val="Ttulo2"/>
        <w:spacing w:before="0" w:after="140"/>
      </w:pPr>
      <w:r>
        <w:rPr>
          <w:rStyle w:val="StrongEmphasis"/>
          <w:rFonts w:ascii="Cambria" w:hAnsi="Cambria"/>
          <w:color w:val="F4B166"/>
          <w:sz w:val="30"/>
        </w:rPr>
        <w:t>4.3 Para pruebas de sistema</w:t>
      </w:r>
    </w:p>
    <w:p w14:paraId="51852337" w14:textId="77777777" w:rsidR="00696E4B" w:rsidRDefault="00696E4B" w:rsidP="00696E4B">
      <w:pPr>
        <w:pStyle w:val="Textbody"/>
        <w:numPr>
          <w:ilvl w:val="0"/>
          <w:numId w:val="61"/>
        </w:numPr>
      </w:pPr>
      <w:proofErr w:type="spellStart"/>
      <w:r>
        <w:rPr>
          <w:rStyle w:val="StrongEmphasis"/>
          <w:rFonts w:ascii="Cambria" w:hAnsi="Cambria"/>
          <w:sz w:val="24"/>
        </w:rPr>
        <w:t>Selenium</w:t>
      </w:r>
      <w:proofErr w:type="spellEnd"/>
      <w:r>
        <w:rPr>
          <w:rStyle w:val="StrongEmphasis"/>
          <w:rFonts w:ascii="Cambria" w:hAnsi="Cambria"/>
          <w:sz w:val="24"/>
        </w:rPr>
        <w:t xml:space="preserve"> </w:t>
      </w:r>
      <w:proofErr w:type="spellStart"/>
      <w:r>
        <w:rPr>
          <w:rStyle w:val="StrongEmphasis"/>
          <w:rFonts w:ascii="Cambria" w:hAnsi="Cambria"/>
          <w:sz w:val="24"/>
        </w:rPr>
        <w:t>WebDriver</w:t>
      </w:r>
      <w:proofErr w:type="spellEnd"/>
      <w:r>
        <w:rPr>
          <w:rStyle w:val="StrongEmphasis"/>
          <w:rFonts w:ascii="Cambria" w:hAnsi="Cambria"/>
          <w:sz w:val="24"/>
        </w:rPr>
        <w:t>:</w:t>
      </w:r>
      <w:r>
        <w:rPr>
          <w:rFonts w:ascii="Cambria" w:hAnsi="Cambria"/>
          <w:sz w:val="24"/>
        </w:rPr>
        <w:t xml:space="preserve"> pruebas automáticas del </w:t>
      </w:r>
      <w:proofErr w:type="spellStart"/>
      <w:r>
        <w:rPr>
          <w:rFonts w:ascii="Cambria" w:hAnsi="Cambria"/>
          <w:sz w:val="24"/>
        </w:rPr>
        <w:t>frontend</w:t>
      </w:r>
      <w:proofErr w:type="spellEnd"/>
      <w:r>
        <w:rPr>
          <w:rFonts w:ascii="Cambria" w:hAnsi="Cambria"/>
          <w:sz w:val="24"/>
        </w:rPr>
        <w:t>.</w:t>
      </w:r>
    </w:p>
    <w:p w14:paraId="7BA4E392" w14:textId="77777777" w:rsidR="00696E4B" w:rsidRDefault="00696E4B" w:rsidP="00696E4B">
      <w:pPr>
        <w:pStyle w:val="Textbody"/>
        <w:numPr>
          <w:ilvl w:val="0"/>
          <w:numId w:val="61"/>
        </w:numPr>
      </w:pPr>
      <w:proofErr w:type="spellStart"/>
      <w:r>
        <w:rPr>
          <w:rStyle w:val="StrongEmphasis"/>
          <w:rFonts w:ascii="Cambria" w:hAnsi="Cambria"/>
          <w:sz w:val="24"/>
        </w:rPr>
        <w:t>Locust</w:t>
      </w:r>
      <w:proofErr w:type="spellEnd"/>
      <w:r>
        <w:rPr>
          <w:rStyle w:val="StrongEmphasis"/>
          <w:rFonts w:ascii="Cambria" w:hAnsi="Cambria"/>
          <w:sz w:val="24"/>
        </w:rPr>
        <w:t>:</w:t>
      </w:r>
      <w:r>
        <w:rPr>
          <w:rFonts w:ascii="Cambria" w:hAnsi="Cambria"/>
          <w:sz w:val="24"/>
        </w:rPr>
        <w:t xml:space="preserve"> pruebas de rendimiento bajo carga.</w:t>
      </w:r>
    </w:p>
    <w:p w14:paraId="7FBB5C22" w14:textId="77777777" w:rsidR="00696E4B" w:rsidRDefault="00696E4B" w:rsidP="00696E4B">
      <w:pPr>
        <w:pStyle w:val="Textbody"/>
        <w:numPr>
          <w:ilvl w:val="0"/>
          <w:numId w:val="61"/>
        </w:numPr>
      </w:pPr>
      <w:proofErr w:type="spellStart"/>
      <w:r>
        <w:rPr>
          <w:rStyle w:val="StrongEmphasis"/>
          <w:rFonts w:ascii="Cambria" w:hAnsi="Cambria"/>
          <w:sz w:val="24"/>
        </w:rPr>
        <w:t>JMeter</w:t>
      </w:r>
      <w:proofErr w:type="spellEnd"/>
      <w:r>
        <w:rPr>
          <w:rStyle w:val="StrongEmphasis"/>
          <w:rFonts w:ascii="Cambria" w:hAnsi="Cambria"/>
          <w:sz w:val="24"/>
        </w:rPr>
        <w:t>:</w:t>
      </w:r>
      <w:r>
        <w:rPr>
          <w:rFonts w:ascii="Cambria" w:hAnsi="Cambria"/>
          <w:sz w:val="24"/>
        </w:rPr>
        <w:t xml:space="preserve"> stress test y carga sostenida.</w:t>
      </w:r>
    </w:p>
    <w:p w14:paraId="51CA8D8B" w14:textId="77777777" w:rsidR="00696E4B" w:rsidRDefault="00696E4B" w:rsidP="00696E4B">
      <w:pPr>
        <w:pStyle w:val="HorizontalLine"/>
        <w:spacing w:after="140" w:line="276" w:lineRule="auto"/>
        <w:rPr>
          <w:rFonts w:ascii="Times New Roman" w:hAnsi="Times New Roman"/>
        </w:rPr>
      </w:pPr>
    </w:p>
    <w:p w14:paraId="62A4FDD0" w14:textId="77777777" w:rsidR="00696E4B" w:rsidRDefault="00696E4B" w:rsidP="00696E4B">
      <w:pPr>
        <w:pStyle w:val="Ttulo2"/>
        <w:spacing w:before="0" w:after="140"/>
      </w:pPr>
      <w:r>
        <w:rPr>
          <w:rStyle w:val="StrongEmphasis"/>
          <w:rFonts w:ascii="Cambria" w:hAnsi="Cambria"/>
          <w:color w:val="F4B166"/>
          <w:sz w:val="30"/>
        </w:rPr>
        <w:t>4.4 Para pruebas del modelo</w:t>
      </w:r>
    </w:p>
    <w:p w14:paraId="6EA9F91D" w14:textId="77777777" w:rsidR="00696E4B" w:rsidRDefault="00696E4B" w:rsidP="00696E4B">
      <w:pPr>
        <w:pStyle w:val="Textbody"/>
        <w:numPr>
          <w:ilvl w:val="0"/>
          <w:numId w:val="62"/>
        </w:numPr>
      </w:pPr>
      <w:proofErr w:type="spellStart"/>
      <w:r>
        <w:rPr>
          <w:rStyle w:val="StrongEmphasis"/>
          <w:rFonts w:ascii="Cambria" w:hAnsi="Cambria"/>
          <w:sz w:val="24"/>
        </w:rPr>
        <w:t>scikit-learn</w:t>
      </w:r>
      <w:proofErr w:type="spellEnd"/>
      <w:r>
        <w:rPr>
          <w:rStyle w:val="StrongEmphasis"/>
          <w:rFonts w:ascii="Cambria" w:hAnsi="Cambria"/>
          <w:sz w:val="24"/>
        </w:rPr>
        <w:t xml:space="preserve"> (</w:t>
      </w:r>
      <w:proofErr w:type="spellStart"/>
      <w:r>
        <w:rPr>
          <w:rStyle w:val="StrongEmphasis"/>
          <w:rFonts w:ascii="Cambria" w:hAnsi="Cambria"/>
          <w:sz w:val="24"/>
        </w:rPr>
        <w:t>metrics</w:t>
      </w:r>
      <w:proofErr w:type="spellEnd"/>
      <w:r>
        <w:rPr>
          <w:rStyle w:val="StrongEmphasis"/>
          <w:rFonts w:ascii="Cambria" w:hAnsi="Cambria"/>
          <w:sz w:val="24"/>
        </w:rPr>
        <w:t>):</w:t>
      </w:r>
      <w:r>
        <w:rPr>
          <w:rFonts w:ascii="Cambria" w:hAnsi="Cambria"/>
          <w:sz w:val="24"/>
        </w:rPr>
        <w:t xml:space="preserve"> métricas para valores y clasificaciones.</w:t>
      </w:r>
    </w:p>
    <w:p w14:paraId="09C6C49A" w14:textId="77777777" w:rsidR="00696E4B" w:rsidRDefault="00696E4B" w:rsidP="00696E4B">
      <w:pPr>
        <w:pStyle w:val="Textbody"/>
        <w:numPr>
          <w:ilvl w:val="0"/>
          <w:numId w:val="62"/>
        </w:numPr>
      </w:pPr>
      <w:proofErr w:type="spellStart"/>
      <w:r>
        <w:rPr>
          <w:rStyle w:val="StrongEmphasis"/>
          <w:rFonts w:ascii="Cambria" w:hAnsi="Cambria"/>
          <w:sz w:val="24"/>
        </w:rPr>
        <w:t>MLflow</w:t>
      </w:r>
      <w:proofErr w:type="spellEnd"/>
      <w:r>
        <w:rPr>
          <w:rStyle w:val="StrongEmphasis"/>
          <w:rFonts w:ascii="Cambria" w:hAnsi="Cambria"/>
          <w:sz w:val="24"/>
        </w:rPr>
        <w:t>:</w:t>
      </w:r>
      <w:r>
        <w:rPr>
          <w:rFonts w:ascii="Cambria" w:hAnsi="Cambria"/>
          <w:sz w:val="24"/>
        </w:rPr>
        <w:t xml:space="preserve"> trazabilidad de experimentos.</w:t>
      </w:r>
    </w:p>
    <w:p w14:paraId="2970ED30" w14:textId="77777777" w:rsidR="00696E4B" w:rsidRDefault="00696E4B" w:rsidP="00696E4B">
      <w:pPr>
        <w:pStyle w:val="Textbody"/>
        <w:numPr>
          <w:ilvl w:val="0"/>
          <w:numId w:val="62"/>
        </w:numPr>
      </w:pPr>
      <w:proofErr w:type="spellStart"/>
      <w:r>
        <w:rPr>
          <w:rStyle w:val="StrongEmphasis"/>
          <w:rFonts w:ascii="Cambria" w:hAnsi="Cambria"/>
          <w:sz w:val="24"/>
        </w:rPr>
        <w:t>TensorBoard</w:t>
      </w:r>
      <w:proofErr w:type="spellEnd"/>
      <w:r>
        <w:rPr>
          <w:rStyle w:val="StrongEmphasis"/>
          <w:rFonts w:ascii="Cambria" w:hAnsi="Cambria"/>
          <w:sz w:val="24"/>
        </w:rPr>
        <w:t>:</w:t>
      </w:r>
      <w:r>
        <w:rPr>
          <w:rFonts w:ascii="Cambria" w:hAnsi="Cambria"/>
          <w:sz w:val="24"/>
        </w:rPr>
        <w:t xml:space="preserve"> monitorización si se usan redes neuronales.</w:t>
      </w:r>
    </w:p>
    <w:p w14:paraId="6C48087A" w14:textId="77777777" w:rsidR="00696E4B" w:rsidRDefault="00696E4B" w:rsidP="00696E4B">
      <w:pPr>
        <w:pStyle w:val="HorizontalLine"/>
        <w:spacing w:after="140" w:line="276" w:lineRule="auto"/>
        <w:rPr>
          <w:rFonts w:ascii="Times New Roman" w:hAnsi="Times New Roman"/>
        </w:rPr>
      </w:pPr>
    </w:p>
    <w:p w14:paraId="227A1972" w14:textId="77777777" w:rsidR="00696E4B" w:rsidRDefault="00696E4B" w:rsidP="00696E4B">
      <w:pPr>
        <w:pStyle w:val="Ttulo2"/>
        <w:spacing w:before="0" w:after="140"/>
      </w:pPr>
      <w:r>
        <w:rPr>
          <w:rStyle w:val="StrongEmphasis"/>
          <w:rFonts w:ascii="Cambria" w:hAnsi="Cambria"/>
          <w:color w:val="F4B166"/>
          <w:sz w:val="30"/>
        </w:rPr>
        <w:t>4.5 Integración Continua</w:t>
      </w:r>
    </w:p>
    <w:p w14:paraId="412EFE42" w14:textId="77777777" w:rsidR="00696E4B" w:rsidRDefault="00696E4B" w:rsidP="00696E4B">
      <w:pPr>
        <w:pStyle w:val="Textbody"/>
        <w:numPr>
          <w:ilvl w:val="0"/>
          <w:numId w:val="63"/>
        </w:numPr>
      </w:pPr>
      <w:r>
        <w:rPr>
          <w:rStyle w:val="StrongEmphasis"/>
          <w:rFonts w:ascii="Cambria" w:hAnsi="Cambria"/>
          <w:sz w:val="24"/>
        </w:rPr>
        <w:t xml:space="preserve">GitHub </w:t>
      </w:r>
      <w:proofErr w:type="spellStart"/>
      <w:r>
        <w:rPr>
          <w:rStyle w:val="StrongEmphasis"/>
          <w:rFonts w:ascii="Cambria" w:hAnsi="Cambria"/>
          <w:sz w:val="24"/>
        </w:rPr>
        <w:t>Actions</w:t>
      </w:r>
      <w:proofErr w:type="spellEnd"/>
      <w:r>
        <w:rPr>
          <w:rStyle w:val="StrongEmphasis"/>
          <w:rFonts w:ascii="Cambria" w:hAnsi="Cambria"/>
          <w:sz w:val="24"/>
        </w:rPr>
        <w:t>:</w:t>
      </w:r>
      <w:r>
        <w:rPr>
          <w:rFonts w:ascii="Cambria" w:hAnsi="Cambria"/>
          <w:sz w:val="24"/>
        </w:rPr>
        <w:t xml:space="preserve"> correr </w:t>
      </w:r>
      <w:proofErr w:type="spellStart"/>
      <w:r>
        <w:rPr>
          <w:rFonts w:ascii="Cambria" w:hAnsi="Cambria"/>
          <w:sz w:val="24"/>
        </w:rPr>
        <w:t>tests</w:t>
      </w:r>
      <w:proofErr w:type="spellEnd"/>
      <w:r>
        <w:rPr>
          <w:rFonts w:ascii="Cambria" w:hAnsi="Cambria"/>
          <w:sz w:val="24"/>
        </w:rPr>
        <w:t xml:space="preserve"> automáticamente en cada </w:t>
      </w:r>
      <w:proofErr w:type="spellStart"/>
      <w:r>
        <w:rPr>
          <w:rFonts w:ascii="Cambria" w:hAnsi="Cambria"/>
          <w:sz w:val="24"/>
        </w:rPr>
        <w:t>commit</w:t>
      </w:r>
      <w:proofErr w:type="spellEnd"/>
      <w:r>
        <w:rPr>
          <w:rFonts w:ascii="Cambria" w:hAnsi="Cambria"/>
          <w:sz w:val="24"/>
        </w:rPr>
        <w:t>.</w:t>
      </w:r>
    </w:p>
    <w:p w14:paraId="42DD0DA2" w14:textId="77777777" w:rsidR="00696E4B" w:rsidRDefault="00696E4B" w:rsidP="00696E4B">
      <w:pPr>
        <w:pStyle w:val="Textbody"/>
        <w:numPr>
          <w:ilvl w:val="0"/>
          <w:numId w:val="63"/>
        </w:numPr>
      </w:pPr>
      <w:proofErr w:type="spellStart"/>
      <w:r>
        <w:rPr>
          <w:rStyle w:val="StrongEmphasis"/>
          <w:rFonts w:ascii="Cambria" w:hAnsi="Cambria"/>
          <w:sz w:val="24"/>
        </w:rPr>
        <w:t>GitLab</w:t>
      </w:r>
      <w:proofErr w:type="spellEnd"/>
      <w:r>
        <w:rPr>
          <w:rStyle w:val="StrongEmphasis"/>
          <w:rFonts w:ascii="Cambria" w:hAnsi="Cambria"/>
          <w:sz w:val="24"/>
        </w:rPr>
        <w:t xml:space="preserve"> CI/CD:</w:t>
      </w:r>
      <w:r>
        <w:rPr>
          <w:rFonts w:ascii="Cambria" w:hAnsi="Cambria"/>
          <w:sz w:val="24"/>
        </w:rPr>
        <w:t xml:space="preserve"> pipelines para </w:t>
      </w:r>
      <w:proofErr w:type="spellStart"/>
      <w:r>
        <w:rPr>
          <w:rFonts w:ascii="Cambria" w:hAnsi="Cambria"/>
          <w:sz w:val="24"/>
        </w:rPr>
        <w:t>testing</w:t>
      </w:r>
      <w:proofErr w:type="spellEnd"/>
      <w:r>
        <w:rPr>
          <w:rFonts w:ascii="Cambria" w:hAnsi="Cambria"/>
          <w:sz w:val="24"/>
        </w:rPr>
        <w:t xml:space="preserve">, </w:t>
      </w:r>
      <w:proofErr w:type="spellStart"/>
      <w:r>
        <w:rPr>
          <w:rFonts w:ascii="Cambria" w:hAnsi="Cambria"/>
          <w:sz w:val="24"/>
        </w:rPr>
        <w:t>build</w:t>
      </w:r>
      <w:proofErr w:type="spellEnd"/>
      <w:r>
        <w:rPr>
          <w:rFonts w:ascii="Cambria" w:hAnsi="Cambria"/>
          <w:sz w:val="24"/>
        </w:rPr>
        <w:t xml:space="preserve"> y despliegue.</w:t>
      </w:r>
    </w:p>
    <w:p w14:paraId="3560C9A8" w14:textId="77777777" w:rsidR="00696E4B" w:rsidRDefault="00696E4B" w:rsidP="00696E4B">
      <w:pPr>
        <w:pStyle w:val="Textbody"/>
        <w:numPr>
          <w:ilvl w:val="0"/>
          <w:numId w:val="63"/>
        </w:numPr>
      </w:pPr>
      <w:r>
        <w:rPr>
          <w:rStyle w:val="StrongEmphasis"/>
          <w:rFonts w:ascii="Cambria" w:hAnsi="Cambria"/>
          <w:sz w:val="24"/>
        </w:rPr>
        <w:t>Jenkins:</w:t>
      </w:r>
      <w:r>
        <w:rPr>
          <w:rFonts w:ascii="Cambria" w:hAnsi="Cambria"/>
          <w:sz w:val="24"/>
        </w:rPr>
        <w:t xml:space="preserve"> servidores de integración </w:t>
      </w:r>
      <w:proofErr w:type="spellStart"/>
      <w:r>
        <w:rPr>
          <w:rFonts w:ascii="Cambria" w:hAnsi="Cambria"/>
          <w:sz w:val="24"/>
        </w:rPr>
        <w:t>contínua</w:t>
      </w:r>
      <w:proofErr w:type="spellEnd"/>
      <w:r>
        <w:rPr>
          <w:rFonts w:ascii="Cambria" w:hAnsi="Cambria"/>
          <w:sz w:val="24"/>
        </w:rPr>
        <w:t xml:space="preserve"> </w:t>
      </w:r>
      <w:proofErr w:type="spellStart"/>
      <w:proofErr w:type="gramStart"/>
      <w:r>
        <w:rPr>
          <w:rFonts w:ascii="Cambria" w:hAnsi="Cambria"/>
          <w:sz w:val="24"/>
        </w:rPr>
        <w:t>auto-gestionados</w:t>
      </w:r>
      <w:proofErr w:type="spellEnd"/>
      <w:proofErr w:type="gramEnd"/>
      <w:r>
        <w:rPr>
          <w:rFonts w:ascii="Cambria" w:hAnsi="Cambria"/>
          <w:sz w:val="24"/>
        </w:rPr>
        <w:t>.</w:t>
      </w:r>
    </w:p>
    <w:p w14:paraId="5D2508A6" w14:textId="77777777" w:rsidR="00696E4B" w:rsidRDefault="00696E4B" w:rsidP="00696E4B">
      <w:pPr>
        <w:pStyle w:val="Textbody"/>
        <w:rPr>
          <w:rFonts w:ascii="Times New Roman" w:hAnsi="Times New Roman"/>
        </w:rPr>
      </w:pPr>
      <w:r>
        <w:rPr>
          <w:rFonts w:ascii="Cambria" w:hAnsi="Cambria"/>
          <w:sz w:val="24"/>
        </w:rPr>
        <w:t>CI/CD permite:</w:t>
      </w:r>
    </w:p>
    <w:p w14:paraId="70C9A13E" w14:textId="77777777" w:rsidR="00696E4B" w:rsidRDefault="00696E4B" w:rsidP="00696E4B">
      <w:pPr>
        <w:pStyle w:val="Textbody"/>
        <w:numPr>
          <w:ilvl w:val="0"/>
          <w:numId w:val="64"/>
        </w:numPr>
        <w:rPr>
          <w:rFonts w:ascii="Times New Roman" w:hAnsi="Times New Roman"/>
        </w:rPr>
      </w:pPr>
      <w:r>
        <w:rPr>
          <w:rFonts w:ascii="Cambria" w:hAnsi="Cambria"/>
          <w:sz w:val="24"/>
        </w:rPr>
        <w:t>Detectar fallos antes de la entrega.</w:t>
      </w:r>
    </w:p>
    <w:p w14:paraId="023BB8AB" w14:textId="77777777" w:rsidR="00696E4B" w:rsidRDefault="00696E4B" w:rsidP="00696E4B">
      <w:pPr>
        <w:pStyle w:val="Textbody"/>
        <w:numPr>
          <w:ilvl w:val="0"/>
          <w:numId w:val="64"/>
        </w:numPr>
        <w:rPr>
          <w:rFonts w:ascii="Times New Roman" w:hAnsi="Times New Roman"/>
        </w:rPr>
      </w:pPr>
      <w:r>
        <w:rPr>
          <w:rFonts w:ascii="Cambria" w:hAnsi="Cambria"/>
          <w:sz w:val="24"/>
        </w:rPr>
        <w:t>Automatizar pruebas unitarias e integración.</w:t>
      </w:r>
    </w:p>
    <w:p w14:paraId="48283663" w14:textId="77777777" w:rsidR="00696E4B" w:rsidRDefault="00696E4B" w:rsidP="00696E4B">
      <w:pPr>
        <w:pStyle w:val="Textbody"/>
        <w:numPr>
          <w:ilvl w:val="0"/>
          <w:numId w:val="64"/>
        </w:numPr>
        <w:rPr>
          <w:rFonts w:ascii="Times New Roman" w:hAnsi="Times New Roman"/>
        </w:rPr>
      </w:pPr>
      <w:r>
        <w:rPr>
          <w:rFonts w:ascii="Cambria" w:hAnsi="Cambria"/>
          <w:sz w:val="24"/>
        </w:rPr>
        <w:t>Asegurar calidad constante del sistema.</w:t>
      </w:r>
    </w:p>
    <w:p w14:paraId="49BB4BA2" w14:textId="77777777" w:rsidR="00696E4B" w:rsidRDefault="00696E4B" w:rsidP="00696E4B">
      <w:pPr>
        <w:pStyle w:val="HorizontalLine"/>
        <w:spacing w:after="140" w:line="276" w:lineRule="auto"/>
        <w:rPr>
          <w:rFonts w:ascii="Times New Roman" w:hAnsi="Times New Roman"/>
        </w:rPr>
      </w:pPr>
    </w:p>
    <w:p w14:paraId="31516443" w14:textId="77777777" w:rsidR="00696E4B" w:rsidRDefault="00696E4B" w:rsidP="00696E4B">
      <w:pPr>
        <w:pStyle w:val="Ttulo1"/>
        <w:spacing w:before="0" w:after="140"/>
      </w:pPr>
      <w:r>
        <w:rPr>
          <w:rStyle w:val="StrongEmphasis"/>
          <w:rFonts w:ascii="Jumble" w:hAnsi="Jumble"/>
          <w:b/>
          <w:color w:val="6FD96F"/>
          <w:sz w:val="40"/>
          <w:u w:val="single"/>
        </w:rPr>
        <w:lastRenderedPageBreak/>
        <w:t>5. Criterios de Éxito del Plan de Pruebas</w:t>
      </w:r>
    </w:p>
    <w:p w14:paraId="1A803316" w14:textId="77777777" w:rsidR="00696E4B" w:rsidRDefault="00696E4B" w:rsidP="00696E4B">
      <w:pPr>
        <w:pStyle w:val="Textbody"/>
        <w:rPr>
          <w:rFonts w:ascii="Times New Roman" w:hAnsi="Times New Roman"/>
        </w:rPr>
      </w:pPr>
      <w:r>
        <w:rPr>
          <w:rFonts w:ascii="Cambria" w:hAnsi="Cambria"/>
          <w:sz w:val="24"/>
        </w:rPr>
        <w:t>Para considerar que el sistema está listo para entrega:</w:t>
      </w:r>
    </w:p>
    <w:p w14:paraId="4334972D" w14:textId="77777777" w:rsidR="00696E4B" w:rsidRDefault="00696E4B" w:rsidP="00696E4B">
      <w:pPr>
        <w:pStyle w:val="Ttulo3"/>
        <w:spacing w:before="0" w:after="140"/>
      </w:pPr>
      <w:r>
        <w:rPr>
          <w:rStyle w:val="StrongEmphasis"/>
          <w:rFonts w:ascii="Cambria" w:hAnsi="Cambria"/>
          <w:color w:val="F4B166"/>
          <w:sz w:val="30"/>
        </w:rPr>
        <w:t>5.1 A nivel técnico</w:t>
      </w:r>
    </w:p>
    <w:p w14:paraId="53987E6D" w14:textId="77777777" w:rsidR="00696E4B" w:rsidRDefault="00696E4B" w:rsidP="00696E4B">
      <w:pPr>
        <w:pStyle w:val="Textbody"/>
        <w:numPr>
          <w:ilvl w:val="0"/>
          <w:numId w:val="65"/>
        </w:numPr>
        <w:rPr>
          <w:rFonts w:ascii="Times New Roman" w:hAnsi="Times New Roman"/>
        </w:rPr>
      </w:pPr>
      <w:r>
        <w:rPr>
          <w:rFonts w:ascii="Cambria" w:hAnsi="Cambria"/>
          <w:sz w:val="24"/>
        </w:rPr>
        <w:t>≥ 80% de cobertura de código.</w:t>
      </w:r>
    </w:p>
    <w:p w14:paraId="1C36F6B7" w14:textId="77777777" w:rsidR="00696E4B" w:rsidRDefault="00696E4B" w:rsidP="00696E4B">
      <w:pPr>
        <w:pStyle w:val="Textbody"/>
        <w:numPr>
          <w:ilvl w:val="0"/>
          <w:numId w:val="65"/>
        </w:numPr>
        <w:rPr>
          <w:rFonts w:ascii="Times New Roman" w:hAnsi="Times New Roman"/>
        </w:rPr>
      </w:pPr>
      <w:r>
        <w:rPr>
          <w:rFonts w:ascii="Cambria" w:hAnsi="Cambria"/>
          <w:sz w:val="24"/>
        </w:rPr>
        <w:t>0 errores críticos o bloqueantes.</w:t>
      </w:r>
    </w:p>
    <w:p w14:paraId="03A3792A" w14:textId="77777777" w:rsidR="00696E4B" w:rsidRDefault="00696E4B" w:rsidP="00696E4B">
      <w:pPr>
        <w:pStyle w:val="Textbody"/>
        <w:numPr>
          <w:ilvl w:val="0"/>
          <w:numId w:val="65"/>
        </w:numPr>
        <w:rPr>
          <w:rFonts w:ascii="Times New Roman" w:hAnsi="Times New Roman"/>
        </w:rPr>
      </w:pPr>
      <w:r>
        <w:rPr>
          <w:rFonts w:ascii="Cambria" w:hAnsi="Cambria"/>
          <w:sz w:val="24"/>
        </w:rPr>
        <w:t>Precisión del modelo ≥ umbral establecido.</w:t>
      </w:r>
    </w:p>
    <w:p w14:paraId="316BF9F4" w14:textId="77777777" w:rsidR="00696E4B" w:rsidRDefault="00696E4B" w:rsidP="00696E4B">
      <w:pPr>
        <w:pStyle w:val="Textbody"/>
        <w:numPr>
          <w:ilvl w:val="0"/>
          <w:numId w:val="65"/>
        </w:numPr>
        <w:rPr>
          <w:rFonts w:ascii="Times New Roman" w:hAnsi="Times New Roman"/>
        </w:rPr>
      </w:pPr>
      <w:r>
        <w:rPr>
          <w:rFonts w:ascii="Cambria" w:hAnsi="Cambria"/>
          <w:sz w:val="24"/>
        </w:rPr>
        <w:t>Tiempos de respuesta &lt; 500 ms en promedio.</w:t>
      </w:r>
    </w:p>
    <w:p w14:paraId="1660DA3D" w14:textId="77777777" w:rsidR="00696E4B" w:rsidRDefault="00696E4B" w:rsidP="00696E4B">
      <w:pPr>
        <w:pStyle w:val="Ttulo3"/>
        <w:spacing w:before="0" w:after="140"/>
      </w:pPr>
      <w:r>
        <w:rPr>
          <w:rStyle w:val="StrongEmphasis"/>
          <w:rFonts w:ascii="Cambria" w:hAnsi="Cambria"/>
          <w:color w:val="F4B166"/>
          <w:sz w:val="30"/>
        </w:rPr>
        <w:t>5.2 A nivel funcional</w:t>
      </w:r>
    </w:p>
    <w:p w14:paraId="1CA10C69" w14:textId="77777777" w:rsidR="00696E4B" w:rsidRDefault="00696E4B" w:rsidP="00696E4B">
      <w:pPr>
        <w:pStyle w:val="Textbody"/>
        <w:numPr>
          <w:ilvl w:val="0"/>
          <w:numId w:val="66"/>
        </w:numPr>
        <w:rPr>
          <w:rFonts w:ascii="Times New Roman" w:hAnsi="Times New Roman"/>
        </w:rPr>
      </w:pPr>
      <w:r>
        <w:rPr>
          <w:rFonts w:ascii="Cambria" w:hAnsi="Cambria"/>
          <w:sz w:val="24"/>
        </w:rPr>
        <w:t>El sistema predice correctamente jugadas coherentes.</w:t>
      </w:r>
    </w:p>
    <w:p w14:paraId="6965DF19" w14:textId="77777777" w:rsidR="00696E4B" w:rsidRDefault="00696E4B" w:rsidP="00696E4B">
      <w:pPr>
        <w:pStyle w:val="Textbody"/>
        <w:numPr>
          <w:ilvl w:val="0"/>
          <w:numId w:val="66"/>
        </w:numPr>
        <w:rPr>
          <w:rFonts w:ascii="Times New Roman" w:hAnsi="Times New Roman"/>
        </w:rPr>
      </w:pPr>
      <w:r>
        <w:rPr>
          <w:rFonts w:ascii="Cambria" w:hAnsi="Cambria"/>
          <w:sz w:val="24"/>
        </w:rPr>
        <w:t>Todas las reglas del Mus se respetan.</w:t>
      </w:r>
    </w:p>
    <w:p w14:paraId="042CC2D0" w14:textId="77777777" w:rsidR="00696E4B" w:rsidRDefault="00696E4B" w:rsidP="00696E4B">
      <w:pPr>
        <w:pStyle w:val="Textbody"/>
        <w:numPr>
          <w:ilvl w:val="0"/>
          <w:numId w:val="66"/>
        </w:numPr>
        <w:rPr>
          <w:rFonts w:ascii="Times New Roman" w:hAnsi="Times New Roman"/>
        </w:rPr>
      </w:pPr>
      <w:r>
        <w:rPr>
          <w:rFonts w:ascii="Cambria" w:hAnsi="Cambria"/>
          <w:sz w:val="24"/>
        </w:rPr>
        <w:t>Todos los flujos de usuario funcionan de principio a fin.</w:t>
      </w:r>
    </w:p>
    <w:p w14:paraId="443A5B49" w14:textId="77777777" w:rsidR="00696E4B" w:rsidRDefault="00696E4B" w:rsidP="00696E4B">
      <w:pPr>
        <w:pStyle w:val="Ttulo3"/>
        <w:spacing w:before="0" w:after="140"/>
      </w:pPr>
      <w:r>
        <w:rPr>
          <w:rStyle w:val="StrongEmphasis"/>
          <w:rFonts w:ascii="Cambria" w:hAnsi="Cambria"/>
          <w:color w:val="F4B166"/>
          <w:sz w:val="30"/>
        </w:rPr>
        <w:t>5.3 A nivel de usuario</w:t>
      </w:r>
    </w:p>
    <w:p w14:paraId="0DCCE26E" w14:textId="77777777" w:rsidR="00696E4B" w:rsidRDefault="00696E4B" w:rsidP="00696E4B">
      <w:pPr>
        <w:pStyle w:val="Textbody"/>
        <w:numPr>
          <w:ilvl w:val="0"/>
          <w:numId w:val="67"/>
        </w:numPr>
        <w:rPr>
          <w:rFonts w:ascii="Times New Roman" w:hAnsi="Times New Roman"/>
        </w:rPr>
      </w:pPr>
      <w:r>
        <w:rPr>
          <w:rFonts w:ascii="Cambria" w:hAnsi="Cambria"/>
          <w:sz w:val="24"/>
        </w:rPr>
        <w:t>Los evaluadores pueden completar la tarea sin ayuda.</w:t>
      </w:r>
    </w:p>
    <w:p w14:paraId="08174073" w14:textId="77777777" w:rsidR="00696E4B" w:rsidRDefault="00696E4B" w:rsidP="00696E4B">
      <w:pPr>
        <w:pStyle w:val="Textbody"/>
        <w:numPr>
          <w:ilvl w:val="0"/>
          <w:numId w:val="67"/>
        </w:numPr>
        <w:rPr>
          <w:rFonts w:ascii="Times New Roman" w:hAnsi="Times New Roman"/>
        </w:rPr>
      </w:pPr>
      <w:r>
        <w:rPr>
          <w:rFonts w:ascii="Cambria" w:hAnsi="Cambria"/>
          <w:sz w:val="24"/>
        </w:rPr>
        <w:t>No se registran errores graves durante las pruebas.</w:t>
      </w:r>
    </w:p>
    <w:p w14:paraId="7F102EE0" w14:textId="77777777" w:rsidR="00696E4B" w:rsidRDefault="00696E4B" w:rsidP="00696E4B">
      <w:pPr>
        <w:pStyle w:val="Textbody"/>
        <w:numPr>
          <w:ilvl w:val="0"/>
          <w:numId w:val="67"/>
        </w:numPr>
        <w:rPr>
          <w:rFonts w:ascii="Times New Roman" w:hAnsi="Times New Roman"/>
        </w:rPr>
      </w:pPr>
      <w:r>
        <w:rPr>
          <w:rFonts w:ascii="Cambria" w:hAnsi="Cambria"/>
          <w:sz w:val="24"/>
        </w:rPr>
        <w:t>La interfaz es entendible, rápida y clara.</w:t>
      </w:r>
    </w:p>
    <w:p w14:paraId="2AE342EF" w14:textId="77777777" w:rsidR="00696E4B" w:rsidRDefault="00696E4B" w:rsidP="00696E4B">
      <w:pPr>
        <w:pStyle w:val="Textbody"/>
      </w:pPr>
      <w:r>
        <w:rPr>
          <w:rStyle w:val="StrongEmphasis"/>
          <w:rFonts w:ascii="Cambria" w:hAnsi="Cambria"/>
          <w:sz w:val="24"/>
        </w:rPr>
        <w:t xml:space="preserve">Perfecto. A </w:t>
      </w:r>
      <w:proofErr w:type="gramStart"/>
      <w:r>
        <w:rPr>
          <w:rStyle w:val="StrongEmphasis"/>
          <w:rFonts w:ascii="Cambria" w:hAnsi="Cambria"/>
          <w:sz w:val="24"/>
        </w:rPr>
        <w:t>continuación</w:t>
      </w:r>
      <w:proofErr w:type="gramEnd"/>
      <w:r>
        <w:rPr>
          <w:rStyle w:val="StrongEmphasis"/>
          <w:rFonts w:ascii="Cambria" w:hAnsi="Cambria"/>
          <w:sz w:val="24"/>
        </w:rPr>
        <w:t xml:space="preserve"> te entrego un paquete completo y profesional con:</w:t>
      </w:r>
    </w:p>
    <w:p w14:paraId="6B8B9287" w14:textId="77777777" w:rsidR="00696E4B" w:rsidRDefault="00696E4B" w:rsidP="00696E4B">
      <w:pPr>
        <w:pStyle w:val="Textbody"/>
        <w:numPr>
          <w:ilvl w:val="0"/>
          <w:numId w:val="68"/>
        </w:numPr>
      </w:pPr>
      <w:r>
        <w:rPr>
          <w:rStyle w:val="StrongEmphasis"/>
          <w:rFonts w:ascii="Cambria" w:hAnsi="Cambria"/>
          <w:sz w:val="24"/>
        </w:rPr>
        <w:t>Casos de prueba detallados (más de 25)</w:t>
      </w:r>
    </w:p>
    <w:p w14:paraId="64813EB9" w14:textId="77777777" w:rsidR="00696E4B" w:rsidRDefault="00696E4B" w:rsidP="00696E4B">
      <w:pPr>
        <w:pStyle w:val="Textbody"/>
        <w:numPr>
          <w:ilvl w:val="0"/>
          <w:numId w:val="68"/>
        </w:numPr>
      </w:pPr>
      <w:r>
        <w:rPr>
          <w:rStyle w:val="StrongEmphasis"/>
          <w:rFonts w:ascii="Cambria" w:hAnsi="Cambria"/>
          <w:sz w:val="24"/>
        </w:rPr>
        <w:t>Matriz de trazabilidad Requisitos ↔ Pruebas</w:t>
      </w:r>
    </w:p>
    <w:p w14:paraId="4D503ECF" w14:textId="77777777" w:rsidR="00696E4B" w:rsidRDefault="00696E4B" w:rsidP="00696E4B">
      <w:pPr>
        <w:pStyle w:val="Textbody"/>
        <w:numPr>
          <w:ilvl w:val="0"/>
          <w:numId w:val="68"/>
        </w:numPr>
      </w:pPr>
      <w:r>
        <w:rPr>
          <w:rStyle w:val="StrongEmphasis"/>
          <w:rFonts w:ascii="Cambria" w:hAnsi="Cambria"/>
          <w:sz w:val="24"/>
        </w:rPr>
        <w:t>Diagrama del flujo de validación del modelo</w:t>
      </w:r>
    </w:p>
    <w:p w14:paraId="1A8671DB" w14:textId="77777777" w:rsidR="00696E4B" w:rsidRDefault="00696E4B" w:rsidP="00696E4B">
      <w:pPr>
        <w:pStyle w:val="Textbody"/>
        <w:numPr>
          <w:ilvl w:val="0"/>
          <w:numId w:val="68"/>
        </w:numPr>
      </w:pPr>
      <w:r>
        <w:rPr>
          <w:rStyle w:val="StrongEmphasis"/>
          <w:rFonts w:ascii="Cambria" w:hAnsi="Cambria"/>
          <w:sz w:val="24"/>
        </w:rPr>
        <w:t xml:space="preserve">Ejemplos reales de </w:t>
      </w:r>
      <w:proofErr w:type="spellStart"/>
      <w:r>
        <w:rPr>
          <w:rStyle w:val="StrongEmphasis"/>
          <w:rFonts w:ascii="Cambria" w:hAnsi="Cambria"/>
          <w:sz w:val="24"/>
        </w:rPr>
        <w:t>tests</w:t>
      </w:r>
      <w:proofErr w:type="spellEnd"/>
      <w:r>
        <w:rPr>
          <w:rStyle w:val="StrongEmphasis"/>
          <w:rFonts w:ascii="Cambria" w:hAnsi="Cambria"/>
          <w:sz w:val="24"/>
        </w:rPr>
        <w:t xml:space="preserve"> unitarios en Python (</w:t>
      </w:r>
      <w:proofErr w:type="spellStart"/>
      <w:r>
        <w:rPr>
          <w:rStyle w:val="StrongEmphasis"/>
          <w:rFonts w:ascii="Cambria" w:hAnsi="Cambria"/>
          <w:sz w:val="24"/>
        </w:rPr>
        <w:t>pytest</w:t>
      </w:r>
      <w:proofErr w:type="spellEnd"/>
      <w:r>
        <w:rPr>
          <w:rStyle w:val="StrongEmphasis"/>
          <w:rFonts w:ascii="Cambria" w:hAnsi="Cambria"/>
          <w:sz w:val="24"/>
        </w:rPr>
        <w:t>)</w:t>
      </w:r>
    </w:p>
    <w:p w14:paraId="32CA8C31" w14:textId="77777777" w:rsidR="00696E4B" w:rsidRDefault="00696E4B" w:rsidP="00696E4B">
      <w:pPr>
        <w:pStyle w:val="Textbody"/>
        <w:numPr>
          <w:ilvl w:val="0"/>
          <w:numId w:val="68"/>
        </w:numPr>
      </w:pPr>
      <w:r>
        <w:rPr>
          <w:rStyle w:val="StrongEmphasis"/>
          <w:rFonts w:ascii="Cambria" w:hAnsi="Cambria"/>
          <w:sz w:val="24"/>
        </w:rPr>
        <w:t>Ejemplo de pruebas de integración (API)</w:t>
      </w:r>
    </w:p>
    <w:p w14:paraId="549CBCD8" w14:textId="77777777" w:rsidR="00696E4B" w:rsidRDefault="00696E4B">
      <w:pPr>
        <w:rPr>
          <w:b/>
          <w:bCs/>
        </w:rPr>
      </w:pPr>
    </w:p>
    <w:sectPr w:rsidR="00696E4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9596" w14:textId="77777777" w:rsidR="006651B8" w:rsidRDefault="006651B8">
      <w:pPr>
        <w:spacing w:after="0" w:line="240" w:lineRule="auto"/>
      </w:pPr>
      <w:r>
        <w:separator/>
      </w:r>
    </w:p>
  </w:endnote>
  <w:endnote w:type="continuationSeparator" w:id="0">
    <w:p w14:paraId="4CD6AD18" w14:textId="77777777" w:rsidR="006651B8" w:rsidRDefault="00665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Jumble">
    <w:charset w:val="00"/>
    <w:family w:val="auto"/>
    <w:pitch w:val="variable"/>
    <w:sig w:usb0="8000002F" w:usb1="10000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2B6CC" w14:textId="77777777" w:rsidR="006651B8" w:rsidRDefault="006651B8">
      <w:pPr>
        <w:spacing w:after="0" w:line="240" w:lineRule="auto"/>
      </w:pPr>
      <w:r>
        <w:rPr>
          <w:color w:val="000000"/>
        </w:rPr>
        <w:separator/>
      </w:r>
    </w:p>
  </w:footnote>
  <w:footnote w:type="continuationSeparator" w:id="0">
    <w:p w14:paraId="3C510C63" w14:textId="77777777" w:rsidR="006651B8" w:rsidRDefault="00665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B97"/>
    <w:multiLevelType w:val="multilevel"/>
    <w:tmpl w:val="818667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1DC0F77"/>
    <w:multiLevelType w:val="multilevel"/>
    <w:tmpl w:val="0E2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5AC3"/>
    <w:multiLevelType w:val="multilevel"/>
    <w:tmpl w:val="6282B2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2C20D7B"/>
    <w:multiLevelType w:val="multilevel"/>
    <w:tmpl w:val="D8A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3449"/>
    <w:multiLevelType w:val="multilevel"/>
    <w:tmpl w:val="006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301E"/>
    <w:multiLevelType w:val="multilevel"/>
    <w:tmpl w:val="64360B6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6A17D20"/>
    <w:multiLevelType w:val="multilevel"/>
    <w:tmpl w:val="2B04B7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973327F"/>
    <w:multiLevelType w:val="multilevel"/>
    <w:tmpl w:val="FBBCF8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09E30355"/>
    <w:multiLevelType w:val="multilevel"/>
    <w:tmpl w:val="F95E46E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0D2042F3"/>
    <w:multiLevelType w:val="multilevel"/>
    <w:tmpl w:val="53EE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D4687"/>
    <w:multiLevelType w:val="multilevel"/>
    <w:tmpl w:val="DD5463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0E5219B5"/>
    <w:multiLevelType w:val="multilevel"/>
    <w:tmpl w:val="CE9845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10582B80"/>
    <w:multiLevelType w:val="multilevel"/>
    <w:tmpl w:val="1DF6D8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3DF1852"/>
    <w:multiLevelType w:val="multilevel"/>
    <w:tmpl w:val="815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60D9F"/>
    <w:multiLevelType w:val="multilevel"/>
    <w:tmpl w:val="89EEE1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14D27060"/>
    <w:multiLevelType w:val="multilevel"/>
    <w:tmpl w:val="BC743D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15:restartNumberingAfterBreak="0">
    <w:nsid w:val="17B12043"/>
    <w:multiLevelType w:val="multilevel"/>
    <w:tmpl w:val="E3B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C129F"/>
    <w:multiLevelType w:val="multilevel"/>
    <w:tmpl w:val="134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55C19"/>
    <w:multiLevelType w:val="multilevel"/>
    <w:tmpl w:val="E61C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75451"/>
    <w:multiLevelType w:val="multilevel"/>
    <w:tmpl w:val="D9C61E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1D463422"/>
    <w:multiLevelType w:val="multilevel"/>
    <w:tmpl w:val="63E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C0647"/>
    <w:multiLevelType w:val="multilevel"/>
    <w:tmpl w:val="1DD4BC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1EC76553"/>
    <w:multiLevelType w:val="multilevel"/>
    <w:tmpl w:val="F754F1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235825A1"/>
    <w:multiLevelType w:val="multilevel"/>
    <w:tmpl w:val="ADB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F61E0"/>
    <w:multiLevelType w:val="multilevel"/>
    <w:tmpl w:val="11DE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E27E1"/>
    <w:multiLevelType w:val="multilevel"/>
    <w:tmpl w:val="2B3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424D6"/>
    <w:multiLevelType w:val="multilevel"/>
    <w:tmpl w:val="C310B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F07E8"/>
    <w:multiLevelType w:val="multilevel"/>
    <w:tmpl w:val="213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F0528"/>
    <w:multiLevelType w:val="multilevel"/>
    <w:tmpl w:val="EB3AB86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2F4D473D"/>
    <w:multiLevelType w:val="multilevel"/>
    <w:tmpl w:val="764A70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15:restartNumberingAfterBreak="0">
    <w:nsid w:val="2FF80B87"/>
    <w:multiLevelType w:val="multilevel"/>
    <w:tmpl w:val="D578EA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30A61A36"/>
    <w:multiLevelType w:val="multilevel"/>
    <w:tmpl w:val="9A34648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311F287D"/>
    <w:multiLevelType w:val="multilevel"/>
    <w:tmpl w:val="D63E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3F24E5"/>
    <w:multiLevelType w:val="multilevel"/>
    <w:tmpl w:val="229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24326"/>
    <w:multiLevelType w:val="multilevel"/>
    <w:tmpl w:val="A6D856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382806D5"/>
    <w:multiLevelType w:val="multilevel"/>
    <w:tmpl w:val="A3FA26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3CF96BDF"/>
    <w:multiLevelType w:val="multilevel"/>
    <w:tmpl w:val="28D8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83A5A"/>
    <w:multiLevelType w:val="multilevel"/>
    <w:tmpl w:val="9F8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F3744"/>
    <w:multiLevelType w:val="multilevel"/>
    <w:tmpl w:val="CA3AB6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43391BF9"/>
    <w:multiLevelType w:val="multilevel"/>
    <w:tmpl w:val="AA30A5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43B070FC"/>
    <w:multiLevelType w:val="multilevel"/>
    <w:tmpl w:val="64269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57CF2"/>
    <w:multiLevelType w:val="multilevel"/>
    <w:tmpl w:val="6592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C7AA6"/>
    <w:multiLevelType w:val="multilevel"/>
    <w:tmpl w:val="FCF865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15:restartNumberingAfterBreak="0">
    <w:nsid w:val="461A0CCF"/>
    <w:multiLevelType w:val="multilevel"/>
    <w:tmpl w:val="0DC82D9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472E7F9F"/>
    <w:multiLevelType w:val="multilevel"/>
    <w:tmpl w:val="9D9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25590"/>
    <w:multiLevelType w:val="multilevel"/>
    <w:tmpl w:val="6E4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662191"/>
    <w:multiLevelType w:val="multilevel"/>
    <w:tmpl w:val="D7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857A6"/>
    <w:multiLevelType w:val="multilevel"/>
    <w:tmpl w:val="63C604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519F7985"/>
    <w:multiLevelType w:val="multilevel"/>
    <w:tmpl w:val="5D46A2A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549A5FDE"/>
    <w:multiLevelType w:val="multilevel"/>
    <w:tmpl w:val="23BADE8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0" w15:restartNumberingAfterBreak="0">
    <w:nsid w:val="54E8038B"/>
    <w:multiLevelType w:val="multilevel"/>
    <w:tmpl w:val="1292E8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55D16E07"/>
    <w:multiLevelType w:val="multilevel"/>
    <w:tmpl w:val="BBF682E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5904339E"/>
    <w:multiLevelType w:val="hybridMultilevel"/>
    <w:tmpl w:val="357EA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9A31CDB"/>
    <w:multiLevelType w:val="multilevel"/>
    <w:tmpl w:val="4F90D9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59B71C62"/>
    <w:multiLevelType w:val="multilevel"/>
    <w:tmpl w:val="1526AD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59CF24EF"/>
    <w:multiLevelType w:val="multilevel"/>
    <w:tmpl w:val="16CABC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5A0C3A46"/>
    <w:multiLevelType w:val="multilevel"/>
    <w:tmpl w:val="AF3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26299"/>
    <w:multiLevelType w:val="multilevel"/>
    <w:tmpl w:val="914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D754A"/>
    <w:multiLevelType w:val="multilevel"/>
    <w:tmpl w:val="B7443F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617638A6"/>
    <w:multiLevelType w:val="multilevel"/>
    <w:tmpl w:val="0C6E2E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15:restartNumberingAfterBreak="0">
    <w:nsid w:val="67AA2001"/>
    <w:multiLevelType w:val="multilevel"/>
    <w:tmpl w:val="075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9463C"/>
    <w:multiLevelType w:val="multilevel"/>
    <w:tmpl w:val="5D6EA0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2" w15:restartNumberingAfterBreak="0">
    <w:nsid w:val="6A7C7858"/>
    <w:multiLevelType w:val="multilevel"/>
    <w:tmpl w:val="1062D1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70054653"/>
    <w:multiLevelType w:val="multilevel"/>
    <w:tmpl w:val="4948C16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4" w15:restartNumberingAfterBreak="0">
    <w:nsid w:val="71023567"/>
    <w:multiLevelType w:val="multilevel"/>
    <w:tmpl w:val="CCBE54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5" w15:restartNumberingAfterBreak="0">
    <w:nsid w:val="75133ACA"/>
    <w:multiLevelType w:val="multilevel"/>
    <w:tmpl w:val="2B5480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6" w15:restartNumberingAfterBreak="0">
    <w:nsid w:val="77A0769C"/>
    <w:multiLevelType w:val="multilevel"/>
    <w:tmpl w:val="2F0A03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7" w15:restartNumberingAfterBreak="0">
    <w:nsid w:val="7CBE5EFD"/>
    <w:multiLevelType w:val="multilevel"/>
    <w:tmpl w:val="A6EE61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259997290">
    <w:abstractNumId w:val="56"/>
  </w:num>
  <w:num w:numId="2" w16cid:durableId="1418093978">
    <w:abstractNumId w:val="24"/>
  </w:num>
  <w:num w:numId="3" w16cid:durableId="1085032780">
    <w:abstractNumId w:val="18"/>
  </w:num>
  <w:num w:numId="4" w16cid:durableId="575210800">
    <w:abstractNumId w:val="26"/>
  </w:num>
  <w:num w:numId="5" w16cid:durableId="1282305833">
    <w:abstractNumId w:val="36"/>
  </w:num>
  <w:num w:numId="6" w16cid:durableId="2033603666">
    <w:abstractNumId w:val="37"/>
  </w:num>
  <w:num w:numId="7" w16cid:durableId="1174956132">
    <w:abstractNumId w:val="4"/>
  </w:num>
  <w:num w:numId="8" w16cid:durableId="770244725">
    <w:abstractNumId w:val="1"/>
  </w:num>
  <w:num w:numId="9" w16cid:durableId="1761482437">
    <w:abstractNumId w:val="27"/>
  </w:num>
  <w:num w:numId="10" w16cid:durableId="93593975">
    <w:abstractNumId w:val="25"/>
  </w:num>
  <w:num w:numId="11" w16cid:durableId="94138469">
    <w:abstractNumId w:val="13"/>
  </w:num>
  <w:num w:numId="12" w16cid:durableId="236786873">
    <w:abstractNumId w:val="16"/>
  </w:num>
  <w:num w:numId="13" w16cid:durableId="2042701759">
    <w:abstractNumId w:val="33"/>
  </w:num>
  <w:num w:numId="14" w16cid:durableId="1238126877">
    <w:abstractNumId w:val="3"/>
  </w:num>
  <w:num w:numId="15" w16cid:durableId="1798065402">
    <w:abstractNumId w:val="57"/>
  </w:num>
  <w:num w:numId="16" w16cid:durableId="127939559">
    <w:abstractNumId w:val="45"/>
  </w:num>
  <w:num w:numId="17" w16cid:durableId="1890069792">
    <w:abstractNumId w:val="50"/>
  </w:num>
  <w:num w:numId="18" w16cid:durableId="76563409">
    <w:abstractNumId w:val="35"/>
  </w:num>
  <w:num w:numId="19" w16cid:durableId="148980572">
    <w:abstractNumId w:val="21"/>
  </w:num>
  <w:num w:numId="20" w16cid:durableId="751509075">
    <w:abstractNumId w:val="66"/>
  </w:num>
  <w:num w:numId="21" w16cid:durableId="1145703718">
    <w:abstractNumId w:val="55"/>
  </w:num>
  <w:num w:numId="22" w16cid:durableId="272247300">
    <w:abstractNumId w:val="61"/>
  </w:num>
  <w:num w:numId="23" w16cid:durableId="722102926">
    <w:abstractNumId w:val="14"/>
  </w:num>
  <w:num w:numId="24" w16cid:durableId="1307583695">
    <w:abstractNumId w:val="34"/>
  </w:num>
  <w:num w:numId="25" w16cid:durableId="1698892174">
    <w:abstractNumId w:val="48"/>
  </w:num>
  <w:num w:numId="26" w16cid:durableId="77017650">
    <w:abstractNumId w:val="11"/>
  </w:num>
  <w:num w:numId="27" w16cid:durableId="280843326">
    <w:abstractNumId w:val="12"/>
  </w:num>
  <w:num w:numId="28" w16cid:durableId="1703094141">
    <w:abstractNumId w:val="10"/>
  </w:num>
  <w:num w:numId="29" w16cid:durableId="1208956064">
    <w:abstractNumId w:val="53"/>
  </w:num>
  <w:num w:numId="30" w16cid:durableId="179046254">
    <w:abstractNumId w:val="29"/>
  </w:num>
  <w:num w:numId="31" w16cid:durableId="465243278">
    <w:abstractNumId w:val="62"/>
  </w:num>
  <w:num w:numId="32" w16cid:durableId="687684956">
    <w:abstractNumId w:val="22"/>
  </w:num>
  <w:num w:numId="33" w16cid:durableId="620958878">
    <w:abstractNumId w:val="2"/>
  </w:num>
  <w:num w:numId="34" w16cid:durableId="1556237296">
    <w:abstractNumId w:val="19"/>
  </w:num>
  <w:num w:numId="35" w16cid:durableId="1271668825">
    <w:abstractNumId w:val="31"/>
  </w:num>
  <w:num w:numId="36" w16cid:durableId="885147405">
    <w:abstractNumId w:val="44"/>
  </w:num>
  <w:num w:numId="37" w16cid:durableId="1164859980">
    <w:abstractNumId w:val="9"/>
  </w:num>
  <w:num w:numId="38" w16cid:durableId="252865357">
    <w:abstractNumId w:val="20"/>
  </w:num>
  <w:num w:numId="39" w16cid:durableId="697508860">
    <w:abstractNumId w:val="32"/>
  </w:num>
  <w:num w:numId="40" w16cid:durableId="1411734285">
    <w:abstractNumId w:val="17"/>
  </w:num>
  <w:num w:numId="41" w16cid:durableId="1714227756">
    <w:abstractNumId w:val="46"/>
  </w:num>
  <w:num w:numId="42" w16cid:durableId="1650674921">
    <w:abstractNumId w:val="60"/>
  </w:num>
  <w:num w:numId="43" w16cid:durableId="896823013">
    <w:abstractNumId w:val="40"/>
  </w:num>
  <w:num w:numId="44" w16cid:durableId="2147122531">
    <w:abstractNumId w:val="23"/>
  </w:num>
  <w:num w:numId="45" w16cid:durableId="1004089346">
    <w:abstractNumId w:val="41"/>
  </w:num>
  <w:num w:numId="46" w16cid:durableId="764227962">
    <w:abstractNumId w:val="52"/>
  </w:num>
  <w:num w:numId="47" w16cid:durableId="554507303">
    <w:abstractNumId w:val="0"/>
  </w:num>
  <w:num w:numId="48" w16cid:durableId="24255031">
    <w:abstractNumId w:val="47"/>
  </w:num>
  <w:num w:numId="49" w16cid:durableId="74516229">
    <w:abstractNumId w:val="58"/>
  </w:num>
  <w:num w:numId="50" w16cid:durableId="306514077">
    <w:abstractNumId w:val="30"/>
  </w:num>
  <w:num w:numId="51" w16cid:durableId="341200694">
    <w:abstractNumId w:val="7"/>
  </w:num>
  <w:num w:numId="52" w16cid:durableId="458231371">
    <w:abstractNumId w:val="38"/>
  </w:num>
  <w:num w:numId="53" w16cid:durableId="812714717">
    <w:abstractNumId w:val="39"/>
  </w:num>
  <w:num w:numId="54" w16cid:durableId="1140809809">
    <w:abstractNumId w:val="65"/>
  </w:num>
  <w:num w:numId="55" w16cid:durableId="1725104508">
    <w:abstractNumId w:val="43"/>
  </w:num>
  <w:num w:numId="56" w16cid:durableId="1977637164">
    <w:abstractNumId w:val="54"/>
  </w:num>
  <w:num w:numId="57" w16cid:durableId="484012012">
    <w:abstractNumId w:val="59"/>
  </w:num>
  <w:num w:numId="58" w16cid:durableId="2035763916">
    <w:abstractNumId w:val="42"/>
  </w:num>
  <w:num w:numId="59" w16cid:durableId="2059623368">
    <w:abstractNumId w:val="51"/>
  </w:num>
  <w:num w:numId="60" w16cid:durableId="573050902">
    <w:abstractNumId w:val="63"/>
  </w:num>
  <w:num w:numId="61" w16cid:durableId="1728647914">
    <w:abstractNumId w:val="67"/>
  </w:num>
  <w:num w:numId="62" w16cid:durableId="1479499443">
    <w:abstractNumId w:val="6"/>
  </w:num>
  <w:num w:numId="63" w16cid:durableId="1265072292">
    <w:abstractNumId w:val="15"/>
  </w:num>
  <w:num w:numId="64" w16cid:durableId="1760175849">
    <w:abstractNumId w:val="5"/>
  </w:num>
  <w:num w:numId="65" w16cid:durableId="1774324018">
    <w:abstractNumId w:val="64"/>
  </w:num>
  <w:num w:numId="66" w16cid:durableId="382022305">
    <w:abstractNumId w:val="28"/>
  </w:num>
  <w:num w:numId="67" w16cid:durableId="1495802420">
    <w:abstractNumId w:val="8"/>
  </w:num>
  <w:num w:numId="68" w16cid:durableId="14182277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C7F4A"/>
    <w:rsid w:val="006366C0"/>
    <w:rsid w:val="006651B8"/>
    <w:rsid w:val="00696E4B"/>
    <w:rsid w:val="008154F2"/>
    <w:rsid w:val="00EC7F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9195"/>
  <w15:docId w15:val="{005D9956-C0DD-4B35-BDA7-6AD1925C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uiPriority w:val="10"/>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customStyle="1" w:styleId="Textbody">
    <w:name w:val="Text body"/>
    <w:basedOn w:val="Normal"/>
    <w:rsid w:val="00696E4B"/>
    <w:pPr>
      <w:spacing w:after="140"/>
      <w:textAlignment w:val="baseline"/>
    </w:pPr>
    <w:rPr>
      <w:rFonts w:ascii="Liberation Serif" w:eastAsia="NSimSun" w:hAnsi="Liberation Serif" w:cs="Arial"/>
      <w:lang w:eastAsia="zh-CN" w:bidi="hi-IN"/>
    </w:rPr>
  </w:style>
  <w:style w:type="paragraph" w:customStyle="1" w:styleId="TableContents">
    <w:name w:val="Table Contents"/>
    <w:basedOn w:val="Normal"/>
    <w:rsid w:val="00696E4B"/>
    <w:pPr>
      <w:widowControl w:val="0"/>
      <w:suppressLineNumbers/>
      <w:spacing w:after="0" w:line="240" w:lineRule="auto"/>
      <w:textAlignment w:val="baseline"/>
    </w:pPr>
    <w:rPr>
      <w:rFonts w:ascii="Liberation Serif" w:eastAsia="NSimSun" w:hAnsi="Liberation Serif" w:cs="Arial"/>
      <w:lang w:eastAsia="zh-CN" w:bidi="hi-IN"/>
    </w:rPr>
  </w:style>
  <w:style w:type="paragraph" w:customStyle="1" w:styleId="TableHeading">
    <w:name w:val="Table Heading"/>
    <w:basedOn w:val="TableContents"/>
    <w:rsid w:val="00696E4B"/>
    <w:pPr>
      <w:jc w:val="center"/>
    </w:pPr>
    <w:rPr>
      <w:b/>
      <w:bCs/>
    </w:rPr>
  </w:style>
  <w:style w:type="character" w:customStyle="1" w:styleId="StrongEmphasis">
    <w:name w:val="Strong Emphasis"/>
    <w:rsid w:val="00696E4B"/>
    <w:rPr>
      <w:b/>
      <w:bCs/>
    </w:rPr>
  </w:style>
  <w:style w:type="paragraph" w:customStyle="1" w:styleId="HorizontalLine">
    <w:name w:val="Horizontal Line"/>
    <w:basedOn w:val="Normal"/>
    <w:next w:val="Textbody"/>
    <w:rsid w:val="00696E4B"/>
    <w:pPr>
      <w:suppressLineNumbers/>
      <w:spacing w:after="283" w:line="240" w:lineRule="auto"/>
      <w:textAlignment w:val="baseline"/>
    </w:pPr>
    <w:rPr>
      <w:rFonts w:ascii="Liberation Serif" w:eastAsia="NSimSun" w:hAnsi="Liberation Serif" w:cs="Arial"/>
      <w:sz w:val="12"/>
      <w:szCs w:val="12"/>
      <w:lang w:eastAsia="zh-CN" w:bidi="hi-IN"/>
    </w:rPr>
  </w:style>
  <w:style w:type="character" w:styleId="nfasis">
    <w:name w:val="Emphasis"/>
    <w:rsid w:val="00696E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63</Pages>
  <Words>11772</Words>
  <Characters>64749</Characters>
  <Application>Microsoft Office Word</Application>
  <DocSecurity>0</DocSecurity>
  <Lines>539</Lines>
  <Paragraphs>152</Paragraphs>
  <ScaleCrop>false</ScaleCrop>
  <Company/>
  <LinksUpToDate>false</LinksUpToDate>
  <CharactersWithSpaces>76369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Umpierrez Sardiñas</dc:creator>
  <dc:description/>
  <cp:lastModifiedBy>nicolas aniceto</cp:lastModifiedBy>
  <cp:revision>3</cp:revision>
  <dcterms:created xsi:type="dcterms:W3CDTF">2025-12-06T17:12:00Z</dcterms:created>
  <dcterms:modified xsi:type="dcterms:W3CDTF">2025-12-06T17:16:00Z</dcterms:modified>
</cp:coreProperties>
</file>